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題目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</w:t>
      </w:r>
      <w:r w:rsidR="00302B5E" w:rsidRPr="00121011">
        <w:t>副題</w:t>
      </w:r>
      <w:r w:rsidR="00CE58C7">
        <w:rPr>
          <w:rFonts w:hint="eastAsia"/>
        </w:rPr>
        <w:t>（</w:t>
      </w:r>
      <w:r w:rsidR="00302B5E" w:rsidRPr="00121011">
        <w:t>ある場合のみ</w:t>
      </w:r>
      <w:r w:rsidR="00CE58C7">
        <w:rPr>
          <w:rFonts w:hint="eastAsia"/>
        </w:rPr>
        <w:t>）</w:t>
      </w:r>
      <w:r w:rsidRPr="00CE58C7">
        <w:rPr>
          <w:rFonts w:asciiTheme="minorEastAsia" w:eastAsiaTheme="minorEastAsia" w:hAnsiTheme="minorEastAsia"/>
        </w:rPr>
        <w:t>―</w:t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所属１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氏名１</w:t>
            </w:r>
          </w:p>
        </w:tc>
      </w:tr>
      <w:tr w:rsidR="00C7678C" w14:paraId="7CEBE801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629DBB64" w14:textId="77777777" w:rsidR="00C7678C" w:rsidRDefault="00000000">
            <w:pPr>
              <w:pStyle w:val="af9"/>
            </w:pPr>
            <w:r>
              <w:t>所属２</w:t>
            </w:r>
          </w:p>
        </w:tc>
        <w:tc>
          <w:tcPr>
            <w:tcW w:w="1701" w:type="dxa"/>
            <w:vAlign w:val="center"/>
          </w:tcPr>
          <w:p w14:paraId="582ACC49" w14:textId="77777777" w:rsidR="00C7678C" w:rsidRDefault="00000000" w:rsidP="00CE58C7">
            <w:pPr>
              <w:pStyle w:val="afa"/>
            </w:pPr>
            <w:r>
              <w:t>氏名２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 w14:paraId="31ECF164" w14:textId="77777777" w:rsidR="009B4640" w:rsidRPr="005C41C1" w:rsidRDefault="00335812" w:rsidP="005C41C1">
      <w:pPr>
        <w:pStyle w:val="aff1"/>
      </w:pPr>
      <w:r w:rsidRPr="005C41C1">
        <w:t>１．</w:t>
      </w:r>
      <w:r w:rsidR="001953BD">
        <w:rPr>
          <w:rFonts w:hint="eastAsia"/>
        </w:rPr>
        <w:t>テンプレート</w:t>
      </w:r>
      <w:r w:rsidR="002B60F5">
        <w:rPr>
          <w:rFonts w:hint="eastAsia"/>
        </w:rPr>
        <w:t>とスタイル</w:t>
      </w:r>
    </w:p>
    <w:p w14:paraId="69F55454" w14:textId="77777777" w:rsidR="00335812" w:rsidRDefault="00335812" w:rsidP="004F2353">
      <w:pPr>
        <w:pStyle w:val="af5"/>
        <w:ind w:firstLine="205"/>
      </w:pPr>
      <w:r>
        <w:t>このテンプレートは『全国数学教育学会誌　数学教育学研究』への投稿原稿を作成するためのものです。</w:t>
      </w:r>
      <w:r w:rsidR="00CE58C7">
        <w:rPr>
          <w:rFonts w:hint="eastAsia"/>
        </w:rPr>
        <w:t>原稿は，原則として本テンプレートを使用して作成してください。</w:t>
      </w:r>
    </w:p>
    <w:p w14:paraId="03B113E7" w14:textId="77777777" w:rsidR="001519E3" w:rsidRDefault="0084255F" w:rsidP="004F2353">
      <w:pPr>
        <w:pStyle w:val="af5"/>
        <w:ind w:firstLine="205"/>
      </w:pPr>
      <w:r>
        <w:t>紙面レイアウトは</w:t>
      </w:r>
      <w:r w:rsidR="00CE58C7">
        <w:rPr>
          <w:rFonts w:hint="eastAsia"/>
        </w:rPr>
        <w:t>A4</w:t>
      </w:r>
      <w:r w:rsidR="00CE58C7">
        <w:rPr>
          <w:rFonts w:hint="eastAsia"/>
        </w:rPr>
        <w:t>判縦置き</w:t>
      </w:r>
      <w:r w:rsidR="00B05804">
        <w:rPr>
          <w:rFonts w:hint="eastAsia"/>
        </w:rPr>
        <w:t>で，</w:t>
      </w:r>
      <w:r w:rsidR="000957CE">
        <w:t>24</w:t>
      </w:r>
      <w:r w:rsidR="00E06B92">
        <w:t>文字</w:t>
      </w:r>
      <w:r w:rsidR="00335812">
        <w:t>×</w:t>
      </w:r>
      <w:r w:rsidR="000957CE">
        <w:t>47</w:t>
      </w:r>
      <w:r w:rsidR="00335812">
        <w:t>行の</w:t>
      </w:r>
      <w:r w:rsidR="000D7DB1">
        <w:t>横書き</w:t>
      </w:r>
      <w:r w:rsidR="000957CE">
        <w:t>2</w:t>
      </w:r>
      <w:r w:rsidR="00335812">
        <w:t>段組みで</w:t>
      </w:r>
      <w:r w:rsidR="00CE58C7">
        <w:rPr>
          <w:rFonts w:hint="eastAsia"/>
        </w:rPr>
        <w:t>す。</w:t>
      </w:r>
    </w:p>
    <w:p w14:paraId="3B554249" w14:textId="77777777" w:rsidR="00C7678C" w:rsidRDefault="00B05804" w:rsidP="002C05F5">
      <w:pPr>
        <w:pStyle w:val="af5"/>
        <w:ind w:firstLine="205"/>
      </w:pPr>
      <w:r>
        <w:t>論文の各</w:t>
      </w:r>
      <w:r>
        <w:rPr>
          <w:rFonts w:hint="eastAsia"/>
        </w:rPr>
        <w:t>構成</w:t>
      </w:r>
      <w:r>
        <w:t>要素</w:t>
      </w:r>
      <w:r>
        <w:rPr>
          <w:rFonts w:hint="eastAsia"/>
        </w:rPr>
        <w:t>（論文タイトルや見出し等）</w:t>
      </w:r>
      <w:r>
        <w:t>には，役割に合ったスタイルを</w:t>
      </w:r>
      <w:r w:rsidR="002C05F5">
        <w:rPr>
          <w:rFonts w:hint="eastAsia"/>
        </w:rPr>
        <w:t>適用</w:t>
      </w:r>
      <w:r>
        <w:t>してください。スタイル</w:t>
      </w:r>
      <w:r w:rsidR="002C05F5">
        <w:rPr>
          <w:rFonts w:hint="eastAsia"/>
        </w:rPr>
        <w:t>と</w:t>
      </w:r>
      <w:r>
        <w:t>は，見出し</w:t>
      </w:r>
      <w:r w:rsidR="00F63313">
        <w:rPr>
          <w:rFonts w:hint="eastAsia"/>
        </w:rPr>
        <w:t>等</w:t>
      </w:r>
      <w:r>
        <w:t>に必要な書式</w:t>
      </w:r>
      <w:r w:rsidR="00F63313">
        <w:rPr>
          <w:rFonts w:hint="eastAsia"/>
        </w:rPr>
        <w:t>（文字サイズやフォント等）</w:t>
      </w:r>
      <w:r>
        <w:t>をまとめて適用する</w:t>
      </w:r>
      <w:r>
        <w:rPr>
          <w:rFonts w:hint="eastAsia"/>
        </w:rPr>
        <w:t>ための，</w:t>
      </w:r>
      <w:r>
        <w:rPr>
          <w:rFonts w:hint="eastAsia"/>
        </w:rPr>
        <w:t>Microsoft Word</w:t>
      </w:r>
      <w:r>
        <w:rPr>
          <w:rFonts w:hint="eastAsia"/>
        </w:rPr>
        <w:t>に登載された</w:t>
      </w:r>
      <w:r>
        <w:t>機能です。</w:t>
      </w:r>
      <w:r>
        <w:rPr>
          <w:rFonts w:hint="eastAsia"/>
        </w:rPr>
        <w:t>原稿執筆時には，テンプレートの</w:t>
      </w:r>
      <w:r>
        <w:t>入力例を置き換えるか，次の手順で適用してください。</w:t>
      </w:r>
    </w:p>
    <w:p w14:paraId="50DCBB4B" w14:textId="77777777" w:rsidR="00C7678C" w:rsidRDefault="00000000" w:rsidP="00B05804">
      <w:pPr>
        <w:pStyle w:val="af5"/>
        <w:numPr>
          <w:ilvl w:val="0"/>
          <w:numId w:val="8"/>
        </w:numPr>
        <w:ind w:firstLineChars="0"/>
      </w:pPr>
      <w:r>
        <w:t>対象の段落内にカーソルを置きます。複数の段落に適用する場合は，まとめて選択します。</w:t>
      </w:r>
    </w:p>
    <w:p w14:paraId="3F09FEBE" w14:textId="77777777" w:rsidR="00C7678C" w:rsidRDefault="00000000" w:rsidP="00B05804">
      <w:pPr>
        <w:pStyle w:val="af5"/>
        <w:numPr>
          <w:ilvl w:val="0"/>
          <w:numId w:val="8"/>
        </w:numPr>
        <w:ind w:firstLineChars="0"/>
      </w:pPr>
      <w:r>
        <w:t>「ホーム」タブの「スタイル」から，下の一覧にあるスタイル名を選びます。一覧に見当たらない場合は，「スタイル」グループ右下の小さな矢印でスタイルウィンドウを開きます。</w:t>
      </w:r>
    </w:p>
    <w:p w14:paraId="7D7E9856" w14:textId="77777777" w:rsidR="00C7678C" w:rsidRDefault="002B60F5" w:rsidP="002B60F5">
      <w:pPr>
        <w:pStyle w:val="af5"/>
        <w:numPr>
          <w:ilvl w:val="0"/>
          <w:numId w:val="8"/>
        </w:numPr>
        <w:ind w:firstLineChars="0"/>
      </w:pPr>
      <w:r>
        <w:rPr>
          <w:rFonts w:hint="eastAsia"/>
        </w:rPr>
        <w:t>章・節・項の見出しや図表の番号は手入力します。</w:t>
      </w:r>
    </w:p>
    <w:p w14:paraId="7CA708DC" w14:textId="77777777" w:rsidR="002B60F5" w:rsidRDefault="00F63313" w:rsidP="002C05F5">
      <w:pPr>
        <w:pStyle w:val="af5"/>
        <w:ind w:firstLine="205"/>
      </w:pPr>
      <w:r>
        <w:rPr>
          <w:rFonts w:hint="eastAsia"/>
        </w:rPr>
        <w:t>なお，本文には「本文」というスタイルが適用されます。段落冒頭の字下げが自動的に設定されますが，不要な場合は字下げを削除して構いません。また，</w:t>
      </w:r>
      <w:r w:rsidR="002C05F5">
        <w:rPr>
          <w:rFonts w:hint="eastAsia"/>
        </w:rPr>
        <w:t>本文中の</w:t>
      </w:r>
      <w:r w:rsidR="002C05F5" w:rsidRPr="002C05F5">
        <w:t>太字・下線・斜体，上付き・下付きは通常の</w:t>
      </w:r>
      <w:r w:rsidR="002C05F5" w:rsidRPr="002C05F5">
        <w:t>Word</w:t>
      </w:r>
      <w:r w:rsidR="002C05F5" w:rsidRPr="002C05F5">
        <w:t>操作で設定して構いません。</w:t>
      </w:r>
      <w:r>
        <w:rPr>
          <w:rFonts w:hint="eastAsia"/>
        </w:rPr>
        <w:t>ただし，</w:t>
      </w:r>
      <w:r w:rsidR="002C05F5" w:rsidRPr="00F63313">
        <w:rPr>
          <w:b/>
          <w:bCs/>
        </w:rPr>
        <w:t>傍点は使用しない</w:t>
      </w:r>
      <w:r w:rsidR="002C05F5" w:rsidRPr="002C05F5">
        <w:t>でください。</w:t>
      </w:r>
    </w:p>
    <w:p w14:paraId="2F0BD63C" w14:textId="77777777" w:rsidR="00F63313" w:rsidRDefault="00F63313" w:rsidP="00F63313">
      <w:pPr>
        <w:pStyle w:val="af5"/>
        <w:ind w:firstLine="205"/>
      </w:pPr>
      <w:r>
        <w:rPr>
          <w:rFonts w:hint="eastAsia"/>
        </w:rPr>
        <w:t>論文題目の下部にある著者情報の入力には表を用いています。各著者の所属と氏名が別のセルになっており，所属には「所属（日）」スタイルが，氏名には「著者名（日）」スタイルを適用します。著者数に応じて表の行を調整してください。</w:t>
      </w:r>
      <w:r w:rsidR="00DE4013">
        <w:rPr>
          <w:rFonts w:hint="eastAsia"/>
        </w:rPr>
        <w:t>（セル</w:t>
      </w:r>
      <w:r w:rsidR="00DE4013" w:rsidRPr="00DE4013">
        <w:t>の区切り</w:t>
      </w:r>
      <w:r w:rsidR="00DE4013">
        <w:rPr>
          <w:rFonts w:hint="eastAsia"/>
        </w:rPr>
        <w:t>を可視化したい</w:t>
      </w:r>
      <w:r w:rsidR="00DE4013" w:rsidRPr="00DE4013">
        <w:t>場合は，表内をクリックし，「テーブルレイアウト」の「グリッド線の表示」をオンにしてください。</w:t>
      </w:r>
      <w:r w:rsidR="00DE4013">
        <w:rPr>
          <w:rFonts w:hint="eastAsia"/>
        </w:rPr>
        <w:t>この場合も</w:t>
      </w:r>
      <w:r w:rsidR="00DE4013" w:rsidRPr="00DE4013">
        <w:t>グリッド線は印刷されません。</w:t>
      </w:r>
      <w:r w:rsidR="00DE4013">
        <w:rPr>
          <w:rFonts w:hint="eastAsia"/>
        </w:rPr>
        <w:t>）</w:t>
      </w:r>
    </w:p>
    <w:p w14:paraId="74268E71" w14:textId="77777777" w:rsidR="00F63313" w:rsidRPr="002C05F5" w:rsidRDefault="00F63313" w:rsidP="00F63313">
      <w:pPr>
        <w:pStyle w:val="af5"/>
        <w:ind w:firstLine="205"/>
      </w:pPr>
    </w:p>
    <w:p w14:paraId="06336C4E" w14:textId="77777777" w:rsidR="001953BD" w:rsidRDefault="002B60F5" w:rsidP="001953BD">
      <w:pPr>
        <w:pStyle w:val="aff1"/>
      </w:pPr>
      <w:r>
        <w:rPr>
          <w:rFonts w:hint="eastAsia"/>
        </w:rPr>
        <w:t>２．</w:t>
      </w:r>
      <w:r w:rsidR="001953BD">
        <w:rPr>
          <w:rFonts w:hint="eastAsia"/>
        </w:rPr>
        <w:t>見出し</w:t>
      </w:r>
    </w:p>
    <w:p w14:paraId="7DCEAB7F" w14:textId="77777777" w:rsidR="001953BD" w:rsidRPr="001953BD" w:rsidRDefault="001953BD" w:rsidP="001953BD">
      <w:pPr>
        <w:pStyle w:val="af5"/>
        <w:ind w:firstLine="205"/>
      </w:pPr>
      <w:r>
        <w:rPr>
          <w:rFonts w:hint="eastAsia"/>
        </w:rPr>
        <w:t>本文は，章・節・項で構成し，見出しをつけます。章の見出しには「章見出し」スタイルを適用し，章番号は</w:t>
      </w:r>
      <w:r>
        <w:rPr>
          <w:rFonts w:hint="eastAsia"/>
        </w:rPr>
        <w:t>全角</w:t>
      </w:r>
      <w:r>
        <w:rPr>
          <w:rFonts w:hint="eastAsia"/>
        </w:rPr>
        <w:t>数字で入力します。章見出しの直前には空白行を</w:t>
      </w:r>
      <w:r>
        <w:rPr>
          <w:rFonts w:hint="eastAsia"/>
        </w:rPr>
        <w:t>1</w:t>
      </w:r>
      <w:r>
        <w:rPr>
          <w:rFonts w:hint="eastAsia"/>
        </w:rPr>
        <w:t>行いれてください。</w:t>
      </w:r>
    </w:p>
    <w:p w14:paraId="7C962C0E" w14:textId="77777777" w:rsidR="00C7678C" w:rsidRDefault="00000000">
      <w:pPr>
        <w:pStyle w:val="aff2"/>
      </w:pPr>
      <w:r>
        <w:t>(</w:t>
      </w:r>
      <w:r w:rsidR="001953BD">
        <w:rPr>
          <w:rFonts w:hint="eastAsia"/>
        </w:rPr>
        <w:t>1</w:t>
      </w:r>
      <w:r>
        <w:t xml:space="preserve">) </w:t>
      </w:r>
      <w:r w:rsidR="001953BD">
        <w:rPr>
          <w:rFonts w:hint="eastAsia"/>
        </w:rPr>
        <w:t>節について</w:t>
      </w:r>
    </w:p>
    <w:p w14:paraId="28251E48" w14:textId="77777777" w:rsidR="001953BD" w:rsidRDefault="001953BD" w:rsidP="001953BD">
      <w:pPr>
        <w:pStyle w:val="af5"/>
        <w:ind w:firstLine="205"/>
      </w:pPr>
      <w:r w:rsidRPr="001953BD">
        <w:t>節を設ける場合，</w:t>
      </w:r>
      <w:r>
        <w:rPr>
          <w:rFonts w:hint="eastAsia"/>
        </w:rPr>
        <w:t>「節見出し」スタイルを適用し，</w:t>
      </w:r>
      <w:r w:rsidRPr="001953BD">
        <w:rPr>
          <w:rFonts w:asciiTheme="majorEastAsia" w:eastAsiaTheme="majorEastAsia" w:hAnsiTheme="majorEastAsia"/>
        </w:rPr>
        <w:t>(1)</w:t>
      </w:r>
      <w:r w:rsidRPr="001953BD">
        <w:t>，</w:t>
      </w:r>
      <w:r w:rsidRPr="001953BD">
        <w:rPr>
          <w:rFonts w:asciiTheme="majorEastAsia" w:eastAsiaTheme="majorEastAsia" w:hAnsiTheme="majorEastAsia"/>
        </w:rPr>
        <w:t>(2)</w:t>
      </w:r>
      <w:r w:rsidRPr="001953BD">
        <w:t>，</w:t>
      </w:r>
      <w:r w:rsidRPr="001953BD">
        <w:t>…</w:t>
      </w:r>
      <w:r w:rsidRPr="001953BD">
        <w:t>のように半角数字で番号をつけます。節の前には空白行を入れません</w:t>
      </w:r>
    </w:p>
    <w:p w14:paraId="33077A1D" w14:textId="77777777" w:rsidR="001953BD" w:rsidRPr="0084255F" w:rsidRDefault="00155D62" w:rsidP="001953BD">
      <w:pPr>
        <w:pStyle w:val="aff3"/>
      </w:pPr>
      <w:r w:rsidRPr="001953BD">
        <w:rPr>
          <w:rFonts w:asciiTheme="majorEastAsia" w:eastAsiaTheme="majorEastAsia" w:hAnsiTheme="majorEastAsia"/>
        </w:rPr>
        <w:t>①</w:t>
      </w:r>
      <w:r w:rsidR="001953BD" w:rsidRPr="0084255F">
        <w:t xml:space="preserve"> </w:t>
      </w:r>
      <w:r w:rsidR="001953BD" w:rsidRPr="0084255F">
        <w:t>項</w:t>
      </w:r>
      <w:r w:rsidR="001953BD">
        <w:rPr>
          <w:rFonts w:hint="eastAsia"/>
        </w:rPr>
        <w:t>について</w:t>
      </w:r>
    </w:p>
    <w:p w14:paraId="40E468BA" w14:textId="77777777" w:rsidR="001953BD" w:rsidRDefault="001953BD" w:rsidP="001953BD">
      <w:pPr>
        <w:pStyle w:val="af5"/>
        <w:ind w:firstLine="205"/>
      </w:pPr>
      <w:r>
        <w:t>項を設ける場合，</w:t>
      </w:r>
      <w:r>
        <w:rPr>
          <w:rFonts w:hint="eastAsia"/>
        </w:rPr>
        <w:t>「項見出し」スタイルを適用し，</w:t>
      </w:r>
      <w:r w:rsidRPr="001953BD">
        <w:rPr>
          <w:rFonts w:asciiTheme="majorEastAsia" w:eastAsiaTheme="majorEastAsia" w:hAnsiTheme="majorEastAsia"/>
        </w:rPr>
        <w:t>①</w:t>
      </w:r>
      <w:r>
        <w:t>，</w:t>
      </w:r>
      <w:r w:rsidRPr="001953BD">
        <w:rPr>
          <w:rFonts w:asciiTheme="majorEastAsia" w:eastAsiaTheme="majorEastAsia" w:hAnsiTheme="majorEastAsia"/>
        </w:rPr>
        <w:t>②</w:t>
      </w:r>
      <w:r>
        <w:t>，</w:t>
      </w:r>
      <w:r>
        <w:t>…</w:t>
      </w:r>
      <w:r>
        <w:t>のように丸数字で番号をつけます。項の前には空白行を入れません。</w:t>
      </w:r>
    </w:p>
    <w:p w14:paraId="15927845" w14:textId="77777777" w:rsidR="001953BD" w:rsidRDefault="001953BD" w:rsidP="001953BD">
      <w:pPr>
        <w:pStyle w:val="af5"/>
        <w:ind w:firstLine="205"/>
      </w:pPr>
    </w:p>
    <w:p w14:paraId="2F1CBA98" w14:textId="77777777" w:rsidR="001953BD" w:rsidRPr="001953BD" w:rsidRDefault="001953BD" w:rsidP="001953BD">
      <w:pPr>
        <w:pStyle w:val="aff1"/>
      </w:pPr>
      <w:r>
        <w:rPr>
          <w:rFonts w:hint="eastAsia"/>
        </w:rPr>
        <w:t>３．</w:t>
      </w:r>
      <w:r w:rsidR="00E507A5">
        <w:rPr>
          <w:rFonts w:hint="eastAsia"/>
        </w:rPr>
        <w:t>図表</w:t>
      </w:r>
    </w:p>
    <w:p w14:paraId="7C2F36A7" w14:textId="77777777" w:rsidR="00947C9E" w:rsidRDefault="00E507A5" w:rsidP="001953BD">
      <w:pPr>
        <w:pStyle w:val="af5"/>
        <w:ind w:firstLine="205"/>
      </w:pPr>
      <w:r w:rsidRPr="00E507A5">
        <w:t>図表のタイトル</w:t>
      </w:r>
      <w:r>
        <w:rPr>
          <w:rFonts w:hint="eastAsia"/>
        </w:rPr>
        <w:t>にはそれぞれ「図キャプション」と「表キャプション」スタイルを適用します。</w:t>
      </w:r>
      <w:r w:rsidRPr="00E507A5">
        <w:t>原則として，表のタイトルは表の上に，図のタイトルは図の下に置きます。番号は，図と表のそれぞれに対して，通し番号を付します。</w:t>
      </w:r>
    </w:p>
    <w:p w14:paraId="3A5091EA" w14:textId="77777777" w:rsidR="000B7E52" w:rsidRDefault="00947C9E" w:rsidP="001953BD">
      <w:pPr>
        <w:pStyle w:val="af5"/>
        <w:ind w:firstLine="205"/>
      </w:pPr>
      <w:r>
        <w:rPr>
          <w:rFonts w:hint="eastAsia"/>
        </w:rPr>
        <w:t>図中の文字は，印刷時に不鮮明にならないように留意してください。</w:t>
      </w:r>
      <w:r w:rsidRPr="00947C9E">
        <w:t>表内の文字</w:t>
      </w:r>
      <w:r>
        <w:rPr>
          <w:rFonts w:hint="eastAsia"/>
        </w:rPr>
        <w:t>サイズは</w:t>
      </w:r>
      <w:r w:rsidRPr="00947C9E">
        <w:t>9</w:t>
      </w:r>
      <w:r w:rsidR="00C615B9">
        <w:rPr>
          <w:rFonts w:hint="eastAsia"/>
        </w:rPr>
        <w:t>pt</w:t>
      </w:r>
      <w:r>
        <w:rPr>
          <w:rFonts w:hint="eastAsia"/>
        </w:rPr>
        <w:t>とします</w:t>
      </w:r>
      <w:r w:rsidRPr="00947C9E">
        <w:t>。</w:t>
      </w:r>
    </w:p>
    <w:p w14:paraId="3FFA918E" w14:textId="77777777" w:rsidR="001953BD" w:rsidRDefault="000B7E52" w:rsidP="000B7E52">
      <w:pPr>
        <w:pStyle w:val="af5"/>
        <w:ind w:firstLine="205"/>
        <w:jc w:val="center"/>
      </w:pPr>
      <w:r>
        <w:rPr>
          <w:noProof/>
        </w:rPr>
        <w:drawing>
          <wp:inline distT="0" distB="0" distL="0" distR="0" wp14:anchorId="2C9FC8BD" wp14:editId="465AEB77">
            <wp:extent cx="1287448" cy="1151755"/>
            <wp:effectExtent l="0" t="0" r="0" b="0"/>
            <wp:docPr id="50610074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893" cy="115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BC5F" w14:textId="77777777" w:rsidR="000B7E52" w:rsidRPr="001953BD" w:rsidRDefault="000B7E52" w:rsidP="000B7E52">
      <w:pPr>
        <w:pStyle w:val="affa"/>
      </w:pPr>
      <w:r>
        <w:rPr>
          <w:rFonts w:hint="eastAsia"/>
        </w:rPr>
        <w:t>図</w:t>
      </w:r>
      <w:r>
        <w:rPr>
          <w:rFonts w:hint="eastAsia"/>
        </w:rPr>
        <w:t>1</w:t>
      </w:r>
      <w:r>
        <w:rPr>
          <w:rFonts w:hint="eastAsia"/>
        </w:rPr>
        <w:t xml:space="preserve">　三角形</w:t>
      </w:r>
      <w:r>
        <w:rPr>
          <w:rFonts w:hint="eastAsia"/>
        </w:rPr>
        <w:t>ABC</w:t>
      </w:r>
    </w:p>
    <w:p w14:paraId="6C7D3C6F" w14:textId="77777777" w:rsidR="000B7E52" w:rsidRDefault="000B7E52">
      <w:pPr>
        <w:pStyle w:val="af5"/>
        <w:ind w:firstLineChars="0"/>
      </w:pPr>
    </w:p>
    <w:p w14:paraId="1B8469CF" w14:textId="77777777" w:rsidR="000B7E52" w:rsidRDefault="000B7E52" w:rsidP="000B7E52">
      <w:pPr>
        <w:pStyle w:val="affb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 xml:space="preserve">　表のイメージ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7"/>
        <w:gridCol w:w="1637"/>
        <w:gridCol w:w="1637"/>
      </w:tblGrid>
      <w:tr w:rsidR="000B7E52" w14:paraId="7AB5DBAA" w14:textId="77777777" w:rsidTr="0010288B">
        <w:tc>
          <w:tcPr>
            <w:tcW w:w="1637" w:type="dxa"/>
            <w:tcBorders>
              <w:top w:val="single" w:sz="8" w:space="0" w:color="auto"/>
              <w:bottom w:val="single" w:sz="4" w:space="0" w:color="auto"/>
            </w:tcBorders>
          </w:tcPr>
          <w:p w14:paraId="41DBEADD" w14:textId="77777777" w:rsidR="000B7E52" w:rsidRPr="00947C9E" w:rsidRDefault="000B7E52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カテゴリー</w:t>
            </w:r>
          </w:p>
        </w:tc>
        <w:tc>
          <w:tcPr>
            <w:tcW w:w="1637" w:type="dxa"/>
            <w:tcBorders>
              <w:top w:val="single" w:sz="8" w:space="0" w:color="auto"/>
              <w:bottom w:val="single" w:sz="4" w:space="0" w:color="auto"/>
            </w:tcBorders>
          </w:tcPr>
          <w:p w14:paraId="2CCDF0C2" w14:textId="77777777" w:rsidR="000B7E52" w:rsidRPr="00947C9E" w:rsidRDefault="000B7E52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項目</w:t>
            </w:r>
            <w:r w:rsidRPr="00947C9E"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1637" w:type="dxa"/>
            <w:tcBorders>
              <w:top w:val="single" w:sz="8" w:space="0" w:color="auto"/>
              <w:bottom w:val="single" w:sz="4" w:space="0" w:color="auto"/>
            </w:tcBorders>
          </w:tcPr>
          <w:p w14:paraId="739A1F76" w14:textId="77777777" w:rsidR="000B7E52" w:rsidRPr="00947C9E" w:rsidRDefault="000B7E52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項目</w:t>
            </w:r>
            <w:r w:rsidRPr="00947C9E">
              <w:rPr>
                <w:rFonts w:hint="eastAsia"/>
                <w:sz w:val="18"/>
                <w:szCs w:val="18"/>
              </w:rPr>
              <w:t>B</w:t>
            </w:r>
          </w:p>
        </w:tc>
      </w:tr>
      <w:tr w:rsidR="000B7E52" w14:paraId="2EEF0BF5" w14:textId="77777777" w:rsidTr="00973F3E">
        <w:tc>
          <w:tcPr>
            <w:tcW w:w="1637" w:type="dxa"/>
            <w:tcBorders>
              <w:top w:val="single" w:sz="4" w:space="0" w:color="auto"/>
            </w:tcBorders>
          </w:tcPr>
          <w:p w14:paraId="2DB8F4E1" w14:textId="77777777" w:rsidR="000B7E52" w:rsidRPr="00947C9E" w:rsidRDefault="000B7E52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カテゴリー</w:t>
            </w:r>
            <w:r w:rsidRPr="00947C9E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</w:tcBorders>
          </w:tcPr>
          <w:p w14:paraId="2B9739C6" w14:textId="77777777" w:rsidR="000B7E52" w:rsidRPr="00947C9E" w:rsidRDefault="00973F3E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□□□</w:t>
            </w:r>
          </w:p>
        </w:tc>
        <w:tc>
          <w:tcPr>
            <w:tcW w:w="1637" w:type="dxa"/>
            <w:tcBorders>
              <w:top w:val="single" w:sz="4" w:space="0" w:color="auto"/>
            </w:tcBorders>
          </w:tcPr>
          <w:p w14:paraId="63903932" w14:textId="77777777" w:rsidR="000B7E52" w:rsidRPr="00947C9E" w:rsidRDefault="00973F3E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□□□</w:t>
            </w:r>
          </w:p>
        </w:tc>
      </w:tr>
      <w:tr w:rsidR="000B7E52" w14:paraId="7B8D8C58" w14:textId="77777777" w:rsidTr="00973F3E">
        <w:tc>
          <w:tcPr>
            <w:tcW w:w="1637" w:type="dxa"/>
          </w:tcPr>
          <w:p w14:paraId="23AA72D9" w14:textId="77777777" w:rsidR="000B7E52" w:rsidRPr="00947C9E" w:rsidRDefault="000B7E52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カテゴリー</w:t>
            </w:r>
            <w:r w:rsidRPr="00947C9E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637" w:type="dxa"/>
          </w:tcPr>
          <w:p w14:paraId="5D04B530" w14:textId="77777777" w:rsidR="000B7E52" w:rsidRPr="00947C9E" w:rsidRDefault="00973F3E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□□□</w:t>
            </w:r>
          </w:p>
        </w:tc>
        <w:tc>
          <w:tcPr>
            <w:tcW w:w="1637" w:type="dxa"/>
          </w:tcPr>
          <w:p w14:paraId="18A7E1C9" w14:textId="77777777" w:rsidR="000B7E52" w:rsidRPr="00947C9E" w:rsidRDefault="00973F3E" w:rsidP="00973F3E">
            <w:pPr>
              <w:pStyle w:val="af5"/>
              <w:ind w:firstLineChars="0" w:firstLine="0"/>
              <w:jc w:val="center"/>
              <w:rPr>
                <w:sz w:val="18"/>
                <w:szCs w:val="18"/>
              </w:rPr>
            </w:pPr>
            <w:r w:rsidRPr="00947C9E">
              <w:rPr>
                <w:rFonts w:hint="eastAsia"/>
                <w:sz w:val="18"/>
                <w:szCs w:val="18"/>
              </w:rPr>
              <w:t>□□□</w:t>
            </w:r>
          </w:p>
        </w:tc>
      </w:tr>
    </w:tbl>
    <w:p w14:paraId="004E123F" w14:textId="77777777" w:rsidR="000B7E52" w:rsidRDefault="000B7E52">
      <w:pPr>
        <w:pStyle w:val="af5"/>
        <w:ind w:firstLineChars="0"/>
      </w:pPr>
    </w:p>
    <w:p w14:paraId="4E1E9B2E" w14:textId="77777777" w:rsidR="00947C9E" w:rsidRDefault="00947C9E" w:rsidP="00947C9E">
      <w:pPr>
        <w:pStyle w:val="aff1"/>
      </w:pPr>
      <w:r>
        <w:rPr>
          <w:rFonts w:hint="eastAsia"/>
        </w:rPr>
        <w:lastRenderedPageBreak/>
        <w:t>４．引用</w:t>
      </w:r>
    </w:p>
    <w:p w14:paraId="07341892" w14:textId="77777777" w:rsidR="00947C9E" w:rsidRDefault="00947C9E" w:rsidP="00947C9E">
      <w:pPr>
        <w:pStyle w:val="af5"/>
        <w:ind w:firstLine="205"/>
      </w:pPr>
      <w:r>
        <w:t>長い引用を本文から独立させる場合は，各段落に「ブロック引用」スタイルを</w:t>
      </w:r>
      <w:r w:rsidR="00C615B9">
        <w:rPr>
          <w:rFonts w:hint="eastAsia"/>
        </w:rPr>
        <w:t>適用します</w:t>
      </w:r>
      <w:r>
        <w:t>。</w:t>
      </w:r>
    </w:p>
    <w:p w14:paraId="749F4744" w14:textId="77777777" w:rsidR="00C615B9" w:rsidRDefault="00C615B9" w:rsidP="00947C9E">
      <w:pPr>
        <w:pStyle w:val="af5"/>
        <w:ind w:firstLine="205"/>
      </w:pPr>
    </w:p>
    <w:p w14:paraId="1D7DFEAE" w14:textId="77777777" w:rsidR="00947C9E" w:rsidRDefault="00947C9E" w:rsidP="00947C9E">
      <w:pPr>
        <w:pStyle w:val="affc"/>
        <w:ind w:left="205"/>
      </w:pPr>
      <w:r>
        <w:t>ここに本文から独立した引用を入力します。複数段落の引用では，各段落に同じスタイルを使用します。</w:t>
      </w:r>
    </w:p>
    <w:p w14:paraId="05A0202C" w14:textId="77777777" w:rsidR="00947C9E" w:rsidRDefault="00947C9E">
      <w:pPr>
        <w:pStyle w:val="af5"/>
        <w:ind w:firstLineChars="0"/>
      </w:pPr>
    </w:p>
    <w:p w14:paraId="6AFEEBFB" w14:textId="77777777" w:rsidR="00DE4013" w:rsidRDefault="00C615B9" w:rsidP="00DE4013">
      <w:pPr>
        <w:pStyle w:val="af5"/>
        <w:ind w:firstLineChars="0" w:firstLine="0"/>
      </w:pPr>
      <w:r>
        <w:rPr>
          <w:rFonts w:hint="eastAsia"/>
        </w:rPr>
        <w:t>ブロック引用の前後には空白行を</w:t>
      </w:r>
      <w:r>
        <w:rPr>
          <w:rFonts w:hint="eastAsia"/>
        </w:rPr>
        <w:t>1</w:t>
      </w:r>
      <w:r>
        <w:rPr>
          <w:rFonts w:hint="eastAsia"/>
        </w:rPr>
        <w:t>行入れてください。</w:t>
      </w:r>
    </w:p>
    <w:p w14:paraId="50AFFEA2" w14:textId="77777777" w:rsidR="00DE4013" w:rsidRDefault="00DE4013" w:rsidP="00DE4013">
      <w:pPr>
        <w:pStyle w:val="af5"/>
        <w:ind w:firstLineChars="0" w:firstLine="0"/>
      </w:pPr>
    </w:p>
    <w:p w14:paraId="0AC86FD6" w14:textId="77777777" w:rsidR="00DE4013" w:rsidRPr="00DE4013" w:rsidRDefault="00DE4013" w:rsidP="00DE4013">
      <w:pPr>
        <w:pStyle w:val="aff1"/>
      </w:pPr>
      <w:r>
        <w:rPr>
          <w:rFonts w:hint="eastAsia"/>
        </w:rPr>
        <w:t>５．付記・謝辞・注・資料</w:t>
      </w:r>
    </w:p>
    <w:p w14:paraId="46771632" w14:textId="77777777" w:rsidR="00DE4013" w:rsidRDefault="00DE4013" w:rsidP="004F2353">
      <w:pPr>
        <w:pStyle w:val="af5"/>
        <w:ind w:firstLine="205"/>
      </w:pPr>
      <w:r w:rsidRPr="00DE4013">
        <w:t>付記，謝辞，注がある場合には，この順で見出しを立てます。それぞれ「付記見出し」「謝辞見出し」「注見出し」を適用してください。</w:t>
      </w:r>
    </w:p>
    <w:p w14:paraId="619B5181" w14:textId="77777777" w:rsidR="00DE4013" w:rsidRDefault="00DE4013" w:rsidP="004F2353">
      <w:pPr>
        <w:pStyle w:val="af5"/>
        <w:ind w:firstLine="205"/>
      </w:pPr>
      <w:r>
        <w:rPr>
          <w:rFonts w:hint="eastAsia"/>
        </w:rPr>
        <w:t>注を付す場合は，本文中の該当箇所の右肩に</w:t>
      </w:r>
      <w:r>
        <w:rPr>
          <w:rFonts w:hint="eastAsia"/>
        </w:rPr>
        <w:t xml:space="preserve"> 1) </w:t>
      </w:r>
      <w:r>
        <w:rPr>
          <w:rFonts w:hint="eastAsia"/>
        </w:rPr>
        <w:t>のように上付き記号をつけ，末尾（引用および参考文献の前）にまとめて記載します。</w:t>
      </w:r>
    </w:p>
    <w:p w14:paraId="1E92BDCC" w14:textId="77777777" w:rsidR="00774E12" w:rsidRDefault="00DE4013" w:rsidP="00DE4013">
      <w:pPr>
        <w:pStyle w:val="af5"/>
        <w:ind w:firstLine="205"/>
      </w:pPr>
      <w:r>
        <w:rPr>
          <w:rFonts w:hint="eastAsia"/>
        </w:rPr>
        <w:t>資料がある場合には，英文要約の後に置きます。</w:t>
      </w:r>
    </w:p>
    <w:p w14:paraId="7E87FF37" w14:textId="77777777" w:rsidR="00DE4013" w:rsidRDefault="00DE4013" w:rsidP="00C7592A">
      <w:pPr>
        <w:pStyle w:val="af5"/>
        <w:ind w:firstLineChars="0" w:firstLine="0"/>
      </w:pPr>
    </w:p>
    <w:p w14:paraId="4256E574" w14:textId="77777777" w:rsidR="00B745E9" w:rsidRPr="0087466C" w:rsidRDefault="00B745E9" w:rsidP="005C41C1">
      <w:pPr>
        <w:pStyle w:val="aff4"/>
      </w:pPr>
      <w:r w:rsidRPr="0087466C">
        <w:t>付記</w:t>
      </w:r>
    </w:p>
    <w:p w14:paraId="1AAD7261" w14:textId="77777777" w:rsidR="00901346" w:rsidRDefault="00DE4013" w:rsidP="00DE4013">
      <w:pPr>
        <w:pStyle w:val="af5"/>
        <w:ind w:firstLine="205"/>
      </w:pPr>
      <w:r>
        <w:rPr>
          <w:rFonts w:hint="eastAsia"/>
        </w:rPr>
        <w:t>□□□□□□□□□□□□□□□□□□□□□□□□□□□□</w:t>
      </w:r>
    </w:p>
    <w:p w14:paraId="0B09A18C" w14:textId="77777777" w:rsidR="00DE4013" w:rsidRDefault="00DE4013" w:rsidP="00C7592A">
      <w:pPr>
        <w:pStyle w:val="af5"/>
        <w:ind w:firstLineChars="0" w:firstLine="0"/>
      </w:pPr>
    </w:p>
    <w:p w14:paraId="0B873514" w14:textId="77777777" w:rsidR="00417E02" w:rsidRDefault="00417E02" w:rsidP="00417E02">
      <w:pPr>
        <w:pStyle w:val="aff5"/>
      </w:pPr>
      <w:r>
        <w:t>謝辞</w:t>
      </w:r>
    </w:p>
    <w:p w14:paraId="5D0C031A" w14:textId="77777777" w:rsidR="00DE4013" w:rsidRDefault="00DE4013" w:rsidP="00DE4013">
      <w:pPr>
        <w:pStyle w:val="af5"/>
        <w:ind w:firstLine="205"/>
      </w:pPr>
      <w:r>
        <w:rPr>
          <w:rFonts w:hint="eastAsia"/>
        </w:rPr>
        <w:t>□□□□□□□□□□□□□□□□□□□□□□□□□□□□</w:t>
      </w:r>
    </w:p>
    <w:p w14:paraId="30DFD72F" w14:textId="77777777" w:rsidR="00DE4013" w:rsidRPr="00DE4013" w:rsidRDefault="00DE4013" w:rsidP="00C7592A">
      <w:pPr>
        <w:pStyle w:val="af5"/>
        <w:ind w:firstLineChars="0" w:firstLine="0"/>
      </w:pPr>
    </w:p>
    <w:p w14:paraId="164EFEA4" w14:textId="77777777" w:rsidR="00AF7E4B" w:rsidRDefault="00AF7E4B" w:rsidP="005C41C1">
      <w:pPr>
        <w:pStyle w:val="aff6"/>
      </w:pPr>
      <w:r>
        <w:t>注</w:t>
      </w:r>
    </w:p>
    <w:p w14:paraId="6F8BA7E0" w14:textId="77777777" w:rsidR="00AF7E4B" w:rsidRDefault="005C41C1" w:rsidP="00944F62">
      <w:pPr>
        <w:pStyle w:val="af5"/>
        <w:numPr>
          <w:ilvl w:val="0"/>
          <w:numId w:val="10"/>
        </w:numPr>
        <w:ind w:left="205" w:hangingChars="100" w:hanging="205"/>
      </w:pPr>
      <w:r>
        <w:t>注は一件につき一段落に書き，本文の上付き注番号と末尾の番号を手入力で対応させてください。</w:t>
      </w:r>
    </w:p>
    <w:p w14:paraId="5BB43575" w14:textId="77777777" w:rsidR="00C7592A" w:rsidRDefault="00C7592A" w:rsidP="00944F62">
      <w:pPr>
        <w:pStyle w:val="af5"/>
        <w:numPr>
          <w:ilvl w:val="0"/>
          <w:numId w:val="10"/>
        </w:numPr>
        <w:ind w:left="205" w:hangingChars="100" w:hanging="205"/>
      </w:pPr>
      <w:r>
        <w:rPr>
          <w:rFonts w:hint="eastAsia"/>
        </w:rPr>
        <w:t>□□□□□□□□□□□□□□□□□□□□□□□□□</w:t>
      </w:r>
    </w:p>
    <w:p w14:paraId="2B73B7BA" w14:textId="77777777" w:rsidR="00C7592A" w:rsidRDefault="00C7592A" w:rsidP="00C7592A">
      <w:pPr>
        <w:pStyle w:val="af5"/>
        <w:ind w:firstLineChars="0" w:firstLine="0"/>
      </w:pPr>
    </w:p>
    <w:p w14:paraId="115C1578" w14:textId="77777777" w:rsidR="00F70AB3" w:rsidRDefault="003446D4" w:rsidP="005C41C1">
      <w:pPr>
        <w:pStyle w:val="aff8"/>
      </w:pPr>
      <w:r w:rsidRPr="0087466C">
        <w:t>引用および参考文献</w:t>
      </w:r>
    </w:p>
    <w:p w14:paraId="14B0473B" w14:textId="77777777" w:rsidR="00C7678C" w:rsidRDefault="00000000" w:rsidP="00C7592A">
      <w:pPr>
        <w:pStyle w:val="af5"/>
        <w:ind w:firstLine="205"/>
      </w:pPr>
      <w:r>
        <w:t>文献リストには，本文・注・図表で実際に引用・参照した資料を記載します。和文を先に著者の姓の五十音順，欧文を後に著者の姓のアルファベット順で並べます。一件につき一段落とし，「参考文献」スタイルを使います。同じ第一著者の場合は，第二著者以降の姓も比較します。</w:t>
      </w:r>
    </w:p>
    <w:p w14:paraId="49A96379" w14:textId="77777777" w:rsidR="000C7A9D" w:rsidRDefault="00C7592A" w:rsidP="00C7592A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0259E5EA" w14:textId="77777777" w:rsidR="00C7592A" w:rsidRDefault="00C7592A" w:rsidP="00C7592A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4DD5E406" w14:textId="77777777" w:rsidR="00C7592A" w:rsidRDefault="00C7592A" w:rsidP="00C7592A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2199A5DB" w14:textId="77777777" w:rsidR="00F257B4" w:rsidRDefault="00C7592A" w:rsidP="00F257B4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1E7C8DB7" w14:textId="77777777" w:rsidR="00C7592A" w:rsidRDefault="00F257B4" w:rsidP="00F257B4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2B556013" w14:textId="77777777" w:rsidR="00F257B4" w:rsidRDefault="00F257B4" w:rsidP="00F257B4">
      <w:pPr>
        <w:pStyle w:val="aff9"/>
      </w:pPr>
      <w:r>
        <w:rPr>
          <w:rFonts w:hint="eastAsia"/>
        </w:rPr>
        <w:t>□□□□</w:t>
      </w:r>
      <w:r>
        <w:rPr>
          <w:rFonts w:hint="eastAsia"/>
        </w:rPr>
        <w:t xml:space="preserve"> (xxxx) </w:t>
      </w:r>
      <w:r>
        <w:rPr>
          <w:rFonts w:hint="eastAsia"/>
        </w:rPr>
        <w:t>□□□□□□□□□□□□□□□□□□□□□</w:t>
      </w:r>
    </w:p>
    <w:p w14:paraId="05539465" w14:textId="77777777" w:rsidR="00F257B4" w:rsidRDefault="00F257B4" w:rsidP="00F257B4">
      <w:pPr>
        <w:pStyle w:val="aff9"/>
      </w:pP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Main title of the paper</w:t>
      </w:r>
      <w:r w:rsidR="00BC3BF7">
        <w:t xml:space="preserve"> (Arial, </w:t>
      </w:r>
      <w:r w:rsidR="00BC3BF7" w:rsidRPr="00BC3BF7">
        <w:t>1</w:t>
      </w:r>
      <w:r w:rsidR="00BC3BF7">
        <w:t>2</w:t>
      </w:r>
      <w:r w:rsidR="00BC3BF7" w:rsidRPr="00BC3BF7">
        <w:t>pt</w:t>
      </w:r>
      <w:r w:rsidR="00BC3BF7">
        <w:t>)</w:t>
      </w:r>
    </w:p>
    <w:p w14:paraId="322EEFCE" w14:textId="77777777" w:rsidR="003B27D8" w:rsidRPr="000957CE" w:rsidRDefault="006B5CEE" w:rsidP="000957CE">
      <w:pPr>
        <w:pStyle w:val="afc"/>
      </w:pPr>
      <w:r w:rsidRPr="000957CE">
        <w:t>Subtitle</w:t>
      </w:r>
      <w:r w:rsidR="00BC3BF7">
        <w:t xml:space="preserve"> (</w:t>
      </w:r>
      <w:r w:rsidR="00BC3BF7" w:rsidRPr="00BC3BF7">
        <w:t>Arial</w:t>
      </w:r>
      <w:r w:rsidR="00BC3BF7">
        <w:t xml:space="preserve">, </w:t>
      </w:r>
      <w:r w:rsidR="00BC3BF7" w:rsidRPr="00BC3BF7">
        <w:t>1</w:t>
      </w:r>
      <w:r w:rsidR="00BC3BF7">
        <w:t>0.5</w:t>
      </w:r>
      <w:r w:rsidR="00BC3BF7" w:rsidRPr="00BC3BF7">
        <w:t>pt</w:t>
      </w:r>
      <w:r w:rsidR="00BC3BF7">
        <w:t>)</w:t>
      </w:r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Author Name 1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Institution and Department 1</w:t>
            </w:r>
          </w:p>
        </w:tc>
      </w:tr>
      <w:tr w:rsidR="00C7678C" w14:paraId="7C7E27D2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21B01E11" w14:textId="77777777" w:rsidR="00C7678C" w:rsidRDefault="00000000">
            <w:pPr>
              <w:pStyle w:val="afd"/>
            </w:pPr>
            <w:r>
              <w:t>Author Name 2</w:t>
            </w:r>
          </w:p>
        </w:tc>
      </w:tr>
      <w:tr w:rsidR="00C7678C" w14:paraId="0F3F66E7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0ECAA598" w14:textId="77777777" w:rsidR="00C7678C" w:rsidRDefault="00000000">
            <w:pPr>
              <w:pStyle w:val="afe"/>
            </w:pPr>
            <w:r>
              <w:t>Institution and Department 2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 w14:paraId="63560CA1" w14:textId="77777777" w:rsidR="006B5CEE" w:rsidRDefault="006B5CEE" w:rsidP="0087466C">
      <w:pPr>
        <w:pStyle w:val="aff0"/>
      </w:pPr>
      <w:r>
        <w:t xml:space="preserve">Type your abstract here. Use the </w:t>
      </w:r>
      <w:r>
        <w:t>英文要旨</w:t>
      </w:r>
      <w:r>
        <w:t xml:space="preserve"> style for every paragraph of the abstract. Replace the sample text with your own abstract.</w:t>
      </w:r>
    </w:p>
    <w:p w14:paraId="772F5919" w14:textId="77777777" w:rsidR="00F63313" w:rsidRDefault="003640B0" w:rsidP="003640B0">
      <w:pPr>
        <w:widowControl/>
        <w:ind w:firstLineChars="0" w:firstLine="0"/>
        <w:jc w:val="left"/>
      </w:pPr>
      <w:r>
        <w:br w:type="page"/>
      </w:r>
    </w:p>
    <w:p w14:paraId="6E7A0166" w14:textId="77777777" w:rsidR="00F63313" w:rsidRDefault="00F63313" w:rsidP="00F63313">
      <w:pPr>
        <w:pStyle w:val="aff0"/>
        <w:ind w:firstLineChars="0" w:firstLine="0"/>
      </w:pPr>
      <w:r w:rsidRPr="00F63313">
        <w:rPr>
          <w:rFonts w:asciiTheme="majorEastAsia" w:eastAsiaTheme="majorEastAsia" w:hAnsiTheme="majorEastAsia" w:hint="eastAsia"/>
        </w:rPr>
        <w:lastRenderedPageBreak/>
        <w:t>資料</w:t>
      </w:r>
      <w:r>
        <w:rPr>
          <w:rFonts w:hint="eastAsia"/>
        </w:rPr>
        <w:t xml:space="preserve">　テンプレート登載のスタイル一覧</w:t>
      </w:r>
    </w:p>
    <w:p w14:paraId="5994A6DB" w14:textId="77777777" w:rsidR="00F63313" w:rsidRDefault="00F63313" w:rsidP="003640B0">
      <w:pPr>
        <w:pStyle w:val="aff0"/>
        <w:ind w:firstLineChars="0" w:firstLine="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17"/>
        <w:gridCol w:w="3417"/>
        <w:gridCol w:w="3418"/>
      </w:tblGrid>
      <w:tr w:rsidR="003640B0" w14:paraId="6327A3BC" w14:textId="77777777" w:rsidTr="003640B0">
        <w:tc>
          <w:tcPr>
            <w:tcW w:w="3417" w:type="dxa"/>
          </w:tcPr>
          <w:p w14:paraId="36D202B1" w14:textId="77777777" w:rsidR="003640B0" w:rsidRDefault="003640B0" w:rsidP="003640B0">
            <w:pPr>
              <w:pStyle w:val="aff0"/>
              <w:ind w:firstLineChars="0" w:firstLine="0"/>
            </w:pPr>
            <w:r>
              <w:rPr>
                <w:rFonts w:hint="eastAsia"/>
              </w:rPr>
              <w:t>スタイル名</w:t>
            </w:r>
          </w:p>
        </w:tc>
        <w:tc>
          <w:tcPr>
            <w:tcW w:w="3417" w:type="dxa"/>
          </w:tcPr>
          <w:p w14:paraId="31BDFFB1" w14:textId="77777777" w:rsidR="003640B0" w:rsidRDefault="003640B0" w:rsidP="003640B0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6106F666" w14:textId="77777777" w:rsidR="003640B0" w:rsidRDefault="003640B0" w:rsidP="003640B0">
            <w:pPr>
              <w:pStyle w:val="aff0"/>
              <w:ind w:firstLineChars="0" w:firstLine="0"/>
            </w:pPr>
          </w:p>
        </w:tc>
      </w:tr>
      <w:tr w:rsidR="003640B0" w14:paraId="09B7F63F" w14:textId="77777777" w:rsidTr="003640B0">
        <w:tc>
          <w:tcPr>
            <w:tcW w:w="3417" w:type="dxa"/>
          </w:tcPr>
          <w:p w14:paraId="02C146BB" w14:textId="77777777" w:rsidR="003640B0" w:rsidRDefault="003640B0" w:rsidP="003640B0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題目（日）</w:t>
            </w:r>
          </w:p>
        </w:tc>
        <w:tc>
          <w:tcPr>
            <w:tcW w:w="3417" w:type="dxa"/>
          </w:tcPr>
          <w:p w14:paraId="4BC328D5" w14:textId="77777777" w:rsidR="003640B0" w:rsidRDefault="003640B0" w:rsidP="003640B0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1902565D" w14:textId="77777777" w:rsidR="003640B0" w:rsidRDefault="003640B0" w:rsidP="003640B0">
            <w:pPr>
              <w:pStyle w:val="aff0"/>
              <w:ind w:firstLineChars="0" w:firstLine="0"/>
            </w:pPr>
          </w:p>
        </w:tc>
      </w:tr>
      <w:tr w:rsidR="003640B0" w14:paraId="5CE39A96" w14:textId="77777777" w:rsidTr="003640B0">
        <w:tc>
          <w:tcPr>
            <w:tcW w:w="3417" w:type="dxa"/>
          </w:tcPr>
          <w:p w14:paraId="716E74CC" w14:textId="77777777" w:rsidR="003640B0" w:rsidRDefault="003640B0" w:rsidP="003640B0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副題（日）</w:t>
            </w:r>
          </w:p>
        </w:tc>
        <w:tc>
          <w:tcPr>
            <w:tcW w:w="3417" w:type="dxa"/>
          </w:tcPr>
          <w:p w14:paraId="3583B2DE" w14:textId="77777777" w:rsidR="003640B0" w:rsidRDefault="003640B0" w:rsidP="003640B0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1871B2C3" w14:textId="77777777" w:rsidR="003640B0" w:rsidRDefault="003640B0" w:rsidP="003640B0">
            <w:pPr>
              <w:pStyle w:val="aff0"/>
              <w:ind w:firstLineChars="0" w:firstLine="0"/>
            </w:pPr>
          </w:p>
        </w:tc>
      </w:tr>
      <w:tr w:rsidR="003640B0" w14:paraId="0C0C91DD" w14:textId="77777777" w:rsidTr="003640B0">
        <w:tc>
          <w:tcPr>
            <w:tcW w:w="3417" w:type="dxa"/>
          </w:tcPr>
          <w:p w14:paraId="22AE4BBA" w14:textId="77777777" w:rsidR="003640B0" w:rsidRDefault="003640B0" w:rsidP="003640B0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所属（日）</w:t>
            </w:r>
          </w:p>
        </w:tc>
        <w:tc>
          <w:tcPr>
            <w:tcW w:w="3417" w:type="dxa"/>
          </w:tcPr>
          <w:p w14:paraId="139BF33E" w14:textId="77777777" w:rsidR="003640B0" w:rsidRDefault="003640B0" w:rsidP="003640B0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60CF4EBD" w14:textId="77777777" w:rsidR="003640B0" w:rsidRDefault="003640B0" w:rsidP="003640B0">
            <w:pPr>
              <w:pStyle w:val="aff0"/>
              <w:ind w:firstLineChars="0" w:firstLine="0"/>
            </w:pPr>
          </w:p>
        </w:tc>
      </w:tr>
      <w:tr w:rsidR="00127FA3" w14:paraId="5DD8CFD7" w14:textId="77777777" w:rsidTr="003640B0">
        <w:tc>
          <w:tcPr>
            <w:tcW w:w="3417" w:type="dxa"/>
          </w:tcPr>
          <w:p w14:paraId="59447FA9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章見出し</w:t>
            </w:r>
          </w:p>
        </w:tc>
        <w:tc>
          <w:tcPr>
            <w:tcW w:w="3417" w:type="dxa"/>
          </w:tcPr>
          <w:p w14:paraId="33E24EF6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0BFC01AC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0E8DB7A" w14:textId="77777777" w:rsidTr="003640B0">
        <w:tc>
          <w:tcPr>
            <w:tcW w:w="3417" w:type="dxa"/>
          </w:tcPr>
          <w:p w14:paraId="61AA5953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節見出し</w:t>
            </w:r>
          </w:p>
        </w:tc>
        <w:tc>
          <w:tcPr>
            <w:tcW w:w="3417" w:type="dxa"/>
          </w:tcPr>
          <w:p w14:paraId="5F31A668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0EC9DB25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521CA83B" w14:textId="77777777" w:rsidTr="003640B0">
        <w:tc>
          <w:tcPr>
            <w:tcW w:w="3417" w:type="dxa"/>
          </w:tcPr>
          <w:p w14:paraId="3038CAA3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項見出し</w:t>
            </w:r>
          </w:p>
        </w:tc>
        <w:tc>
          <w:tcPr>
            <w:tcW w:w="3417" w:type="dxa"/>
          </w:tcPr>
          <w:p w14:paraId="0DC297AD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7D416DC2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21F516FC" w14:textId="77777777" w:rsidTr="003640B0">
        <w:tc>
          <w:tcPr>
            <w:tcW w:w="3417" w:type="dxa"/>
          </w:tcPr>
          <w:p w14:paraId="306EC9E8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本文</w:t>
            </w:r>
          </w:p>
        </w:tc>
        <w:tc>
          <w:tcPr>
            <w:tcW w:w="3417" w:type="dxa"/>
          </w:tcPr>
          <w:p w14:paraId="2544A765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55D68690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6EC9EF13" w14:textId="77777777" w:rsidTr="003640B0">
        <w:tc>
          <w:tcPr>
            <w:tcW w:w="3417" w:type="dxa"/>
          </w:tcPr>
          <w:p w14:paraId="527F7EC3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図キャプション</w:t>
            </w:r>
          </w:p>
        </w:tc>
        <w:tc>
          <w:tcPr>
            <w:tcW w:w="3417" w:type="dxa"/>
          </w:tcPr>
          <w:p w14:paraId="002EE80B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2288A260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1FA01B8" w14:textId="77777777" w:rsidTr="003640B0">
        <w:tc>
          <w:tcPr>
            <w:tcW w:w="3417" w:type="dxa"/>
          </w:tcPr>
          <w:p w14:paraId="53E5AEF3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表キャプション</w:t>
            </w:r>
          </w:p>
        </w:tc>
        <w:tc>
          <w:tcPr>
            <w:tcW w:w="3417" w:type="dxa"/>
          </w:tcPr>
          <w:p w14:paraId="2D7594A4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12D434CB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858DFA2" w14:textId="77777777" w:rsidTr="003640B0">
        <w:tc>
          <w:tcPr>
            <w:tcW w:w="3417" w:type="dxa"/>
          </w:tcPr>
          <w:p w14:paraId="1F20F5F8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ブロック引用</w:t>
            </w:r>
          </w:p>
        </w:tc>
        <w:tc>
          <w:tcPr>
            <w:tcW w:w="3417" w:type="dxa"/>
          </w:tcPr>
          <w:p w14:paraId="4E88E3F7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749E4F66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154A29B8" w14:textId="77777777" w:rsidTr="003640B0">
        <w:tc>
          <w:tcPr>
            <w:tcW w:w="3417" w:type="dxa"/>
          </w:tcPr>
          <w:p w14:paraId="04883321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付記見出し</w:t>
            </w:r>
          </w:p>
        </w:tc>
        <w:tc>
          <w:tcPr>
            <w:tcW w:w="3417" w:type="dxa"/>
          </w:tcPr>
          <w:p w14:paraId="781E3467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39CD5532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4F50A03D" w14:textId="77777777" w:rsidTr="003640B0">
        <w:tc>
          <w:tcPr>
            <w:tcW w:w="3417" w:type="dxa"/>
          </w:tcPr>
          <w:p w14:paraId="592F476B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謝辞見出し</w:t>
            </w:r>
          </w:p>
        </w:tc>
        <w:tc>
          <w:tcPr>
            <w:tcW w:w="3417" w:type="dxa"/>
          </w:tcPr>
          <w:p w14:paraId="05D3A9F8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242C3742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823574B" w14:textId="77777777" w:rsidTr="003640B0">
        <w:tc>
          <w:tcPr>
            <w:tcW w:w="3417" w:type="dxa"/>
          </w:tcPr>
          <w:p w14:paraId="63202604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注見出し</w:t>
            </w:r>
          </w:p>
        </w:tc>
        <w:tc>
          <w:tcPr>
            <w:tcW w:w="3417" w:type="dxa"/>
          </w:tcPr>
          <w:p w14:paraId="635F49D5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59A05D2C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20F19DD5" w14:textId="77777777" w:rsidTr="003640B0">
        <w:tc>
          <w:tcPr>
            <w:tcW w:w="3417" w:type="dxa"/>
          </w:tcPr>
          <w:p w14:paraId="7ED8D12D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参考文献見出し</w:t>
            </w:r>
          </w:p>
        </w:tc>
        <w:tc>
          <w:tcPr>
            <w:tcW w:w="3417" w:type="dxa"/>
          </w:tcPr>
          <w:p w14:paraId="5EDDB224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7A080696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254309BD" w14:textId="77777777" w:rsidTr="003640B0">
        <w:tc>
          <w:tcPr>
            <w:tcW w:w="3417" w:type="dxa"/>
          </w:tcPr>
          <w:p w14:paraId="7040B93C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参考文献</w:t>
            </w:r>
          </w:p>
        </w:tc>
        <w:tc>
          <w:tcPr>
            <w:tcW w:w="3417" w:type="dxa"/>
          </w:tcPr>
          <w:p w14:paraId="7E0F3039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27B9FD9C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212C9AB7" w14:textId="77777777" w:rsidTr="003640B0">
        <w:tc>
          <w:tcPr>
            <w:tcW w:w="3417" w:type="dxa"/>
          </w:tcPr>
          <w:p w14:paraId="17D956C1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題目（英）</w:t>
            </w:r>
          </w:p>
        </w:tc>
        <w:tc>
          <w:tcPr>
            <w:tcW w:w="3417" w:type="dxa"/>
          </w:tcPr>
          <w:p w14:paraId="07E1DB58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7EA87F67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F3D278F" w14:textId="77777777" w:rsidTr="003640B0">
        <w:tc>
          <w:tcPr>
            <w:tcW w:w="3417" w:type="dxa"/>
          </w:tcPr>
          <w:p w14:paraId="4738218B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副題（英）</w:t>
            </w:r>
          </w:p>
        </w:tc>
        <w:tc>
          <w:tcPr>
            <w:tcW w:w="3417" w:type="dxa"/>
          </w:tcPr>
          <w:p w14:paraId="4F6B9AC6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6E1D907E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21972B67" w14:textId="77777777" w:rsidTr="003640B0">
        <w:tc>
          <w:tcPr>
            <w:tcW w:w="3417" w:type="dxa"/>
          </w:tcPr>
          <w:p w14:paraId="68238777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著者名（英）</w:t>
            </w:r>
          </w:p>
        </w:tc>
        <w:tc>
          <w:tcPr>
            <w:tcW w:w="3417" w:type="dxa"/>
          </w:tcPr>
          <w:p w14:paraId="3610DD70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400BD92B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7C401CE7" w14:textId="77777777" w:rsidTr="003640B0">
        <w:tc>
          <w:tcPr>
            <w:tcW w:w="3417" w:type="dxa"/>
          </w:tcPr>
          <w:p w14:paraId="3F68CDA8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所属（英）</w:t>
            </w:r>
          </w:p>
        </w:tc>
        <w:tc>
          <w:tcPr>
            <w:tcW w:w="3417" w:type="dxa"/>
          </w:tcPr>
          <w:p w14:paraId="32A68B8F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3A44CB82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097ACD1F" w14:textId="77777777" w:rsidTr="003640B0">
        <w:tc>
          <w:tcPr>
            <w:tcW w:w="3417" w:type="dxa"/>
          </w:tcPr>
          <w:p w14:paraId="42A1D296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英文要旨見出し</w:t>
            </w:r>
          </w:p>
        </w:tc>
        <w:tc>
          <w:tcPr>
            <w:tcW w:w="3417" w:type="dxa"/>
          </w:tcPr>
          <w:p w14:paraId="5518AA52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2E4ADFDC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  <w:tr w:rsidR="00127FA3" w14:paraId="6700A742" w14:textId="77777777" w:rsidTr="003640B0">
        <w:tc>
          <w:tcPr>
            <w:tcW w:w="3417" w:type="dxa"/>
          </w:tcPr>
          <w:p w14:paraId="471BDBB4" w14:textId="77777777" w:rsidR="00127FA3" w:rsidRDefault="00127FA3" w:rsidP="00127FA3">
            <w:pPr>
              <w:pStyle w:val="aff0"/>
              <w:ind w:firstLineChars="0" w:firstLine="0"/>
            </w:pPr>
            <w:r w:rsidRPr="00514B3D">
              <w:rPr>
                <w:rFonts w:hint="eastAsia"/>
              </w:rPr>
              <w:t>英文要旨</w:t>
            </w:r>
          </w:p>
        </w:tc>
        <w:tc>
          <w:tcPr>
            <w:tcW w:w="3417" w:type="dxa"/>
          </w:tcPr>
          <w:p w14:paraId="12C86022" w14:textId="77777777" w:rsidR="00127FA3" w:rsidRDefault="00127FA3" w:rsidP="00127FA3">
            <w:pPr>
              <w:pStyle w:val="aff0"/>
              <w:ind w:firstLineChars="0" w:firstLine="0"/>
            </w:pPr>
          </w:p>
        </w:tc>
        <w:tc>
          <w:tcPr>
            <w:tcW w:w="3418" w:type="dxa"/>
          </w:tcPr>
          <w:p w14:paraId="2C1CC6BA" w14:textId="77777777" w:rsidR="00127FA3" w:rsidRDefault="00127FA3" w:rsidP="00127FA3">
            <w:pPr>
              <w:pStyle w:val="aff0"/>
              <w:ind w:firstLineChars="0" w:firstLine="0"/>
            </w:pPr>
          </w:p>
        </w:tc>
      </w:tr>
    </w:tbl>
    <w:p w14:paraId="1F1D7914" w14:textId="77777777" w:rsidR="003640B0" w:rsidRDefault="003640B0" w:rsidP="003640B0">
      <w:pPr>
        <w:pStyle w:val="aff0"/>
        <w:ind w:firstLineChars="0" w:firstLine="0"/>
      </w:pP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