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7224" w14:textId="77777777" w:rsidR="00324BC0" w:rsidRPr="00793677" w:rsidRDefault="00324BC0" w:rsidP="004F2353">
      <w:pPr>
        <w:ind w:firstLineChars="0" w:firstLine="0"/>
      </w:pPr>
      <w:r w:rsidRPr="00793677">
        <w:rPr>
          <w:rFonts w:hint="eastAsia"/>
        </w:rPr>
        <w:t>全国数学教育学会誌　数学教育学研究</w:t>
      </w:r>
    </w:p>
    <w:p w14:paraId="3AEED43A" w14:textId="77777777" w:rsidR="000C4EF8" w:rsidRPr="004F2353" w:rsidRDefault="002E1E7B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7750865D" w14:textId="77777777" w:rsidR="00A63B49" w:rsidRPr="003B221E" w:rsidRDefault="002B60F5" w:rsidP="00E3417C">
      <w:pPr>
        <w:pStyle w:val="af7"/>
      </w:pPr>
      <w:r>
        <w:rPr>
          <w:rFonts w:hint="eastAsia"/>
        </w:rPr>
        <w:t>表で組んだ図の検証用文書</w:t>
      </w:r>
    </w:p>
    <w:p w14:paraId="673FA10F" w14:textId="77777777" w:rsidR="00AA4D04" w:rsidRPr="00121011" w:rsidRDefault="004F2353" w:rsidP="0086284E">
      <w:pPr>
        <w:pStyle w:val="af8"/>
      </w:pPr>
      <w:r w:rsidRPr="00CE58C7">
        <w:rPr>
          <w:rFonts w:asciiTheme="minorEastAsia" w:eastAsiaTheme="minorEastAsia" w:hAnsiTheme="minorEastAsia"/>
        </w:rPr>
        <w:t>―検証用の小さな論文―</w:t>
      </w:r>
      <w:r w:rsidR="00302B5E" w:rsidRPr="00121011"/>
      <w:r w:rsidR="00CE58C7">
        <w:rPr>
          <w:rFonts w:hint="eastAsia"/>
        </w:rPr>
      </w:r>
      <w:r w:rsidR="00302B5E" w:rsidRPr="00121011"/>
      <w:r w:rsidR="00CE58C7">
        <w:rPr>
          <w:rFonts w:hint="eastAsia"/>
        </w:rPr>
      </w:r>
      <w:r w:rsidRPr="00CE58C7">
        <w:rPr>
          <w:rFonts w:asciiTheme="minorEastAsia" w:eastAsiaTheme="minorEastAsia" w:hAnsiTheme="minorEastAsia"/>
        </w:rPr>
      </w:r>
    </w:p>
    <w:p w14:paraId="0F129F48" w14:textId="77777777" w:rsidR="002F4A74" w:rsidRPr="00302B5E" w:rsidRDefault="002F4A74" w:rsidP="0087466C">
      <w:pPr>
        <w:ind w:firstLineChars="0" w:firstLine="0"/>
      </w:pPr>
    </w:p>
    <w:tbl>
      <w:tblPr>
        <w:tblStyle w:val="affd"/>
        <w:tblW w:w="5386" w:type="dxa"/>
        <w:jc w:val="right"/>
        <w:tblLayout w:type="fixed"/>
        <w:tblLook w:val="04A0" w:firstRow="1" w:lastRow="0" w:firstColumn="1" w:lastColumn="0" w:noHBand="0" w:noVBand="1"/>
      </w:tblPr>
      <w:tblGrid>
        <w:gridCol w:w="3685"/>
        <w:gridCol w:w="1701"/>
      </w:tblGrid>
      <w:tr w:rsidR="00C7678C" w14:paraId="09B79362" w14:textId="77777777" w:rsidTr="00CE58C7">
        <w:trPr>
          <w:cantSplit/>
          <w:jc w:val="right"/>
        </w:trPr>
        <w:tc>
          <w:tcPr>
            <w:tcW w:w="3685" w:type="dxa"/>
            <w:vAlign w:val="center"/>
          </w:tcPr>
          <w:p w14:paraId="58755709" w14:textId="77777777" w:rsidR="00C7678C" w:rsidRDefault="00000000">
            <w:pPr>
              <w:pStyle w:val="af9"/>
            </w:pPr>
            <w:r>
              <w:t>架空大学</w:t>
            </w:r>
          </w:p>
        </w:tc>
        <w:tc>
          <w:tcPr>
            <w:tcW w:w="1701" w:type="dxa"/>
            <w:vAlign w:val="center"/>
          </w:tcPr>
          <w:p w14:paraId="2898D1DB" w14:textId="77777777" w:rsidR="00C7678C" w:rsidRDefault="00000000" w:rsidP="00CE58C7">
            <w:pPr>
              <w:pStyle w:val="afa"/>
            </w:pPr>
            <w:r>
              <w:t>試験　六郎</w:t>
            </w:r>
          </w:p>
        </w:tc>
      </w:tr>
    </w:tbl>
    <w:p w14:paraId="01306641" w14:textId="77777777" w:rsidR="000C4EF8" w:rsidRPr="004F2353" w:rsidRDefault="00A95CC1" w:rsidP="00477AC3">
      <w:pPr>
        <w:ind w:firstLineChars="0" w:firstLine="0"/>
        <w:jc w:val="distribute"/>
        <w:rPr>
          <w:rFonts w:asciiTheme="minorEastAsia" w:hAnsiTheme="minorEastAsia"/>
          <w:sz w:val="10"/>
          <w:szCs w:val="10"/>
        </w:rPr>
      </w:pPr>
      <w:r w:rsidRPr="004F2353">
        <w:rPr>
          <w:rFonts w:hint="eastAsia"/>
          <w:sz w:val="10"/>
          <w:szCs w:val="10"/>
        </w:rPr>
        <w:t>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❚</w:t>
      </w:r>
    </w:p>
    <w:p w14:paraId="38CF70B4" w14:textId="77777777" w:rsidR="002F4A74" w:rsidRDefault="002F4A74" w:rsidP="004F2353">
      <w:pPr>
        <w:ind w:firstLineChars="0" w:firstLine="0"/>
      </w:pPr>
    </w:p>
    <w:p w14:paraId="09237FDD" w14:textId="77777777" w:rsidR="007F56FF" w:rsidRDefault="007F56FF" w:rsidP="004F2353">
      <w:pPr>
        <w:sectPr w:rsidR="007F56FF" w:rsidSect="00A95CC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066" w:right="822" w:bottom="953" w:left="822" w:header="397" w:footer="397" w:gutter="0"/>
          <w:pgNumType w:start="1"/>
          <w:cols w:space="414"/>
          <w:docGrid w:type="linesAndChars" w:linePitch="315" w:charSpace="1073"/>
        </w:sectPr>
      </w:pPr>
    </w:p>
    <w:p>
      <w:pPr>
        <w:pStyle w:val="aff1"/>
      </w:pPr>
      <w:r>
        <w:t>１．表で組んだ図</w:t>
      </w:r>
    </w:p>
    <w:p>
      <w:pPr>
        <w:pStyle w:val="af5"/>
      </w:pPr>
      <w:r>
        <w:t>試験（2024）にならい，図1は問題文を表で組んだ。</w:t>
      </w:r>
    </w:p>
    <w:tbl>
      <w:tblPr>
        <w:tblStyle w:val="a5"/>
        <w:tblW w:w="0" w:type="auto"/>
      </w:tblPr>
      <w:tblGrid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問1　表で組んだ架空の問題である。</w:t>
            </w:r>
          </w:p>
        </w:tc>
      </w:tr>
    </w:tbl>
    <w:p>
      <w:pPr>
        <w:pStyle w:val="affa"/>
      </w:pPr>
      <w:r>
        <w:t>図1　表で組んだ問題</w:t>
      </w:r>
    </w:p>
    <w:p>
      <w:pPr>
        <w:pStyle w:val="af5"/>
      </w:pPr>
      <w:r>
        <w:t>図2は，表と図キャプションの間に段落がある例である。</w:t>
      </w:r>
    </w:p>
    <w:tbl>
      <w:tblPr>
        <w:tblStyle w:val="a5"/>
        <w:tblW w:w="0" w:type="auto"/>
      </w:tblPr>
      <w:tblGrid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問2　もう一つの架空の問題である。</w:t>
            </w:r>
          </w:p>
        </w:tc>
      </w:tr>
    </w:tbl>
    <w:p>
      <w:pPr>
        <w:pStyle w:val="af5"/>
      </w:pPr>
      <w:r>
        <w:t>この段落は表と図キャプションの間にある。</w:t>
      </w:r>
    </w:p>
    <w:p>
      <w:pPr>
        <w:pStyle w:val="affa"/>
      </w:pPr>
      <w:r>
        <w:t>図2　間に段落がある問題</w:t>
      </w:r>
    </w:p>
    <w:p>
      <w:pPr>
        <w:pStyle w:val="affb"/>
      </w:pPr>
      <w:r>
        <w:t>表1　表キャプションの付いた表</w:t>
      </w:r>
    </w:p>
    <w:tbl>
      <w:tblPr>
        <w:tblStyle w:val="a5"/>
        <w:tblW w:w="0" w:type="auto"/>
      </w:tblPr>
      <w:tblGrid>
        <w:gridCol w:w="2000"/>
        <w:gridCol w:w="2000"/>
      </w:tblGrid>
      <w:tr>
        <w:tc>
          <w:tcPr>
            <w:tcW w:w="2000" w:type="dxa"/>
          </w:tcPr>
          <w:p>
            <w:pPr>
              <w:pStyle w:val="af5"/>
            </w:pPr>
            <w:r>
              <w:t>観点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内容</w:t>
            </w:r>
          </w:p>
        </w:tc>
      </w:tr>
      <w:tr>
        <w:tc>
          <w:tcPr>
            <w:tcW w:w="2000" w:type="dxa"/>
          </w:tcPr>
          <w:p>
            <w:pPr>
              <w:pStyle w:val="af5"/>
            </w:pPr>
            <w:r>
              <w:t>論証</w:t>
            </w:r>
          </w:p>
        </w:tc>
        <w:tc>
          <w:tcPr>
            <w:tcW w:w="2000" w:type="dxa"/>
          </w:tcPr>
          <w:p>
            <w:pPr>
              <w:pStyle w:val="af5"/>
            </w:pPr>
            <w:r>
              <w:t>根拠を示す</w:t>
            </w:r>
          </w:p>
        </w:tc>
      </w:tr>
    </w:tbl>
    <w:p>
      <w:pPr>
        <w:pStyle w:val="affa"/>
      </w:pPr>
      <w:r>
        <w:t>図3　表の直後の図キャプション</w:t>
      </w:r>
    </w:p>
    <w:p>
      <w:pPr>
        <w:pStyle w:val="af5"/>
      </w:pPr>
      <w:r>
        <w:t>以上のように，表で組んだ図を確かめる。</w:t>
      </w:r>
    </w:p>
    <w:p>
      <w:pPr>
        <w:pStyle w:val="aff8"/>
      </w:pPr>
      <w:r>
        <w:t>引用および参考文献</w:t>
      </w:r>
    </w:p>
    <w:p>
      <w:pPr>
        <w:pStyle w:val="aff9"/>
      </w:pPr>
      <w:r>
        <w:t>試験六郎（2024）．「小さな論文」．『架空誌』，第5巻，pp.9-10．</w:t>
      </w:r>
    </w:p>
    <w:p w14:paraId="727091D9" w14:textId="77777777" w:rsidR="00C7592A" w:rsidRPr="00097792" w:rsidRDefault="00C7592A" w:rsidP="007E59D8">
      <w:pPr>
        <w:sectPr w:rsidR="00C7592A" w:rsidRPr="00097792" w:rsidSect="000412F0">
          <w:type w:val="continuous"/>
          <w:pgSz w:w="11906" w:h="16838" w:code="9"/>
          <w:pgMar w:top="1066" w:right="822" w:bottom="953" w:left="822" w:header="397" w:footer="397" w:gutter="0"/>
          <w:cols w:num="2" w:space="420"/>
          <w:docGrid w:type="linesAndChars" w:linePitch="315" w:charSpace="1032"/>
        </w:sectPr>
      </w:pPr>
    </w:p>
    <w:p w14:paraId="639823A5" w14:textId="77777777" w:rsidR="00901346" w:rsidRDefault="00901346">
      <w:pPr>
        <w:widowControl/>
        <w:ind w:firstLineChars="0" w:firstLine="0"/>
        <w:jc w:val="left"/>
        <w:rPr>
          <w:rFonts w:asciiTheme="majorHAnsi" w:hAnsiTheme="majorHAnsi" w:cstheme="majorHAnsi"/>
          <w:sz w:val="24"/>
          <w:szCs w:val="32"/>
        </w:rPr>
      </w:pPr>
      <w:r>
        <w:rPr>
          <w:rFonts w:asciiTheme="majorHAnsi" w:hAnsiTheme="majorHAnsi" w:cstheme="majorHAnsi"/>
          <w:sz w:val="24"/>
          <w:szCs w:val="32"/>
        </w:rPr>
        <w:br w:type="page"/>
      </w:r>
    </w:p>
    <w:p w14:paraId="5E9C6DD8" w14:textId="77777777" w:rsidR="003B27D8" w:rsidRPr="000957CE" w:rsidRDefault="006B5CEE" w:rsidP="000957CE">
      <w:pPr>
        <w:pStyle w:val="afb"/>
      </w:pPr>
      <w:r w:rsidRPr="000957CE">
        <w:lastRenderedPageBreak/>
        <w:t>A Small Article</w:t>
      </w:r>
      <w:r w:rsidR="00BC3BF7"/>
      <w:r w:rsidR="00BC3BF7" w:rsidRPr="00BC3BF7"/>
      <w:r w:rsidR="00BC3BF7"/>
      <w:r w:rsidR="00BC3BF7" w:rsidRPr="00BC3BF7"/>
      <w:r w:rsidR="00BC3BF7"/>
    </w:p>
    <w:p w14:paraId="322EEFCE" w14:textId="77777777" w:rsidR="003B27D8" w:rsidRPr="000957CE" w:rsidRDefault="006B5CEE" w:rsidP="000957CE">
      <w:pPr>
        <w:pStyle w:val="afc"/>
      </w:pPr>
      <w:r w:rsidRPr="000957CE">
        <w:t>For Checking</w:t>
      </w:r>
      <w:r w:rsidR="00BC3BF7"/>
      <w:r w:rsidR="00BC3BF7" w:rsidRPr="00BC3BF7"/>
      <w:r w:rsidR="00BC3BF7"/>
      <w:r w:rsidR="00BC3BF7" w:rsidRPr="00BC3BF7"/>
      <w:r w:rsidR="00BC3BF7"/>
      <w:r w:rsidR="00BC3BF7" w:rsidRPr="00BC3BF7"/>
      <w:r w:rsidR="00BC3BF7"/>
    </w:p>
    <w:tbl>
      <w:tblPr>
        <w:tblStyle w:val="affe"/>
        <w:tblW w:w="10262" w:type="dxa"/>
        <w:jc w:val="center"/>
        <w:tblLayout w:type="fixed"/>
        <w:tblLook w:val="04A0" w:firstRow="1" w:lastRow="0" w:firstColumn="1" w:lastColumn="0" w:noHBand="0" w:noVBand="1"/>
      </w:tblPr>
      <w:tblGrid>
        <w:gridCol w:w="10262"/>
      </w:tblGrid>
      <w:tr w:rsidR="00C7678C" w14:paraId="54019066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4DB280BC" w14:textId="77777777" w:rsidR="00C7678C" w:rsidRDefault="00000000">
            <w:pPr>
              <w:pStyle w:val="afd"/>
            </w:pPr>
            <w:r>
              <w:t>Rokuro SHIKEN</w:t>
            </w:r>
          </w:p>
        </w:tc>
      </w:tr>
      <w:tr w:rsidR="00C7678C" w14:paraId="31DA6060" w14:textId="77777777">
        <w:trPr>
          <w:cantSplit/>
          <w:jc w:val="center"/>
        </w:trPr>
        <w:tc>
          <w:tcPr>
            <w:tcW w:w="10262" w:type="dxa"/>
            <w:vAlign w:val="center"/>
          </w:tcPr>
          <w:p w14:paraId="5B0D8CAB" w14:textId="77777777" w:rsidR="00C7678C" w:rsidRDefault="00000000">
            <w:pPr>
              <w:pStyle w:val="afe"/>
            </w:pPr>
            <w:r>
              <w:t>Fictional University</w:t>
            </w:r>
          </w:p>
        </w:tc>
      </w:tr>
    </w:tbl>
    <w:p w14:paraId="0E5B659E" w14:textId="77777777" w:rsidR="006B5CEE" w:rsidRPr="00BC3BF7" w:rsidRDefault="006B5CEE" w:rsidP="004F2353">
      <w:pPr>
        <w:pStyle w:val="aff"/>
      </w:pPr>
      <w:r>
        <w:t>Abstract</w:t>
      </w:r>
    </w:p>
    <w:p>
      <w:pPr>
        <w:pStyle w:val="aff0"/>
      </w:pPr>
      <w:r>
        <w:t>Small article abstract.</w:t>
      </w:r>
    </w:p>
    <w:sectPr w:rsidR="003640B0" w:rsidSect="000412F0">
      <w:type w:val="continuous"/>
      <w:pgSz w:w="11906" w:h="16838" w:code="9"/>
      <w:pgMar w:top="1066" w:right="822" w:bottom="953" w:left="822" w:header="397" w:footer="397" w:gutter="0"/>
      <w:cols w:space="420"/>
      <w:docGrid w:type="linesAndChars" w:linePitch="315" w:charSpace="107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D1B7" w14:textId="77777777" w:rsidR="003A5883" w:rsidRDefault="003A5883" w:rsidP="004F2353">
      <w:pPr>
        <w:ind w:firstLine="200"/>
      </w:pPr>
      <w:r>
        <w:separator/>
      </w:r>
    </w:p>
  </w:endnote>
  <w:endnote w:type="continuationSeparator" w:id="0">
    <w:p w14:paraId="7C735D37" w14:textId="77777777" w:rsidR="003A5883" w:rsidRDefault="003A5883" w:rsidP="004F2353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705424"/>
      <w:docPartObj>
        <w:docPartGallery w:val="Page Numbers (Bottom of Page)"/>
        <w:docPartUnique/>
      </w:docPartObj>
    </w:sdtPr>
    <w:sdtContent>
      <w:p w14:paraId="3B78CC7D" w14:textId="77777777" w:rsidR="0087466C" w:rsidRDefault="000412F0" w:rsidP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2715801"/>
      <w:docPartObj>
        <w:docPartGallery w:val="Page Numbers (Bottom of Page)"/>
        <w:docPartUnique/>
      </w:docPartObj>
    </w:sdtPr>
    <w:sdtContent>
      <w:p w14:paraId="39B75AB5" w14:textId="77777777" w:rsidR="000412F0" w:rsidRDefault="000412F0">
        <w:pPr>
          <w:pStyle w:val="a4"/>
          <w:ind w:firstLine="2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861B7" w14:textId="77777777" w:rsidR="0087466C" w:rsidRDefault="0087466C">
    <w:pPr>
      <w:pStyle w:val="a4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D1FD8" w14:textId="77777777" w:rsidR="003A5883" w:rsidRDefault="003A5883" w:rsidP="004F2353">
      <w:pPr>
        <w:ind w:firstLine="200"/>
      </w:pPr>
      <w:r>
        <w:separator/>
      </w:r>
    </w:p>
  </w:footnote>
  <w:footnote w:type="continuationSeparator" w:id="0">
    <w:p w14:paraId="200B8A42" w14:textId="77777777" w:rsidR="003A5883" w:rsidRDefault="003A5883" w:rsidP="004F2353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322" w14:textId="77777777" w:rsidR="00674E56" w:rsidRDefault="00674E56" w:rsidP="0087466C">
    <w:pPr>
      <w:pStyle w:val="a3"/>
      <w:ind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C01B5" w14:textId="77777777" w:rsidR="0017577F" w:rsidRDefault="0017577F" w:rsidP="0087466C">
    <w:pPr>
      <w:pStyle w:val="a3"/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1A59" w14:textId="77777777" w:rsidR="0087466C" w:rsidRDefault="0087466C">
    <w:pPr>
      <w:pStyle w:val="a3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1AC"/>
    <w:multiLevelType w:val="multilevel"/>
    <w:tmpl w:val="DB8655CC"/>
    <w:lvl w:ilvl="0">
      <w:start w:val="1"/>
      <w:numFmt w:val="decimal"/>
      <w:lvlText w:val="%1."/>
      <w:lvlJc w:val="left"/>
      <w:pPr>
        <w:tabs>
          <w:tab w:val="num" w:pos="410"/>
        </w:tabs>
        <w:ind w:left="410" w:hanging="205"/>
      </w:pPr>
    </w:lvl>
    <w:lvl w:ilvl="1">
      <w:start w:val="1"/>
      <w:numFmt w:val="decimal"/>
      <w:lvlText w:val="%2."/>
      <w:lvlJc w:val="left"/>
      <w:pPr>
        <w:tabs>
          <w:tab w:val="num" w:pos="615"/>
        </w:tabs>
        <w:ind w:left="615" w:hanging="205"/>
      </w:pPr>
    </w:lvl>
    <w:lvl w:ilvl="2">
      <w:start w:val="1"/>
      <w:numFmt w:val="decimal"/>
      <w:lvlText w:val="%3."/>
      <w:lvlJc w:val="left"/>
      <w:pPr>
        <w:tabs>
          <w:tab w:val="num" w:pos="820"/>
        </w:tabs>
        <w:ind w:left="820" w:hanging="205"/>
      </w:pPr>
    </w:lvl>
    <w:lvl w:ilvl="3">
      <w:start w:val="1"/>
      <w:numFmt w:val="decimal"/>
      <w:lvlText w:val="%4."/>
      <w:lvlJc w:val="left"/>
      <w:pPr>
        <w:tabs>
          <w:tab w:val="num" w:pos="1025"/>
        </w:tabs>
        <w:ind w:left="1025" w:hanging="205"/>
      </w:pPr>
    </w:lvl>
    <w:lvl w:ilvl="4">
      <w:start w:val="1"/>
      <w:numFmt w:val="decimal"/>
      <w:lvlText w:val="%5."/>
      <w:lvlJc w:val="left"/>
      <w:pPr>
        <w:tabs>
          <w:tab w:val="num" w:pos="1230"/>
        </w:tabs>
        <w:ind w:left="1230" w:hanging="205"/>
      </w:pPr>
    </w:lvl>
    <w:lvl w:ilvl="5">
      <w:start w:val="1"/>
      <w:numFmt w:val="decimal"/>
      <w:lvlText w:val="%6."/>
      <w:lvlJc w:val="left"/>
      <w:pPr>
        <w:tabs>
          <w:tab w:val="num" w:pos="1435"/>
        </w:tabs>
        <w:ind w:left="1435" w:hanging="205"/>
      </w:pPr>
    </w:lvl>
    <w:lvl w:ilvl="6">
      <w:start w:val="1"/>
      <w:numFmt w:val="decimal"/>
      <w:lvlText w:val="%7."/>
      <w:lvlJc w:val="left"/>
      <w:pPr>
        <w:tabs>
          <w:tab w:val="num" w:pos="1640"/>
        </w:tabs>
        <w:ind w:left="1640" w:hanging="205"/>
      </w:pPr>
    </w:lvl>
    <w:lvl w:ilvl="7">
      <w:start w:val="1"/>
      <w:numFmt w:val="decimal"/>
      <w:lvlText w:val="%8."/>
      <w:lvlJc w:val="left"/>
      <w:pPr>
        <w:tabs>
          <w:tab w:val="num" w:pos="1845"/>
        </w:tabs>
        <w:ind w:left="1845" w:hanging="205"/>
      </w:pPr>
    </w:lvl>
    <w:lvl w:ilvl="8">
      <w:start w:val="1"/>
      <w:numFmt w:val="decimal"/>
      <w:lvlText w:val="%9."/>
      <w:lvlJc w:val="left"/>
      <w:pPr>
        <w:tabs>
          <w:tab w:val="num" w:pos="2050"/>
        </w:tabs>
        <w:ind w:left="2050" w:hanging="205"/>
      </w:pPr>
    </w:lvl>
  </w:abstractNum>
  <w:abstractNum w:abstractNumId="1" w15:restartNumberingAfterBreak="0">
    <w:nsid w:val="0988563A"/>
    <w:multiLevelType w:val="hybridMultilevel"/>
    <w:tmpl w:val="585091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7F228F6"/>
    <w:multiLevelType w:val="hybridMultilevel"/>
    <w:tmpl w:val="33F6E29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3E7E83"/>
    <w:multiLevelType w:val="hybridMultilevel"/>
    <w:tmpl w:val="5F722BCC"/>
    <w:lvl w:ilvl="0" w:tplc="F2821062">
      <w:start w:val="1"/>
      <w:numFmt w:val="decimal"/>
      <w:suff w:val="space"/>
      <w:lvlText w:val="%1)"/>
      <w:lvlJc w:val="left"/>
      <w:pPr>
        <w:ind w:left="489" w:hanging="284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4" w15:restartNumberingAfterBreak="0">
    <w:nsid w:val="4ABC5365"/>
    <w:multiLevelType w:val="hybridMultilevel"/>
    <w:tmpl w:val="252A0422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abstractNum w:abstractNumId="5" w15:restartNumberingAfterBreak="0">
    <w:nsid w:val="52931D27"/>
    <w:multiLevelType w:val="hybridMultilevel"/>
    <w:tmpl w:val="1A9C15E6"/>
    <w:lvl w:ilvl="0" w:tplc="97425CC8">
      <w:start w:val="1"/>
      <w:numFmt w:val="decimal"/>
      <w:lvlText w:val="%1)"/>
      <w:lvlJc w:val="left"/>
      <w:pPr>
        <w:ind w:left="284" w:hanging="284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B453D07"/>
    <w:multiLevelType w:val="hybridMultilevel"/>
    <w:tmpl w:val="7CAEC698"/>
    <w:lvl w:ilvl="0" w:tplc="90A69E18">
      <w:start w:val="1"/>
      <w:numFmt w:val="decimalEnclosedCircle"/>
      <w:lvlText w:val="%1"/>
      <w:lvlJc w:val="left"/>
      <w:pPr>
        <w:ind w:left="360" w:hanging="360"/>
      </w:pPr>
      <w:rPr>
        <w:rFonts w:ascii="ＭＳ 明朝" w:eastAsia="ＭＳ 明朝" w:hAnsi="ＭＳ 明朝" w:cs="ＭＳ 明朝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678E7164"/>
    <w:multiLevelType w:val="multilevel"/>
    <w:tmpl w:val="943E9B48"/>
    <w:lvl w:ilvl="0">
      <w:start w:val="1"/>
      <w:numFmt w:val="bullet"/>
      <w:lvlText w:val="•"/>
      <w:lvlJc w:val="left"/>
      <w:pPr>
        <w:tabs>
          <w:tab w:val="num" w:pos="410"/>
        </w:tabs>
        <w:ind w:left="410" w:hanging="205"/>
      </w:pPr>
      <w:rPr>
        <w:rFonts w:ascii="Arial" w:eastAsia="ＭＳ 明朝" w:hAnsi="Arial"/>
      </w:rPr>
    </w:lvl>
    <w:lvl w:ilvl="1">
      <w:start w:val="1"/>
      <w:numFmt w:val="bullet"/>
      <w:lvlText w:val="○"/>
      <w:lvlJc w:val="left"/>
      <w:pPr>
        <w:tabs>
          <w:tab w:val="num" w:pos="615"/>
        </w:tabs>
        <w:ind w:left="615" w:hanging="205"/>
      </w:pPr>
      <w:rPr>
        <w:rFonts w:ascii="Arial" w:eastAsia="ＭＳ 明朝" w:hAnsi="Arial"/>
      </w:rPr>
    </w:lvl>
    <w:lvl w:ilvl="2">
      <w:start w:val="1"/>
      <w:numFmt w:val="bullet"/>
      <w:lvlText w:val="•"/>
      <w:lvlJc w:val="left"/>
      <w:pPr>
        <w:tabs>
          <w:tab w:val="num" w:pos="820"/>
        </w:tabs>
        <w:ind w:left="820" w:hanging="205"/>
      </w:pPr>
      <w:rPr>
        <w:rFonts w:ascii="Arial" w:eastAsia="ＭＳ 明朝" w:hAnsi="Arial"/>
      </w:rPr>
    </w:lvl>
    <w:lvl w:ilvl="3">
      <w:start w:val="1"/>
      <w:numFmt w:val="bullet"/>
      <w:lvlText w:val="○"/>
      <w:lvlJc w:val="left"/>
      <w:pPr>
        <w:tabs>
          <w:tab w:val="num" w:pos="1025"/>
        </w:tabs>
        <w:ind w:left="1025" w:hanging="205"/>
      </w:pPr>
      <w:rPr>
        <w:rFonts w:ascii="Arial" w:eastAsia="ＭＳ 明朝" w:hAnsi="Arial"/>
      </w:rPr>
    </w:lvl>
    <w:lvl w:ilvl="4">
      <w:start w:val="1"/>
      <w:numFmt w:val="bullet"/>
      <w:lvlText w:val="•"/>
      <w:lvlJc w:val="left"/>
      <w:pPr>
        <w:tabs>
          <w:tab w:val="num" w:pos="1230"/>
        </w:tabs>
        <w:ind w:left="1230" w:hanging="205"/>
      </w:pPr>
      <w:rPr>
        <w:rFonts w:ascii="Arial" w:eastAsia="ＭＳ 明朝" w:hAnsi="Arial"/>
      </w:rPr>
    </w:lvl>
    <w:lvl w:ilvl="5">
      <w:start w:val="1"/>
      <w:numFmt w:val="bullet"/>
      <w:lvlText w:val="○"/>
      <w:lvlJc w:val="left"/>
      <w:pPr>
        <w:tabs>
          <w:tab w:val="num" w:pos="1435"/>
        </w:tabs>
        <w:ind w:left="1435" w:hanging="205"/>
      </w:pPr>
      <w:rPr>
        <w:rFonts w:ascii="Arial" w:eastAsia="ＭＳ 明朝" w:hAnsi="Arial"/>
      </w:rPr>
    </w:lvl>
    <w:lvl w:ilvl="6">
      <w:start w:val="1"/>
      <w:numFmt w:val="bullet"/>
      <w:lvlText w:val="•"/>
      <w:lvlJc w:val="left"/>
      <w:pPr>
        <w:tabs>
          <w:tab w:val="num" w:pos="1640"/>
        </w:tabs>
        <w:ind w:left="1640" w:hanging="205"/>
      </w:pPr>
      <w:rPr>
        <w:rFonts w:ascii="Arial" w:eastAsia="ＭＳ 明朝" w:hAnsi="Arial"/>
      </w:rPr>
    </w:lvl>
    <w:lvl w:ilvl="7">
      <w:start w:val="1"/>
      <w:numFmt w:val="bullet"/>
      <w:lvlText w:val="○"/>
      <w:lvlJc w:val="left"/>
      <w:pPr>
        <w:tabs>
          <w:tab w:val="num" w:pos="1845"/>
        </w:tabs>
        <w:ind w:left="1845" w:hanging="205"/>
      </w:pPr>
      <w:rPr>
        <w:rFonts w:ascii="Arial" w:eastAsia="ＭＳ 明朝" w:hAnsi="Arial"/>
      </w:rPr>
    </w:lvl>
    <w:lvl w:ilvl="8">
      <w:start w:val="1"/>
      <w:numFmt w:val="bullet"/>
      <w:lvlText w:val="•"/>
      <w:lvlJc w:val="left"/>
      <w:pPr>
        <w:tabs>
          <w:tab w:val="num" w:pos="2050"/>
        </w:tabs>
        <w:ind w:left="2050" w:hanging="205"/>
      </w:pPr>
      <w:rPr>
        <w:rFonts w:ascii="Arial" w:eastAsia="ＭＳ 明朝" w:hAnsi="Arial"/>
      </w:rPr>
    </w:lvl>
  </w:abstractNum>
  <w:abstractNum w:abstractNumId="8" w15:restartNumberingAfterBreak="0">
    <w:nsid w:val="6C0432E8"/>
    <w:multiLevelType w:val="hybridMultilevel"/>
    <w:tmpl w:val="537AE58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7F843E49"/>
    <w:multiLevelType w:val="hybridMultilevel"/>
    <w:tmpl w:val="75FA5CA6"/>
    <w:lvl w:ilvl="0" w:tplc="0409000F">
      <w:start w:val="1"/>
      <w:numFmt w:val="decimal"/>
      <w:lvlText w:val="%1."/>
      <w:lvlJc w:val="left"/>
      <w:pPr>
        <w:ind w:left="645" w:hanging="440"/>
      </w:pPr>
    </w:lvl>
    <w:lvl w:ilvl="1" w:tplc="04090017" w:tentative="1">
      <w:start w:val="1"/>
      <w:numFmt w:val="aiueoFullWidth"/>
      <w:lvlText w:val="(%2)"/>
      <w:lvlJc w:val="left"/>
      <w:pPr>
        <w:ind w:left="1085" w:hanging="440"/>
      </w:pPr>
    </w:lvl>
    <w:lvl w:ilvl="2" w:tplc="04090011" w:tentative="1">
      <w:start w:val="1"/>
      <w:numFmt w:val="decimalEnclosedCircle"/>
      <w:lvlText w:val="%3"/>
      <w:lvlJc w:val="left"/>
      <w:pPr>
        <w:ind w:left="1525" w:hanging="440"/>
      </w:pPr>
    </w:lvl>
    <w:lvl w:ilvl="3" w:tplc="0409000F" w:tentative="1">
      <w:start w:val="1"/>
      <w:numFmt w:val="decimal"/>
      <w:lvlText w:val="%4."/>
      <w:lvlJc w:val="left"/>
      <w:pPr>
        <w:ind w:left="1965" w:hanging="440"/>
      </w:pPr>
    </w:lvl>
    <w:lvl w:ilvl="4" w:tplc="04090017" w:tentative="1">
      <w:start w:val="1"/>
      <w:numFmt w:val="aiueoFullWidth"/>
      <w:lvlText w:val="(%5)"/>
      <w:lvlJc w:val="left"/>
      <w:pPr>
        <w:ind w:left="2405" w:hanging="440"/>
      </w:pPr>
    </w:lvl>
    <w:lvl w:ilvl="5" w:tplc="04090011" w:tentative="1">
      <w:start w:val="1"/>
      <w:numFmt w:val="decimalEnclosedCircle"/>
      <w:lvlText w:val="%6"/>
      <w:lvlJc w:val="left"/>
      <w:pPr>
        <w:ind w:left="2845" w:hanging="440"/>
      </w:pPr>
    </w:lvl>
    <w:lvl w:ilvl="6" w:tplc="0409000F" w:tentative="1">
      <w:start w:val="1"/>
      <w:numFmt w:val="decimal"/>
      <w:lvlText w:val="%7."/>
      <w:lvlJc w:val="left"/>
      <w:pPr>
        <w:ind w:left="3285" w:hanging="440"/>
      </w:pPr>
    </w:lvl>
    <w:lvl w:ilvl="7" w:tplc="04090017" w:tentative="1">
      <w:start w:val="1"/>
      <w:numFmt w:val="aiueoFullWidth"/>
      <w:lvlText w:val="(%8)"/>
      <w:lvlJc w:val="left"/>
      <w:pPr>
        <w:ind w:left="3725" w:hanging="440"/>
      </w:pPr>
    </w:lvl>
    <w:lvl w:ilvl="8" w:tplc="04090011" w:tentative="1">
      <w:start w:val="1"/>
      <w:numFmt w:val="decimalEnclosedCircle"/>
      <w:lvlText w:val="%9"/>
      <w:lvlJc w:val="left"/>
      <w:pPr>
        <w:ind w:left="4165" w:hanging="440"/>
      </w:pPr>
    </w:lvl>
  </w:abstractNum>
  <w:num w:numId="1" w16cid:durableId="1277255014">
    <w:abstractNumId w:val="8"/>
  </w:num>
  <w:num w:numId="2" w16cid:durableId="774326537">
    <w:abstractNumId w:val="2"/>
  </w:num>
  <w:num w:numId="3" w16cid:durableId="303588213">
    <w:abstractNumId w:val="6"/>
  </w:num>
  <w:num w:numId="4" w16cid:durableId="379020313">
    <w:abstractNumId w:val="1"/>
  </w:num>
  <w:num w:numId="5" w16cid:durableId="247615176">
    <w:abstractNumId w:val="5"/>
  </w:num>
  <w:num w:numId="6" w16cid:durableId="990061302">
    <w:abstractNumId w:val="7"/>
  </w:num>
  <w:num w:numId="7" w16cid:durableId="285821743">
    <w:abstractNumId w:val="0"/>
  </w:num>
  <w:num w:numId="8" w16cid:durableId="1671331578">
    <w:abstractNumId w:val="9"/>
  </w:num>
  <w:num w:numId="9" w16cid:durableId="1427505526">
    <w:abstractNumId w:val="4"/>
  </w:num>
  <w:num w:numId="10" w16cid:durableId="6659795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ttachedTemplate r:id="rId1"/>
  <w:stylePaneFormatFilter w:val="F0EC" w:allStyles="0" w:customStyles="0" w:latentStyles="1" w:stylesInUse="1" w:headingStyles="1" w:numberingStyles="1" w:tableStyles="1" w:directFormattingOnRuns="0" w:directFormattingOnParagraphs="0" w:directFormattingOnNumbering="0" w:directFormattingOnTables="0" w:clearFormatting="1" w:top3HeadingStyles="1" w:visibleStyles="1" w:alternateStyleNames="1"/>
  <w:defaultTabStop w:val="840"/>
  <w:evenAndOddHeaders/>
  <w:drawingGridHorizontalSpacing w:val="205"/>
  <w:drawingGridVerticalSpacing w:val="31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BE4"/>
    <w:rsid w:val="000012EB"/>
    <w:rsid w:val="000019AA"/>
    <w:rsid w:val="000036AD"/>
    <w:rsid w:val="00004827"/>
    <w:rsid w:val="00004EF6"/>
    <w:rsid w:val="00004FB4"/>
    <w:rsid w:val="00010045"/>
    <w:rsid w:val="0001106A"/>
    <w:rsid w:val="00011BC2"/>
    <w:rsid w:val="00011CA5"/>
    <w:rsid w:val="00011DA0"/>
    <w:rsid w:val="000132B3"/>
    <w:rsid w:val="000152A3"/>
    <w:rsid w:val="000159C0"/>
    <w:rsid w:val="0001634A"/>
    <w:rsid w:val="00016ADD"/>
    <w:rsid w:val="000171D8"/>
    <w:rsid w:val="00017DC2"/>
    <w:rsid w:val="000201E3"/>
    <w:rsid w:val="00020F4C"/>
    <w:rsid w:val="000219F6"/>
    <w:rsid w:val="0002233B"/>
    <w:rsid w:val="0002371F"/>
    <w:rsid w:val="000238B9"/>
    <w:rsid w:val="00023B8F"/>
    <w:rsid w:val="0002417F"/>
    <w:rsid w:val="00025462"/>
    <w:rsid w:val="00026596"/>
    <w:rsid w:val="00027AA9"/>
    <w:rsid w:val="00030178"/>
    <w:rsid w:val="00031005"/>
    <w:rsid w:val="000319E5"/>
    <w:rsid w:val="00031B01"/>
    <w:rsid w:val="00032F8A"/>
    <w:rsid w:val="00034AAF"/>
    <w:rsid w:val="00035324"/>
    <w:rsid w:val="0003540C"/>
    <w:rsid w:val="000358FC"/>
    <w:rsid w:val="00035D9F"/>
    <w:rsid w:val="00035E13"/>
    <w:rsid w:val="000410CA"/>
    <w:rsid w:val="000412F0"/>
    <w:rsid w:val="00041F70"/>
    <w:rsid w:val="0004262D"/>
    <w:rsid w:val="00042837"/>
    <w:rsid w:val="00043349"/>
    <w:rsid w:val="000433F4"/>
    <w:rsid w:val="00045EC7"/>
    <w:rsid w:val="0004608C"/>
    <w:rsid w:val="00046A03"/>
    <w:rsid w:val="00047CDE"/>
    <w:rsid w:val="00051ED8"/>
    <w:rsid w:val="000521AB"/>
    <w:rsid w:val="000531D2"/>
    <w:rsid w:val="00055EA0"/>
    <w:rsid w:val="00056061"/>
    <w:rsid w:val="000561FB"/>
    <w:rsid w:val="00056FE2"/>
    <w:rsid w:val="00057C23"/>
    <w:rsid w:val="00064AA2"/>
    <w:rsid w:val="000650AC"/>
    <w:rsid w:val="00065E13"/>
    <w:rsid w:val="00066058"/>
    <w:rsid w:val="000675ED"/>
    <w:rsid w:val="000701C8"/>
    <w:rsid w:val="00070F29"/>
    <w:rsid w:val="0007100B"/>
    <w:rsid w:val="0007159B"/>
    <w:rsid w:val="00074DE9"/>
    <w:rsid w:val="00075E58"/>
    <w:rsid w:val="00076F78"/>
    <w:rsid w:val="00080AD9"/>
    <w:rsid w:val="0008188C"/>
    <w:rsid w:val="0008229E"/>
    <w:rsid w:val="00082D23"/>
    <w:rsid w:val="00083A8F"/>
    <w:rsid w:val="000841F5"/>
    <w:rsid w:val="000853D4"/>
    <w:rsid w:val="00085563"/>
    <w:rsid w:val="00085CE0"/>
    <w:rsid w:val="000861D0"/>
    <w:rsid w:val="00086482"/>
    <w:rsid w:val="000866A9"/>
    <w:rsid w:val="00086F5C"/>
    <w:rsid w:val="00087440"/>
    <w:rsid w:val="000902AA"/>
    <w:rsid w:val="00094758"/>
    <w:rsid w:val="000957CE"/>
    <w:rsid w:val="00096CE4"/>
    <w:rsid w:val="00097792"/>
    <w:rsid w:val="000A039B"/>
    <w:rsid w:val="000A1CE1"/>
    <w:rsid w:val="000A1D83"/>
    <w:rsid w:val="000A5013"/>
    <w:rsid w:val="000A58CE"/>
    <w:rsid w:val="000A5C5C"/>
    <w:rsid w:val="000A698C"/>
    <w:rsid w:val="000B00BC"/>
    <w:rsid w:val="000B0F5C"/>
    <w:rsid w:val="000B127F"/>
    <w:rsid w:val="000B25DB"/>
    <w:rsid w:val="000B2F70"/>
    <w:rsid w:val="000B363E"/>
    <w:rsid w:val="000B3A87"/>
    <w:rsid w:val="000B3C5D"/>
    <w:rsid w:val="000B5BEA"/>
    <w:rsid w:val="000B6CA0"/>
    <w:rsid w:val="000B7410"/>
    <w:rsid w:val="000B7E52"/>
    <w:rsid w:val="000C0DAE"/>
    <w:rsid w:val="000C16A8"/>
    <w:rsid w:val="000C2D76"/>
    <w:rsid w:val="000C41CA"/>
    <w:rsid w:val="000C4CC3"/>
    <w:rsid w:val="000C4EF8"/>
    <w:rsid w:val="000C5562"/>
    <w:rsid w:val="000C5679"/>
    <w:rsid w:val="000C724E"/>
    <w:rsid w:val="000C7A9D"/>
    <w:rsid w:val="000C7AC1"/>
    <w:rsid w:val="000D02B3"/>
    <w:rsid w:val="000D05EB"/>
    <w:rsid w:val="000D1991"/>
    <w:rsid w:val="000D2020"/>
    <w:rsid w:val="000D3CF9"/>
    <w:rsid w:val="000D40EA"/>
    <w:rsid w:val="000D56BD"/>
    <w:rsid w:val="000D5CDE"/>
    <w:rsid w:val="000D61C9"/>
    <w:rsid w:val="000D629B"/>
    <w:rsid w:val="000D71E3"/>
    <w:rsid w:val="000D75CA"/>
    <w:rsid w:val="000D7B7F"/>
    <w:rsid w:val="000D7DB1"/>
    <w:rsid w:val="000E2F43"/>
    <w:rsid w:val="000E373D"/>
    <w:rsid w:val="000E7526"/>
    <w:rsid w:val="000F0547"/>
    <w:rsid w:val="000F1007"/>
    <w:rsid w:val="000F17DA"/>
    <w:rsid w:val="000F2B54"/>
    <w:rsid w:val="000F2C73"/>
    <w:rsid w:val="000F45C0"/>
    <w:rsid w:val="000F47BE"/>
    <w:rsid w:val="000F5D46"/>
    <w:rsid w:val="000F77F4"/>
    <w:rsid w:val="000F7A08"/>
    <w:rsid w:val="0010036E"/>
    <w:rsid w:val="0010188A"/>
    <w:rsid w:val="0010288B"/>
    <w:rsid w:val="00102E8A"/>
    <w:rsid w:val="00103AF1"/>
    <w:rsid w:val="00103C6D"/>
    <w:rsid w:val="0010450E"/>
    <w:rsid w:val="0010669A"/>
    <w:rsid w:val="00111F56"/>
    <w:rsid w:val="001140F6"/>
    <w:rsid w:val="001157FB"/>
    <w:rsid w:val="001169E7"/>
    <w:rsid w:val="001176D5"/>
    <w:rsid w:val="00121011"/>
    <w:rsid w:val="001211F0"/>
    <w:rsid w:val="00121B90"/>
    <w:rsid w:val="001225A4"/>
    <w:rsid w:val="001228AA"/>
    <w:rsid w:val="00122D04"/>
    <w:rsid w:val="00124535"/>
    <w:rsid w:val="00125E0E"/>
    <w:rsid w:val="00127152"/>
    <w:rsid w:val="00127FA3"/>
    <w:rsid w:val="001301EA"/>
    <w:rsid w:val="001304B6"/>
    <w:rsid w:val="00130730"/>
    <w:rsid w:val="00130A65"/>
    <w:rsid w:val="00131878"/>
    <w:rsid w:val="00131CF5"/>
    <w:rsid w:val="001320FC"/>
    <w:rsid w:val="001328EB"/>
    <w:rsid w:val="0013367A"/>
    <w:rsid w:val="001349A5"/>
    <w:rsid w:val="00134C7A"/>
    <w:rsid w:val="00135E4D"/>
    <w:rsid w:val="00137C3A"/>
    <w:rsid w:val="00140654"/>
    <w:rsid w:val="0014133D"/>
    <w:rsid w:val="00141DF2"/>
    <w:rsid w:val="00143254"/>
    <w:rsid w:val="00143494"/>
    <w:rsid w:val="001438A7"/>
    <w:rsid w:val="0014423C"/>
    <w:rsid w:val="0014435B"/>
    <w:rsid w:val="00145E46"/>
    <w:rsid w:val="001464FE"/>
    <w:rsid w:val="00146530"/>
    <w:rsid w:val="00147AD5"/>
    <w:rsid w:val="001519E3"/>
    <w:rsid w:val="00152C57"/>
    <w:rsid w:val="00153193"/>
    <w:rsid w:val="00154458"/>
    <w:rsid w:val="00154A64"/>
    <w:rsid w:val="00155D62"/>
    <w:rsid w:val="001566F5"/>
    <w:rsid w:val="00162175"/>
    <w:rsid w:val="0016274C"/>
    <w:rsid w:val="001638AB"/>
    <w:rsid w:val="00164551"/>
    <w:rsid w:val="001664BE"/>
    <w:rsid w:val="00167A77"/>
    <w:rsid w:val="00170A64"/>
    <w:rsid w:val="00171754"/>
    <w:rsid w:val="001735AE"/>
    <w:rsid w:val="0017440E"/>
    <w:rsid w:val="00174DFC"/>
    <w:rsid w:val="001751C4"/>
    <w:rsid w:val="0017577F"/>
    <w:rsid w:val="001764BE"/>
    <w:rsid w:val="00176BFB"/>
    <w:rsid w:val="0017707F"/>
    <w:rsid w:val="0018030C"/>
    <w:rsid w:val="001838C7"/>
    <w:rsid w:val="00184E51"/>
    <w:rsid w:val="00184FE6"/>
    <w:rsid w:val="00184FFB"/>
    <w:rsid w:val="00190DD4"/>
    <w:rsid w:val="00191F2E"/>
    <w:rsid w:val="00192F83"/>
    <w:rsid w:val="0019344D"/>
    <w:rsid w:val="00193B59"/>
    <w:rsid w:val="00194F44"/>
    <w:rsid w:val="0019528D"/>
    <w:rsid w:val="001953BD"/>
    <w:rsid w:val="00196711"/>
    <w:rsid w:val="00197C70"/>
    <w:rsid w:val="001A0B6D"/>
    <w:rsid w:val="001A0DD4"/>
    <w:rsid w:val="001A2A06"/>
    <w:rsid w:val="001A3516"/>
    <w:rsid w:val="001A3BED"/>
    <w:rsid w:val="001A3FBE"/>
    <w:rsid w:val="001A40FE"/>
    <w:rsid w:val="001A577F"/>
    <w:rsid w:val="001A6590"/>
    <w:rsid w:val="001B0DAB"/>
    <w:rsid w:val="001B1952"/>
    <w:rsid w:val="001B24DA"/>
    <w:rsid w:val="001B2CE1"/>
    <w:rsid w:val="001B322C"/>
    <w:rsid w:val="001B4366"/>
    <w:rsid w:val="001B7277"/>
    <w:rsid w:val="001C1157"/>
    <w:rsid w:val="001C19E2"/>
    <w:rsid w:val="001C498C"/>
    <w:rsid w:val="001C4A97"/>
    <w:rsid w:val="001C4EA3"/>
    <w:rsid w:val="001C5476"/>
    <w:rsid w:val="001C65E2"/>
    <w:rsid w:val="001C69C0"/>
    <w:rsid w:val="001C6D18"/>
    <w:rsid w:val="001D1513"/>
    <w:rsid w:val="001D160A"/>
    <w:rsid w:val="001D3C0E"/>
    <w:rsid w:val="001D5B6D"/>
    <w:rsid w:val="001D627C"/>
    <w:rsid w:val="001D6E89"/>
    <w:rsid w:val="001E05F1"/>
    <w:rsid w:val="001E1931"/>
    <w:rsid w:val="001E1FFF"/>
    <w:rsid w:val="001E3188"/>
    <w:rsid w:val="001E4860"/>
    <w:rsid w:val="001E51B0"/>
    <w:rsid w:val="001E6E40"/>
    <w:rsid w:val="001E7954"/>
    <w:rsid w:val="001E7C2E"/>
    <w:rsid w:val="001F0388"/>
    <w:rsid w:val="001F300B"/>
    <w:rsid w:val="001F4073"/>
    <w:rsid w:val="001F616B"/>
    <w:rsid w:val="001F6FF8"/>
    <w:rsid w:val="001F7244"/>
    <w:rsid w:val="002000A1"/>
    <w:rsid w:val="0020155B"/>
    <w:rsid w:val="00201836"/>
    <w:rsid w:val="00202CA9"/>
    <w:rsid w:val="002034BA"/>
    <w:rsid w:val="002052BE"/>
    <w:rsid w:val="00205C0A"/>
    <w:rsid w:val="00206352"/>
    <w:rsid w:val="00210F44"/>
    <w:rsid w:val="00211E21"/>
    <w:rsid w:val="00211F85"/>
    <w:rsid w:val="00213A55"/>
    <w:rsid w:val="002146E5"/>
    <w:rsid w:val="00215350"/>
    <w:rsid w:val="002157A4"/>
    <w:rsid w:val="002166EC"/>
    <w:rsid w:val="002201A5"/>
    <w:rsid w:val="0022036C"/>
    <w:rsid w:val="0022097C"/>
    <w:rsid w:val="0022175C"/>
    <w:rsid w:val="00221F9C"/>
    <w:rsid w:val="00222777"/>
    <w:rsid w:val="002253E9"/>
    <w:rsid w:val="00225705"/>
    <w:rsid w:val="002258F7"/>
    <w:rsid w:val="00226B11"/>
    <w:rsid w:val="0022714E"/>
    <w:rsid w:val="00230132"/>
    <w:rsid w:val="00231655"/>
    <w:rsid w:val="00232249"/>
    <w:rsid w:val="002329DF"/>
    <w:rsid w:val="00232A32"/>
    <w:rsid w:val="00233BA3"/>
    <w:rsid w:val="002352A9"/>
    <w:rsid w:val="00240208"/>
    <w:rsid w:val="00240621"/>
    <w:rsid w:val="0024076F"/>
    <w:rsid w:val="00243682"/>
    <w:rsid w:val="00243991"/>
    <w:rsid w:val="0024448E"/>
    <w:rsid w:val="00244C87"/>
    <w:rsid w:val="0024600A"/>
    <w:rsid w:val="00246FD8"/>
    <w:rsid w:val="002477D4"/>
    <w:rsid w:val="002517A1"/>
    <w:rsid w:val="00251EC8"/>
    <w:rsid w:val="00252148"/>
    <w:rsid w:val="0025248E"/>
    <w:rsid w:val="00252B8A"/>
    <w:rsid w:val="00252C9A"/>
    <w:rsid w:val="00254299"/>
    <w:rsid w:val="00256BEE"/>
    <w:rsid w:val="00256E2A"/>
    <w:rsid w:val="00260130"/>
    <w:rsid w:val="00260CA9"/>
    <w:rsid w:val="0026100D"/>
    <w:rsid w:val="002621F5"/>
    <w:rsid w:val="0026584B"/>
    <w:rsid w:val="00267137"/>
    <w:rsid w:val="00267665"/>
    <w:rsid w:val="002704C0"/>
    <w:rsid w:val="00270B56"/>
    <w:rsid w:val="00272642"/>
    <w:rsid w:val="00273043"/>
    <w:rsid w:val="0027385C"/>
    <w:rsid w:val="00273B6F"/>
    <w:rsid w:val="00276060"/>
    <w:rsid w:val="0027678D"/>
    <w:rsid w:val="00276D5A"/>
    <w:rsid w:val="002771EF"/>
    <w:rsid w:val="00280FC9"/>
    <w:rsid w:val="00281B1B"/>
    <w:rsid w:val="00281FD2"/>
    <w:rsid w:val="00283D30"/>
    <w:rsid w:val="00283EB2"/>
    <w:rsid w:val="002841F4"/>
    <w:rsid w:val="00284706"/>
    <w:rsid w:val="002862AC"/>
    <w:rsid w:val="002866BA"/>
    <w:rsid w:val="002866F4"/>
    <w:rsid w:val="00287B77"/>
    <w:rsid w:val="00290BD8"/>
    <w:rsid w:val="002910F4"/>
    <w:rsid w:val="0029159E"/>
    <w:rsid w:val="00291C7E"/>
    <w:rsid w:val="0029299B"/>
    <w:rsid w:val="00295B69"/>
    <w:rsid w:val="002A2DD1"/>
    <w:rsid w:val="002A37CD"/>
    <w:rsid w:val="002A45C9"/>
    <w:rsid w:val="002A5D80"/>
    <w:rsid w:val="002A6252"/>
    <w:rsid w:val="002A629B"/>
    <w:rsid w:val="002A7803"/>
    <w:rsid w:val="002A7ACA"/>
    <w:rsid w:val="002B1030"/>
    <w:rsid w:val="002B124C"/>
    <w:rsid w:val="002B1506"/>
    <w:rsid w:val="002B15FA"/>
    <w:rsid w:val="002B1A1C"/>
    <w:rsid w:val="002B28E4"/>
    <w:rsid w:val="002B29CA"/>
    <w:rsid w:val="002B3C2B"/>
    <w:rsid w:val="002B4641"/>
    <w:rsid w:val="002B46E1"/>
    <w:rsid w:val="002B4D9F"/>
    <w:rsid w:val="002B560D"/>
    <w:rsid w:val="002B57FC"/>
    <w:rsid w:val="002B60F5"/>
    <w:rsid w:val="002B6ACE"/>
    <w:rsid w:val="002B7BF2"/>
    <w:rsid w:val="002B7E28"/>
    <w:rsid w:val="002B7F49"/>
    <w:rsid w:val="002C019C"/>
    <w:rsid w:val="002C05F5"/>
    <w:rsid w:val="002C20A3"/>
    <w:rsid w:val="002C2C5F"/>
    <w:rsid w:val="002C2FD4"/>
    <w:rsid w:val="002C3520"/>
    <w:rsid w:val="002C4002"/>
    <w:rsid w:val="002C4688"/>
    <w:rsid w:val="002C4C02"/>
    <w:rsid w:val="002D05AC"/>
    <w:rsid w:val="002D064B"/>
    <w:rsid w:val="002D1477"/>
    <w:rsid w:val="002D18D0"/>
    <w:rsid w:val="002D1948"/>
    <w:rsid w:val="002D242B"/>
    <w:rsid w:val="002D3433"/>
    <w:rsid w:val="002D5ED3"/>
    <w:rsid w:val="002E0173"/>
    <w:rsid w:val="002E1E7B"/>
    <w:rsid w:val="002E2294"/>
    <w:rsid w:val="002E340A"/>
    <w:rsid w:val="002E3E6E"/>
    <w:rsid w:val="002E41F5"/>
    <w:rsid w:val="002E4ADF"/>
    <w:rsid w:val="002E4F30"/>
    <w:rsid w:val="002E5849"/>
    <w:rsid w:val="002E6A1A"/>
    <w:rsid w:val="002F07A8"/>
    <w:rsid w:val="002F15A6"/>
    <w:rsid w:val="002F36B1"/>
    <w:rsid w:val="002F3B16"/>
    <w:rsid w:val="002F4A74"/>
    <w:rsid w:val="002F5114"/>
    <w:rsid w:val="002F6590"/>
    <w:rsid w:val="002F7DB8"/>
    <w:rsid w:val="00301AE5"/>
    <w:rsid w:val="0030238D"/>
    <w:rsid w:val="003025B3"/>
    <w:rsid w:val="00302B5E"/>
    <w:rsid w:val="00302B92"/>
    <w:rsid w:val="0030394D"/>
    <w:rsid w:val="003045B5"/>
    <w:rsid w:val="00304D6F"/>
    <w:rsid w:val="00306268"/>
    <w:rsid w:val="003065C6"/>
    <w:rsid w:val="00310D42"/>
    <w:rsid w:val="00311974"/>
    <w:rsid w:val="00312389"/>
    <w:rsid w:val="00314590"/>
    <w:rsid w:val="00314BAD"/>
    <w:rsid w:val="00315958"/>
    <w:rsid w:val="0031654C"/>
    <w:rsid w:val="00317107"/>
    <w:rsid w:val="00320662"/>
    <w:rsid w:val="00320AD2"/>
    <w:rsid w:val="00322943"/>
    <w:rsid w:val="00322B87"/>
    <w:rsid w:val="00323025"/>
    <w:rsid w:val="00323AAC"/>
    <w:rsid w:val="003240F0"/>
    <w:rsid w:val="00324BC0"/>
    <w:rsid w:val="00325BD6"/>
    <w:rsid w:val="00325E81"/>
    <w:rsid w:val="00327135"/>
    <w:rsid w:val="003271FB"/>
    <w:rsid w:val="00327E13"/>
    <w:rsid w:val="0033185E"/>
    <w:rsid w:val="00331DAE"/>
    <w:rsid w:val="00332430"/>
    <w:rsid w:val="003328EA"/>
    <w:rsid w:val="003333D1"/>
    <w:rsid w:val="00333DD1"/>
    <w:rsid w:val="00334546"/>
    <w:rsid w:val="00334E56"/>
    <w:rsid w:val="00335812"/>
    <w:rsid w:val="00337483"/>
    <w:rsid w:val="00337613"/>
    <w:rsid w:val="00340861"/>
    <w:rsid w:val="003411D8"/>
    <w:rsid w:val="00343FE7"/>
    <w:rsid w:val="003445B9"/>
    <w:rsid w:val="003446D4"/>
    <w:rsid w:val="003448A9"/>
    <w:rsid w:val="00345308"/>
    <w:rsid w:val="0034540A"/>
    <w:rsid w:val="00345A92"/>
    <w:rsid w:val="0034796D"/>
    <w:rsid w:val="00352FED"/>
    <w:rsid w:val="0035389D"/>
    <w:rsid w:val="0035390C"/>
    <w:rsid w:val="00353F7E"/>
    <w:rsid w:val="003541A8"/>
    <w:rsid w:val="003542E9"/>
    <w:rsid w:val="0035542B"/>
    <w:rsid w:val="00357AEC"/>
    <w:rsid w:val="00360D34"/>
    <w:rsid w:val="00362753"/>
    <w:rsid w:val="00362D4D"/>
    <w:rsid w:val="003640B0"/>
    <w:rsid w:val="00365442"/>
    <w:rsid w:val="003654F9"/>
    <w:rsid w:val="0036626A"/>
    <w:rsid w:val="00366784"/>
    <w:rsid w:val="00371C90"/>
    <w:rsid w:val="00372B34"/>
    <w:rsid w:val="0037429F"/>
    <w:rsid w:val="00375307"/>
    <w:rsid w:val="003753A2"/>
    <w:rsid w:val="00376004"/>
    <w:rsid w:val="00377622"/>
    <w:rsid w:val="003777AC"/>
    <w:rsid w:val="003777D6"/>
    <w:rsid w:val="00380191"/>
    <w:rsid w:val="00380F51"/>
    <w:rsid w:val="00382A79"/>
    <w:rsid w:val="003847BF"/>
    <w:rsid w:val="00384B29"/>
    <w:rsid w:val="0038531F"/>
    <w:rsid w:val="00386179"/>
    <w:rsid w:val="00386D61"/>
    <w:rsid w:val="00386D90"/>
    <w:rsid w:val="003875A2"/>
    <w:rsid w:val="00390D00"/>
    <w:rsid w:val="00391199"/>
    <w:rsid w:val="00391203"/>
    <w:rsid w:val="0039185E"/>
    <w:rsid w:val="003A01FD"/>
    <w:rsid w:val="003A0973"/>
    <w:rsid w:val="003A2B95"/>
    <w:rsid w:val="003A3452"/>
    <w:rsid w:val="003A3D3C"/>
    <w:rsid w:val="003A3F3E"/>
    <w:rsid w:val="003A4E78"/>
    <w:rsid w:val="003A5883"/>
    <w:rsid w:val="003A5CEE"/>
    <w:rsid w:val="003A6559"/>
    <w:rsid w:val="003B08E2"/>
    <w:rsid w:val="003B0D11"/>
    <w:rsid w:val="003B221E"/>
    <w:rsid w:val="003B2562"/>
    <w:rsid w:val="003B27D8"/>
    <w:rsid w:val="003B5855"/>
    <w:rsid w:val="003B6349"/>
    <w:rsid w:val="003B696A"/>
    <w:rsid w:val="003B6C27"/>
    <w:rsid w:val="003C0B0F"/>
    <w:rsid w:val="003C103D"/>
    <w:rsid w:val="003C2803"/>
    <w:rsid w:val="003C2DA7"/>
    <w:rsid w:val="003C3FFC"/>
    <w:rsid w:val="003C5248"/>
    <w:rsid w:val="003C5493"/>
    <w:rsid w:val="003C5A41"/>
    <w:rsid w:val="003C610F"/>
    <w:rsid w:val="003C616C"/>
    <w:rsid w:val="003C77C0"/>
    <w:rsid w:val="003C7B58"/>
    <w:rsid w:val="003D2707"/>
    <w:rsid w:val="003D3FD1"/>
    <w:rsid w:val="003D742A"/>
    <w:rsid w:val="003D7C44"/>
    <w:rsid w:val="003D7CFA"/>
    <w:rsid w:val="003E1533"/>
    <w:rsid w:val="003E334B"/>
    <w:rsid w:val="003E349E"/>
    <w:rsid w:val="003E3E36"/>
    <w:rsid w:val="003F2097"/>
    <w:rsid w:val="003F2E88"/>
    <w:rsid w:val="003F3170"/>
    <w:rsid w:val="003F318C"/>
    <w:rsid w:val="003F31AD"/>
    <w:rsid w:val="003F44E5"/>
    <w:rsid w:val="003F4E30"/>
    <w:rsid w:val="003F4E51"/>
    <w:rsid w:val="003F5697"/>
    <w:rsid w:val="003F7EB6"/>
    <w:rsid w:val="00400046"/>
    <w:rsid w:val="00400054"/>
    <w:rsid w:val="004009BA"/>
    <w:rsid w:val="00401E3C"/>
    <w:rsid w:val="0040281C"/>
    <w:rsid w:val="00402B6C"/>
    <w:rsid w:val="00402D53"/>
    <w:rsid w:val="00405E14"/>
    <w:rsid w:val="004066D6"/>
    <w:rsid w:val="00406D65"/>
    <w:rsid w:val="00407E10"/>
    <w:rsid w:val="0041157D"/>
    <w:rsid w:val="00411904"/>
    <w:rsid w:val="00413C7D"/>
    <w:rsid w:val="00413C82"/>
    <w:rsid w:val="004148BC"/>
    <w:rsid w:val="0041654E"/>
    <w:rsid w:val="00416DDC"/>
    <w:rsid w:val="00417C1A"/>
    <w:rsid w:val="00417E02"/>
    <w:rsid w:val="00422457"/>
    <w:rsid w:val="0042307B"/>
    <w:rsid w:val="004251FE"/>
    <w:rsid w:val="004257B6"/>
    <w:rsid w:val="00427AC0"/>
    <w:rsid w:val="00427B27"/>
    <w:rsid w:val="00433F41"/>
    <w:rsid w:val="004345E8"/>
    <w:rsid w:val="00435BF5"/>
    <w:rsid w:val="0043728A"/>
    <w:rsid w:val="0044024B"/>
    <w:rsid w:val="0044036A"/>
    <w:rsid w:val="004407A9"/>
    <w:rsid w:val="0044132E"/>
    <w:rsid w:val="004418D1"/>
    <w:rsid w:val="00443ADA"/>
    <w:rsid w:val="00444069"/>
    <w:rsid w:val="00445030"/>
    <w:rsid w:val="00445B4E"/>
    <w:rsid w:val="00445C7E"/>
    <w:rsid w:val="00446216"/>
    <w:rsid w:val="00446F74"/>
    <w:rsid w:val="004475D2"/>
    <w:rsid w:val="0045039F"/>
    <w:rsid w:val="004511DA"/>
    <w:rsid w:val="004511ED"/>
    <w:rsid w:val="0045141B"/>
    <w:rsid w:val="004527D2"/>
    <w:rsid w:val="00452C1D"/>
    <w:rsid w:val="00452DC1"/>
    <w:rsid w:val="00452EB6"/>
    <w:rsid w:val="0045316F"/>
    <w:rsid w:val="00453549"/>
    <w:rsid w:val="004536A3"/>
    <w:rsid w:val="004548AA"/>
    <w:rsid w:val="00455F5F"/>
    <w:rsid w:val="00457FAA"/>
    <w:rsid w:val="00460647"/>
    <w:rsid w:val="00462263"/>
    <w:rsid w:val="0046249B"/>
    <w:rsid w:val="00462F4B"/>
    <w:rsid w:val="00463552"/>
    <w:rsid w:val="0046373D"/>
    <w:rsid w:val="00463776"/>
    <w:rsid w:val="00464ED9"/>
    <w:rsid w:val="00466B2F"/>
    <w:rsid w:val="004675F0"/>
    <w:rsid w:val="00467CDE"/>
    <w:rsid w:val="0047013C"/>
    <w:rsid w:val="00470D2F"/>
    <w:rsid w:val="00471384"/>
    <w:rsid w:val="00473A9A"/>
    <w:rsid w:val="00474F60"/>
    <w:rsid w:val="00475484"/>
    <w:rsid w:val="00477331"/>
    <w:rsid w:val="00477897"/>
    <w:rsid w:val="00477AC3"/>
    <w:rsid w:val="00481BF1"/>
    <w:rsid w:val="0048319A"/>
    <w:rsid w:val="00486044"/>
    <w:rsid w:val="00487EFD"/>
    <w:rsid w:val="00490181"/>
    <w:rsid w:val="00491F5D"/>
    <w:rsid w:val="0049290A"/>
    <w:rsid w:val="00492A6C"/>
    <w:rsid w:val="00494360"/>
    <w:rsid w:val="00494B19"/>
    <w:rsid w:val="00495301"/>
    <w:rsid w:val="00495A88"/>
    <w:rsid w:val="0049693A"/>
    <w:rsid w:val="00496B9D"/>
    <w:rsid w:val="00496F47"/>
    <w:rsid w:val="004A0054"/>
    <w:rsid w:val="004A1B6A"/>
    <w:rsid w:val="004A3030"/>
    <w:rsid w:val="004A3ACF"/>
    <w:rsid w:val="004A4D9C"/>
    <w:rsid w:val="004A6B2A"/>
    <w:rsid w:val="004B1298"/>
    <w:rsid w:val="004B26D0"/>
    <w:rsid w:val="004B280B"/>
    <w:rsid w:val="004B4AE5"/>
    <w:rsid w:val="004B4E9F"/>
    <w:rsid w:val="004B4F48"/>
    <w:rsid w:val="004B5675"/>
    <w:rsid w:val="004B6184"/>
    <w:rsid w:val="004B659A"/>
    <w:rsid w:val="004C02F7"/>
    <w:rsid w:val="004C0B2E"/>
    <w:rsid w:val="004C1597"/>
    <w:rsid w:val="004C17C9"/>
    <w:rsid w:val="004C5837"/>
    <w:rsid w:val="004C60AD"/>
    <w:rsid w:val="004D4E41"/>
    <w:rsid w:val="004D5169"/>
    <w:rsid w:val="004D69CF"/>
    <w:rsid w:val="004D7D98"/>
    <w:rsid w:val="004E1497"/>
    <w:rsid w:val="004E4AA1"/>
    <w:rsid w:val="004E4E22"/>
    <w:rsid w:val="004F05B1"/>
    <w:rsid w:val="004F2353"/>
    <w:rsid w:val="004F2438"/>
    <w:rsid w:val="004F56BA"/>
    <w:rsid w:val="004F791E"/>
    <w:rsid w:val="00500026"/>
    <w:rsid w:val="00500C23"/>
    <w:rsid w:val="00502A1B"/>
    <w:rsid w:val="005070A6"/>
    <w:rsid w:val="0050756E"/>
    <w:rsid w:val="00507F3E"/>
    <w:rsid w:val="005108EB"/>
    <w:rsid w:val="00510B28"/>
    <w:rsid w:val="00510E10"/>
    <w:rsid w:val="0051259A"/>
    <w:rsid w:val="005146C7"/>
    <w:rsid w:val="005157B9"/>
    <w:rsid w:val="005157C1"/>
    <w:rsid w:val="00517E7F"/>
    <w:rsid w:val="00521CE9"/>
    <w:rsid w:val="00522597"/>
    <w:rsid w:val="00522BFD"/>
    <w:rsid w:val="00525037"/>
    <w:rsid w:val="005251F9"/>
    <w:rsid w:val="005273B7"/>
    <w:rsid w:val="005277AF"/>
    <w:rsid w:val="005320BA"/>
    <w:rsid w:val="0053219F"/>
    <w:rsid w:val="00532487"/>
    <w:rsid w:val="005355AA"/>
    <w:rsid w:val="00536FC3"/>
    <w:rsid w:val="0053712A"/>
    <w:rsid w:val="00537BCC"/>
    <w:rsid w:val="005406C6"/>
    <w:rsid w:val="00540CAA"/>
    <w:rsid w:val="0054168F"/>
    <w:rsid w:val="005427F2"/>
    <w:rsid w:val="00542C5E"/>
    <w:rsid w:val="00543150"/>
    <w:rsid w:val="00543262"/>
    <w:rsid w:val="005436C0"/>
    <w:rsid w:val="005438DF"/>
    <w:rsid w:val="00543A4B"/>
    <w:rsid w:val="00545514"/>
    <w:rsid w:val="005456E1"/>
    <w:rsid w:val="00547B91"/>
    <w:rsid w:val="00547FE6"/>
    <w:rsid w:val="00551504"/>
    <w:rsid w:val="00551F02"/>
    <w:rsid w:val="00552BD1"/>
    <w:rsid w:val="005538DE"/>
    <w:rsid w:val="00553B4D"/>
    <w:rsid w:val="005551E8"/>
    <w:rsid w:val="005553E9"/>
    <w:rsid w:val="005558A0"/>
    <w:rsid w:val="00555DF3"/>
    <w:rsid w:val="0055628B"/>
    <w:rsid w:val="00557415"/>
    <w:rsid w:val="00562C75"/>
    <w:rsid w:val="005637BC"/>
    <w:rsid w:val="005643C1"/>
    <w:rsid w:val="00565269"/>
    <w:rsid w:val="005653AE"/>
    <w:rsid w:val="00565472"/>
    <w:rsid w:val="005661A2"/>
    <w:rsid w:val="00566C95"/>
    <w:rsid w:val="00566D58"/>
    <w:rsid w:val="00567326"/>
    <w:rsid w:val="005702B4"/>
    <w:rsid w:val="00570CD8"/>
    <w:rsid w:val="00576A4B"/>
    <w:rsid w:val="00576B2A"/>
    <w:rsid w:val="00580719"/>
    <w:rsid w:val="005810B3"/>
    <w:rsid w:val="005829A1"/>
    <w:rsid w:val="00585092"/>
    <w:rsid w:val="00585825"/>
    <w:rsid w:val="00585A89"/>
    <w:rsid w:val="005864CE"/>
    <w:rsid w:val="005876D8"/>
    <w:rsid w:val="005929C0"/>
    <w:rsid w:val="00592DFA"/>
    <w:rsid w:val="00593557"/>
    <w:rsid w:val="005937D2"/>
    <w:rsid w:val="005950DD"/>
    <w:rsid w:val="00595B39"/>
    <w:rsid w:val="00595C3A"/>
    <w:rsid w:val="0059709F"/>
    <w:rsid w:val="005A0CA2"/>
    <w:rsid w:val="005A3049"/>
    <w:rsid w:val="005A3A72"/>
    <w:rsid w:val="005A553B"/>
    <w:rsid w:val="005A6A6D"/>
    <w:rsid w:val="005A7218"/>
    <w:rsid w:val="005B0890"/>
    <w:rsid w:val="005B3594"/>
    <w:rsid w:val="005B3BD0"/>
    <w:rsid w:val="005B57E7"/>
    <w:rsid w:val="005B5DA2"/>
    <w:rsid w:val="005B68D1"/>
    <w:rsid w:val="005B7575"/>
    <w:rsid w:val="005C119E"/>
    <w:rsid w:val="005C1228"/>
    <w:rsid w:val="005C13BD"/>
    <w:rsid w:val="005C29FE"/>
    <w:rsid w:val="005C41C1"/>
    <w:rsid w:val="005D2E1F"/>
    <w:rsid w:val="005D61EC"/>
    <w:rsid w:val="005D76D1"/>
    <w:rsid w:val="005E026B"/>
    <w:rsid w:val="005E226F"/>
    <w:rsid w:val="005E3207"/>
    <w:rsid w:val="005E4145"/>
    <w:rsid w:val="005E43F0"/>
    <w:rsid w:val="005E468A"/>
    <w:rsid w:val="005E6057"/>
    <w:rsid w:val="005E6FEE"/>
    <w:rsid w:val="005F2EA5"/>
    <w:rsid w:val="005F4D26"/>
    <w:rsid w:val="005F6273"/>
    <w:rsid w:val="005F7459"/>
    <w:rsid w:val="005F7873"/>
    <w:rsid w:val="005F7D95"/>
    <w:rsid w:val="00600A1E"/>
    <w:rsid w:val="006013A0"/>
    <w:rsid w:val="00602A19"/>
    <w:rsid w:val="0060457B"/>
    <w:rsid w:val="006072C1"/>
    <w:rsid w:val="0060757A"/>
    <w:rsid w:val="00607868"/>
    <w:rsid w:val="00607878"/>
    <w:rsid w:val="006103FC"/>
    <w:rsid w:val="00611CCC"/>
    <w:rsid w:val="00612622"/>
    <w:rsid w:val="00613394"/>
    <w:rsid w:val="00613B0E"/>
    <w:rsid w:val="00614272"/>
    <w:rsid w:val="0061642F"/>
    <w:rsid w:val="006207FF"/>
    <w:rsid w:val="00621A13"/>
    <w:rsid w:val="00622345"/>
    <w:rsid w:val="00622D19"/>
    <w:rsid w:val="0062485C"/>
    <w:rsid w:val="0062486D"/>
    <w:rsid w:val="00625B41"/>
    <w:rsid w:val="00627DC1"/>
    <w:rsid w:val="00631400"/>
    <w:rsid w:val="00632772"/>
    <w:rsid w:val="00632D41"/>
    <w:rsid w:val="00632F62"/>
    <w:rsid w:val="006337FE"/>
    <w:rsid w:val="00634824"/>
    <w:rsid w:val="00634EBA"/>
    <w:rsid w:val="0063521B"/>
    <w:rsid w:val="00636EBF"/>
    <w:rsid w:val="00636ED8"/>
    <w:rsid w:val="00637C9F"/>
    <w:rsid w:val="00637F5F"/>
    <w:rsid w:val="00640ABA"/>
    <w:rsid w:val="00641E0D"/>
    <w:rsid w:val="00642722"/>
    <w:rsid w:val="006428E3"/>
    <w:rsid w:val="00643632"/>
    <w:rsid w:val="00644CED"/>
    <w:rsid w:val="00644EBB"/>
    <w:rsid w:val="006451E6"/>
    <w:rsid w:val="006458B4"/>
    <w:rsid w:val="00645A92"/>
    <w:rsid w:val="00645CD1"/>
    <w:rsid w:val="0064648C"/>
    <w:rsid w:val="00646BD2"/>
    <w:rsid w:val="00646DA6"/>
    <w:rsid w:val="00647800"/>
    <w:rsid w:val="00647A5C"/>
    <w:rsid w:val="00647D2C"/>
    <w:rsid w:val="00652BEF"/>
    <w:rsid w:val="00653355"/>
    <w:rsid w:val="00653D4F"/>
    <w:rsid w:val="00654038"/>
    <w:rsid w:val="00656877"/>
    <w:rsid w:val="00656931"/>
    <w:rsid w:val="00656F25"/>
    <w:rsid w:val="006579F1"/>
    <w:rsid w:val="006614F2"/>
    <w:rsid w:val="006616B9"/>
    <w:rsid w:val="006619A8"/>
    <w:rsid w:val="00662319"/>
    <w:rsid w:val="00663AB6"/>
    <w:rsid w:val="00664116"/>
    <w:rsid w:val="00664122"/>
    <w:rsid w:val="00664756"/>
    <w:rsid w:val="00665D18"/>
    <w:rsid w:val="00666C3A"/>
    <w:rsid w:val="006706CA"/>
    <w:rsid w:val="006716D3"/>
    <w:rsid w:val="006718C3"/>
    <w:rsid w:val="00672417"/>
    <w:rsid w:val="0067273B"/>
    <w:rsid w:val="0067293A"/>
    <w:rsid w:val="00672B49"/>
    <w:rsid w:val="00674616"/>
    <w:rsid w:val="006748A5"/>
    <w:rsid w:val="00674973"/>
    <w:rsid w:val="00674E56"/>
    <w:rsid w:val="00677007"/>
    <w:rsid w:val="00677B0E"/>
    <w:rsid w:val="006829BB"/>
    <w:rsid w:val="006834BD"/>
    <w:rsid w:val="00683A9D"/>
    <w:rsid w:val="00684C37"/>
    <w:rsid w:val="006856BC"/>
    <w:rsid w:val="00686029"/>
    <w:rsid w:val="00686C30"/>
    <w:rsid w:val="00686E1B"/>
    <w:rsid w:val="00687776"/>
    <w:rsid w:val="00687901"/>
    <w:rsid w:val="006901AF"/>
    <w:rsid w:val="0069049C"/>
    <w:rsid w:val="00690D70"/>
    <w:rsid w:val="006928D8"/>
    <w:rsid w:val="0069298F"/>
    <w:rsid w:val="00692AEF"/>
    <w:rsid w:val="00695E82"/>
    <w:rsid w:val="006965A4"/>
    <w:rsid w:val="00696F2A"/>
    <w:rsid w:val="006A0173"/>
    <w:rsid w:val="006A0518"/>
    <w:rsid w:val="006A0AF6"/>
    <w:rsid w:val="006A1E11"/>
    <w:rsid w:val="006A52EB"/>
    <w:rsid w:val="006A76DD"/>
    <w:rsid w:val="006A77D6"/>
    <w:rsid w:val="006A7DE8"/>
    <w:rsid w:val="006B08CC"/>
    <w:rsid w:val="006B33EC"/>
    <w:rsid w:val="006B408A"/>
    <w:rsid w:val="006B42A4"/>
    <w:rsid w:val="006B553F"/>
    <w:rsid w:val="006B5CEE"/>
    <w:rsid w:val="006B7701"/>
    <w:rsid w:val="006B7D10"/>
    <w:rsid w:val="006C033E"/>
    <w:rsid w:val="006C03D7"/>
    <w:rsid w:val="006C071B"/>
    <w:rsid w:val="006C2E4B"/>
    <w:rsid w:val="006C5FD8"/>
    <w:rsid w:val="006C60C5"/>
    <w:rsid w:val="006C6D3C"/>
    <w:rsid w:val="006C731F"/>
    <w:rsid w:val="006C7A76"/>
    <w:rsid w:val="006C7E70"/>
    <w:rsid w:val="006D1621"/>
    <w:rsid w:val="006D3DEC"/>
    <w:rsid w:val="006D3E5F"/>
    <w:rsid w:val="006D422E"/>
    <w:rsid w:val="006D48C5"/>
    <w:rsid w:val="006D5816"/>
    <w:rsid w:val="006D71B0"/>
    <w:rsid w:val="006E1201"/>
    <w:rsid w:val="006E1B5B"/>
    <w:rsid w:val="006E243E"/>
    <w:rsid w:val="006E306A"/>
    <w:rsid w:val="006E396D"/>
    <w:rsid w:val="006E5E9D"/>
    <w:rsid w:val="006F0DD9"/>
    <w:rsid w:val="006F1A7F"/>
    <w:rsid w:val="006F2D7F"/>
    <w:rsid w:val="006F3354"/>
    <w:rsid w:val="006F3AA4"/>
    <w:rsid w:val="006F3F8F"/>
    <w:rsid w:val="006F538B"/>
    <w:rsid w:val="006F6235"/>
    <w:rsid w:val="006F6A5A"/>
    <w:rsid w:val="006F6D5B"/>
    <w:rsid w:val="006F7784"/>
    <w:rsid w:val="00700369"/>
    <w:rsid w:val="0070105B"/>
    <w:rsid w:val="007018E2"/>
    <w:rsid w:val="00701E33"/>
    <w:rsid w:val="007038CB"/>
    <w:rsid w:val="00703A93"/>
    <w:rsid w:val="00704D8E"/>
    <w:rsid w:val="007056EC"/>
    <w:rsid w:val="007057A1"/>
    <w:rsid w:val="00706411"/>
    <w:rsid w:val="00706C40"/>
    <w:rsid w:val="00707761"/>
    <w:rsid w:val="00711814"/>
    <w:rsid w:val="00711B76"/>
    <w:rsid w:val="0071363E"/>
    <w:rsid w:val="00714126"/>
    <w:rsid w:val="007151E3"/>
    <w:rsid w:val="007167DB"/>
    <w:rsid w:val="00720C93"/>
    <w:rsid w:val="00721C17"/>
    <w:rsid w:val="00721CA0"/>
    <w:rsid w:val="007221AB"/>
    <w:rsid w:val="00723545"/>
    <w:rsid w:val="00723952"/>
    <w:rsid w:val="00726332"/>
    <w:rsid w:val="00726B12"/>
    <w:rsid w:val="00726C59"/>
    <w:rsid w:val="007321CF"/>
    <w:rsid w:val="00734920"/>
    <w:rsid w:val="0073498B"/>
    <w:rsid w:val="00734B29"/>
    <w:rsid w:val="00734FFE"/>
    <w:rsid w:val="00735BF7"/>
    <w:rsid w:val="0073671F"/>
    <w:rsid w:val="00737DA7"/>
    <w:rsid w:val="00740388"/>
    <w:rsid w:val="007413B6"/>
    <w:rsid w:val="00742651"/>
    <w:rsid w:val="00745161"/>
    <w:rsid w:val="00745AC0"/>
    <w:rsid w:val="0074647C"/>
    <w:rsid w:val="00746E2F"/>
    <w:rsid w:val="007477DA"/>
    <w:rsid w:val="00751A3F"/>
    <w:rsid w:val="00753CCD"/>
    <w:rsid w:val="00755E00"/>
    <w:rsid w:val="007568F5"/>
    <w:rsid w:val="00760980"/>
    <w:rsid w:val="0076198E"/>
    <w:rsid w:val="00762908"/>
    <w:rsid w:val="0076314F"/>
    <w:rsid w:val="00763169"/>
    <w:rsid w:val="00763177"/>
    <w:rsid w:val="007632A4"/>
    <w:rsid w:val="00763D0E"/>
    <w:rsid w:val="007651C1"/>
    <w:rsid w:val="00766EF0"/>
    <w:rsid w:val="00767780"/>
    <w:rsid w:val="00767B14"/>
    <w:rsid w:val="00767D6F"/>
    <w:rsid w:val="00770192"/>
    <w:rsid w:val="00770B16"/>
    <w:rsid w:val="00770C7A"/>
    <w:rsid w:val="00771527"/>
    <w:rsid w:val="00771A74"/>
    <w:rsid w:val="0077223E"/>
    <w:rsid w:val="007741B4"/>
    <w:rsid w:val="00774E12"/>
    <w:rsid w:val="00775883"/>
    <w:rsid w:val="00776F11"/>
    <w:rsid w:val="00777603"/>
    <w:rsid w:val="00780422"/>
    <w:rsid w:val="0078070D"/>
    <w:rsid w:val="00780AE0"/>
    <w:rsid w:val="00782FEC"/>
    <w:rsid w:val="00783410"/>
    <w:rsid w:val="00783716"/>
    <w:rsid w:val="007838DB"/>
    <w:rsid w:val="00785584"/>
    <w:rsid w:val="00785E5E"/>
    <w:rsid w:val="0079298B"/>
    <w:rsid w:val="00792F2A"/>
    <w:rsid w:val="00793677"/>
    <w:rsid w:val="00794343"/>
    <w:rsid w:val="007947AF"/>
    <w:rsid w:val="007955BE"/>
    <w:rsid w:val="00797916"/>
    <w:rsid w:val="007A1585"/>
    <w:rsid w:val="007A16E6"/>
    <w:rsid w:val="007A2638"/>
    <w:rsid w:val="007A3072"/>
    <w:rsid w:val="007A46B3"/>
    <w:rsid w:val="007A5D67"/>
    <w:rsid w:val="007A7B40"/>
    <w:rsid w:val="007B058E"/>
    <w:rsid w:val="007B0705"/>
    <w:rsid w:val="007B0ECD"/>
    <w:rsid w:val="007B29D9"/>
    <w:rsid w:val="007B4179"/>
    <w:rsid w:val="007B4432"/>
    <w:rsid w:val="007C068A"/>
    <w:rsid w:val="007C0F1C"/>
    <w:rsid w:val="007C2343"/>
    <w:rsid w:val="007C58D6"/>
    <w:rsid w:val="007C6918"/>
    <w:rsid w:val="007C6BEF"/>
    <w:rsid w:val="007D1148"/>
    <w:rsid w:val="007D149D"/>
    <w:rsid w:val="007D214F"/>
    <w:rsid w:val="007D2512"/>
    <w:rsid w:val="007D274E"/>
    <w:rsid w:val="007D3B1C"/>
    <w:rsid w:val="007D52E0"/>
    <w:rsid w:val="007D5878"/>
    <w:rsid w:val="007D6734"/>
    <w:rsid w:val="007D71F3"/>
    <w:rsid w:val="007E2CE1"/>
    <w:rsid w:val="007E52CE"/>
    <w:rsid w:val="007E5466"/>
    <w:rsid w:val="007E59D8"/>
    <w:rsid w:val="007E74CB"/>
    <w:rsid w:val="007E7574"/>
    <w:rsid w:val="007E75FF"/>
    <w:rsid w:val="007E78B8"/>
    <w:rsid w:val="007F005B"/>
    <w:rsid w:val="007F024E"/>
    <w:rsid w:val="007F56FF"/>
    <w:rsid w:val="007F5F94"/>
    <w:rsid w:val="007F6054"/>
    <w:rsid w:val="007F67B2"/>
    <w:rsid w:val="007F67CA"/>
    <w:rsid w:val="007F7DF2"/>
    <w:rsid w:val="00800820"/>
    <w:rsid w:val="0080122E"/>
    <w:rsid w:val="00802406"/>
    <w:rsid w:val="008056F5"/>
    <w:rsid w:val="008064F9"/>
    <w:rsid w:val="0080772A"/>
    <w:rsid w:val="008077B4"/>
    <w:rsid w:val="00811580"/>
    <w:rsid w:val="008117FD"/>
    <w:rsid w:val="00811BE4"/>
    <w:rsid w:val="008129F5"/>
    <w:rsid w:val="00813904"/>
    <w:rsid w:val="00814628"/>
    <w:rsid w:val="00814DBC"/>
    <w:rsid w:val="00815D1A"/>
    <w:rsid w:val="00815F6F"/>
    <w:rsid w:val="00817539"/>
    <w:rsid w:val="00821906"/>
    <w:rsid w:val="00822530"/>
    <w:rsid w:val="00822D9A"/>
    <w:rsid w:val="00826E01"/>
    <w:rsid w:val="0083050F"/>
    <w:rsid w:val="008306CD"/>
    <w:rsid w:val="008310F6"/>
    <w:rsid w:val="008314E4"/>
    <w:rsid w:val="00833691"/>
    <w:rsid w:val="00833A48"/>
    <w:rsid w:val="0083447E"/>
    <w:rsid w:val="008344EB"/>
    <w:rsid w:val="00834DE1"/>
    <w:rsid w:val="008353C3"/>
    <w:rsid w:val="00836D65"/>
    <w:rsid w:val="00837F5F"/>
    <w:rsid w:val="00840E6A"/>
    <w:rsid w:val="008412C1"/>
    <w:rsid w:val="008413D7"/>
    <w:rsid w:val="0084155C"/>
    <w:rsid w:val="0084218C"/>
    <w:rsid w:val="0084255F"/>
    <w:rsid w:val="00842836"/>
    <w:rsid w:val="00842D5E"/>
    <w:rsid w:val="008430C7"/>
    <w:rsid w:val="00844BBF"/>
    <w:rsid w:val="00853067"/>
    <w:rsid w:val="008530B1"/>
    <w:rsid w:val="0085438D"/>
    <w:rsid w:val="00854499"/>
    <w:rsid w:val="00855338"/>
    <w:rsid w:val="008567F2"/>
    <w:rsid w:val="00856D8B"/>
    <w:rsid w:val="00857453"/>
    <w:rsid w:val="00861C18"/>
    <w:rsid w:val="0086200C"/>
    <w:rsid w:val="0086284E"/>
    <w:rsid w:val="008641C2"/>
    <w:rsid w:val="008648D5"/>
    <w:rsid w:val="00865CA4"/>
    <w:rsid w:val="00866E76"/>
    <w:rsid w:val="00867BC9"/>
    <w:rsid w:val="00867F79"/>
    <w:rsid w:val="008710F7"/>
    <w:rsid w:val="0087366D"/>
    <w:rsid w:val="0087466C"/>
    <w:rsid w:val="0087562D"/>
    <w:rsid w:val="008834FC"/>
    <w:rsid w:val="00883BA7"/>
    <w:rsid w:val="00886019"/>
    <w:rsid w:val="0088771B"/>
    <w:rsid w:val="0089133A"/>
    <w:rsid w:val="00893E65"/>
    <w:rsid w:val="0089527C"/>
    <w:rsid w:val="0089608A"/>
    <w:rsid w:val="008960CB"/>
    <w:rsid w:val="00896429"/>
    <w:rsid w:val="00897923"/>
    <w:rsid w:val="00897CBF"/>
    <w:rsid w:val="008A1332"/>
    <w:rsid w:val="008A3BBF"/>
    <w:rsid w:val="008A4EB2"/>
    <w:rsid w:val="008A7E4E"/>
    <w:rsid w:val="008B052E"/>
    <w:rsid w:val="008B453E"/>
    <w:rsid w:val="008B45A6"/>
    <w:rsid w:val="008B468A"/>
    <w:rsid w:val="008B50AF"/>
    <w:rsid w:val="008B6207"/>
    <w:rsid w:val="008B7F93"/>
    <w:rsid w:val="008C0AD2"/>
    <w:rsid w:val="008C4086"/>
    <w:rsid w:val="008C440A"/>
    <w:rsid w:val="008C4551"/>
    <w:rsid w:val="008C54F8"/>
    <w:rsid w:val="008C64BB"/>
    <w:rsid w:val="008C717F"/>
    <w:rsid w:val="008D0E3C"/>
    <w:rsid w:val="008D19AD"/>
    <w:rsid w:val="008D2A51"/>
    <w:rsid w:val="008D2AA8"/>
    <w:rsid w:val="008D693F"/>
    <w:rsid w:val="008D6BA3"/>
    <w:rsid w:val="008D73D1"/>
    <w:rsid w:val="008D7D90"/>
    <w:rsid w:val="008E075A"/>
    <w:rsid w:val="008E2B57"/>
    <w:rsid w:val="008E3471"/>
    <w:rsid w:val="008E40D6"/>
    <w:rsid w:val="008E7349"/>
    <w:rsid w:val="008E7D87"/>
    <w:rsid w:val="008E7DCD"/>
    <w:rsid w:val="008F0817"/>
    <w:rsid w:val="008F1131"/>
    <w:rsid w:val="008F20A6"/>
    <w:rsid w:val="008F412B"/>
    <w:rsid w:val="008F44A4"/>
    <w:rsid w:val="008F76F5"/>
    <w:rsid w:val="009004BE"/>
    <w:rsid w:val="00901262"/>
    <w:rsid w:val="00901346"/>
    <w:rsid w:val="0090185F"/>
    <w:rsid w:val="009024BB"/>
    <w:rsid w:val="00903F74"/>
    <w:rsid w:val="009042AA"/>
    <w:rsid w:val="00904801"/>
    <w:rsid w:val="00904C8C"/>
    <w:rsid w:val="0090504F"/>
    <w:rsid w:val="00905414"/>
    <w:rsid w:val="0090582C"/>
    <w:rsid w:val="009064A8"/>
    <w:rsid w:val="00906F70"/>
    <w:rsid w:val="00907359"/>
    <w:rsid w:val="009075F8"/>
    <w:rsid w:val="00911747"/>
    <w:rsid w:val="00911CEE"/>
    <w:rsid w:val="00912FD2"/>
    <w:rsid w:val="0091424C"/>
    <w:rsid w:val="0091567B"/>
    <w:rsid w:val="00915964"/>
    <w:rsid w:val="00915C24"/>
    <w:rsid w:val="009163A8"/>
    <w:rsid w:val="00916461"/>
    <w:rsid w:val="00916C53"/>
    <w:rsid w:val="00917EEF"/>
    <w:rsid w:val="00920C4D"/>
    <w:rsid w:val="00921368"/>
    <w:rsid w:val="00922837"/>
    <w:rsid w:val="009237DD"/>
    <w:rsid w:val="00923AD2"/>
    <w:rsid w:val="00924727"/>
    <w:rsid w:val="00924C8D"/>
    <w:rsid w:val="00924E10"/>
    <w:rsid w:val="0093084C"/>
    <w:rsid w:val="009320BB"/>
    <w:rsid w:val="0093446E"/>
    <w:rsid w:val="009348A4"/>
    <w:rsid w:val="00934E28"/>
    <w:rsid w:val="00935831"/>
    <w:rsid w:val="00935834"/>
    <w:rsid w:val="0093590C"/>
    <w:rsid w:val="00935E1F"/>
    <w:rsid w:val="0093673F"/>
    <w:rsid w:val="009402FA"/>
    <w:rsid w:val="00940DD3"/>
    <w:rsid w:val="00941B18"/>
    <w:rsid w:val="00942446"/>
    <w:rsid w:val="00942DB9"/>
    <w:rsid w:val="009438A7"/>
    <w:rsid w:val="00943D01"/>
    <w:rsid w:val="0094409D"/>
    <w:rsid w:val="00944F62"/>
    <w:rsid w:val="00945CA9"/>
    <w:rsid w:val="00945EF9"/>
    <w:rsid w:val="00946390"/>
    <w:rsid w:val="00946806"/>
    <w:rsid w:val="00947C9E"/>
    <w:rsid w:val="00950262"/>
    <w:rsid w:val="00952222"/>
    <w:rsid w:val="009522C6"/>
    <w:rsid w:val="00952EB5"/>
    <w:rsid w:val="00953AFA"/>
    <w:rsid w:val="0095430D"/>
    <w:rsid w:val="00955D6A"/>
    <w:rsid w:val="009573BE"/>
    <w:rsid w:val="00957F92"/>
    <w:rsid w:val="00960D7F"/>
    <w:rsid w:val="0096172D"/>
    <w:rsid w:val="00961973"/>
    <w:rsid w:val="00962236"/>
    <w:rsid w:val="00962C00"/>
    <w:rsid w:val="00963B78"/>
    <w:rsid w:val="00964178"/>
    <w:rsid w:val="0096491C"/>
    <w:rsid w:val="0096621F"/>
    <w:rsid w:val="009677DA"/>
    <w:rsid w:val="009715BF"/>
    <w:rsid w:val="00971934"/>
    <w:rsid w:val="00971F0D"/>
    <w:rsid w:val="00971F61"/>
    <w:rsid w:val="00972AFA"/>
    <w:rsid w:val="00973F3E"/>
    <w:rsid w:val="00975902"/>
    <w:rsid w:val="00976440"/>
    <w:rsid w:val="00981160"/>
    <w:rsid w:val="0098150E"/>
    <w:rsid w:val="009815C9"/>
    <w:rsid w:val="0098200B"/>
    <w:rsid w:val="0098397B"/>
    <w:rsid w:val="00984FD4"/>
    <w:rsid w:val="00987AAD"/>
    <w:rsid w:val="009903B2"/>
    <w:rsid w:val="00990EE2"/>
    <w:rsid w:val="00992B49"/>
    <w:rsid w:val="009938F4"/>
    <w:rsid w:val="009946FF"/>
    <w:rsid w:val="0099503F"/>
    <w:rsid w:val="009969AC"/>
    <w:rsid w:val="009A07A9"/>
    <w:rsid w:val="009A1A9D"/>
    <w:rsid w:val="009A21E7"/>
    <w:rsid w:val="009A30DB"/>
    <w:rsid w:val="009A3177"/>
    <w:rsid w:val="009A3F1F"/>
    <w:rsid w:val="009A457B"/>
    <w:rsid w:val="009A5620"/>
    <w:rsid w:val="009A6761"/>
    <w:rsid w:val="009B0154"/>
    <w:rsid w:val="009B0640"/>
    <w:rsid w:val="009B15EA"/>
    <w:rsid w:val="009B2ACE"/>
    <w:rsid w:val="009B2DEF"/>
    <w:rsid w:val="009B33A1"/>
    <w:rsid w:val="009B4640"/>
    <w:rsid w:val="009B4A79"/>
    <w:rsid w:val="009B4CA1"/>
    <w:rsid w:val="009B7F84"/>
    <w:rsid w:val="009C1E94"/>
    <w:rsid w:val="009C262C"/>
    <w:rsid w:val="009C2E2F"/>
    <w:rsid w:val="009C477B"/>
    <w:rsid w:val="009C5411"/>
    <w:rsid w:val="009C5D7A"/>
    <w:rsid w:val="009C5F73"/>
    <w:rsid w:val="009C628A"/>
    <w:rsid w:val="009C7371"/>
    <w:rsid w:val="009C73A6"/>
    <w:rsid w:val="009D0C0B"/>
    <w:rsid w:val="009D1AE4"/>
    <w:rsid w:val="009D260D"/>
    <w:rsid w:val="009D331E"/>
    <w:rsid w:val="009D3AB0"/>
    <w:rsid w:val="009E0AC2"/>
    <w:rsid w:val="009E0F76"/>
    <w:rsid w:val="009E1CD1"/>
    <w:rsid w:val="009E1CE7"/>
    <w:rsid w:val="009E1CF2"/>
    <w:rsid w:val="009E2073"/>
    <w:rsid w:val="009E3A01"/>
    <w:rsid w:val="009E487D"/>
    <w:rsid w:val="009F0AA6"/>
    <w:rsid w:val="009F3C30"/>
    <w:rsid w:val="009F4D33"/>
    <w:rsid w:val="009F613C"/>
    <w:rsid w:val="009F6508"/>
    <w:rsid w:val="009F7481"/>
    <w:rsid w:val="00A00172"/>
    <w:rsid w:val="00A02BF1"/>
    <w:rsid w:val="00A043A2"/>
    <w:rsid w:val="00A056C0"/>
    <w:rsid w:val="00A07A59"/>
    <w:rsid w:val="00A1050D"/>
    <w:rsid w:val="00A111FC"/>
    <w:rsid w:val="00A1129F"/>
    <w:rsid w:val="00A11B75"/>
    <w:rsid w:val="00A11EFD"/>
    <w:rsid w:val="00A12CC1"/>
    <w:rsid w:val="00A15EB9"/>
    <w:rsid w:val="00A17396"/>
    <w:rsid w:val="00A17976"/>
    <w:rsid w:val="00A2027C"/>
    <w:rsid w:val="00A21663"/>
    <w:rsid w:val="00A23192"/>
    <w:rsid w:val="00A24A07"/>
    <w:rsid w:val="00A26305"/>
    <w:rsid w:val="00A26C41"/>
    <w:rsid w:val="00A31460"/>
    <w:rsid w:val="00A33E60"/>
    <w:rsid w:val="00A357BB"/>
    <w:rsid w:val="00A35FA8"/>
    <w:rsid w:val="00A37699"/>
    <w:rsid w:val="00A4066F"/>
    <w:rsid w:val="00A41040"/>
    <w:rsid w:val="00A417BF"/>
    <w:rsid w:val="00A43E63"/>
    <w:rsid w:val="00A475B0"/>
    <w:rsid w:val="00A52663"/>
    <w:rsid w:val="00A548BC"/>
    <w:rsid w:val="00A5520F"/>
    <w:rsid w:val="00A5705F"/>
    <w:rsid w:val="00A57C53"/>
    <w:rsid w:val="00A57EDF"/>
    <w:rsid w:val="00A60163"/>
    <w:rsid w:val="00A60B6A"/>
    <w:rsid w:val="00A62498"/>
    <w:rsid w:val="00A62BAF"/>
    <w:rsid w:val="00A63B49"/>
    <w:rsid w:val="00A654CE"/>
    <w:rsid w:val="00A66066"/>
    <w:rsid w:val="00A71B21"/>
    <w:rsid w:val="00A72440"/>
    <w:rsid w:val="00A72723"/>
    <w:rsid w:val="00A72752"/>
    <w:rsid w:val="00A733FB"/>
    <w:rsid w:val="00A74D51"/>
    <w:rsid w:val="00A74F82"/>
    <w:rsid w:val="00A75020"/>
    <w:rsid w:val="00A75986"/>
    <w:rsid w:val="00A759D1"/>
    <w:rsid w:val="00A763A2"/>
    <w:rsid w:val="00A76D49"/>
    <w:rsid w:val="00A773D2"/>
    <w:rsid w:val="00A77FEB"/>
    <w:rsid w:val="00A817F5"/>
    <w:rsid w:val="00A81CAD"/>
    <w:rsid w:val="00A83FAD"/>
    <w:rsid w:val="00A848D1"/>
    <w:rsid w:val="00A8549A"/>
    <w:rsid w:val="00A854AE"/>
    <w:rsid w:val="00A8565F"/>
    <w:rsid w:val="00A86ED3"/>
    <w:rsid w:val="00A878EF"/>
    <w:rsid w:val="00A879E3"/>
    <w:rsid w:val="00A87D8C"/>
    <w:rsid w:val="00A904E2"/>
    <w:rsid w:val="00A910BD"/>
    <w:rsid w:val="00A91CDF"/>
    <w:rsid w:val="00A91DE4"/>
    <w:rsid w:val="00A9237A"/>
    <w:rsid w:val="00A94F47"/>
    <w:rsid w:val="00A95001"/>
    <w:rsid w:val="00A952FD"/>
    <w:rsid w:val="00A95B73"/>
    <w:rsid w:val="00A95CC1"/>
    <w:rsid w:val="00A96214"/>
    <w:rsid w:val="00A96A6D"/>
    <w:rsid w:val="00A96CE3"/>
    <w:rsid w:val="00A97BB7"/>
    <w:rsid w:val="00AA2870"/>
    <w:rsid w:val="00AA4D04"/>
    <w:rsid w:val="00AA608F"/>
    <w:rsid w:val="00AA652C"/>
    <w:rsid w:val="00AA6926"/>
    <w:rsid w:val="00AA791D"/>
    <w:rsid w:val="00AB1B1D"/>
    <w:rsid w:val="00AB1BCA"/>
    <w:rsid w:val="00AB3889"/>
    <w:rsid w:val="00AB393A"/>
    <w:rsid w:val="00AB570C"/>
    <w:rsid w:val="00AB749F"/>
    <w:rsid w:val="00AB7BDE"/>
    <w:rsid w:val="00AC0F2C"/>
    <w:rsid w:val="00AC2FBE"/>
    <w:rsid w:val="00AC73D1"/>
    <w:rsid w:val="00AC776F"/>
    <w:rsid w:val="00AD020B"/>
    <w:rsid w:val="00AD268E"/>
    <w:rsid w:val="00AD424E"/>
    <w:rsid w:val="00AD67DB"/>
    <w:rsid w:val="00AD7088"/>
    <w:rsid w:val="00AD7BB1"/>
    <w:rsid w:val="00AE0EE2"/>
    <w:rsid w:val="00AE16FD"/>
    <w:rsid w:val="00AE1F2C"/>
    <w:rsid w:val="00AE2789"/>
    <w:rsid w:val="00AE2DE9"/>
    <w:rsid w:val="00AE427C"/>
    <w:rsid w:val="00AE4FBF"/>
    <w:rsid w:val="00AE5278"/>
    <w:rsid w:val="00AE5AE0"/>
    <w:rsid w:val="00AE72CE"/>
    <w:rsid w:val="00AF004D"/>
    <w:rsid w:val="00AF09BB"/>
    <w:rsid w:val="00AF1608"/>
    <w:rsid w:val="00AF2610"/>
    <w:rsid w:val="00AF2EEB"/>
    <w:rsid w:val="00AF4857"/>
    <w:rsid w:val="00AF5810"/>
    <w:rsid w:val="00AF64FB"/>
    <w:rsid w:val="00AF785A"/>
    <w:rsid w:val="00AF7A7B"/>
    <w:rsid w:val="00AF7E4B"/>
    <w:rsid w:val="00B00772"/>
    <w:rsid w:val="00B012A9"/>
    <w:rsid w:val="00B0166A"/>
    <w:rsid w:val="00B01E00"/>
    <w:rsid w:val="00B037FC"/>
    <w:rsid w:val="00B04296"/>
    <w:rsid w:val="00B05804"/>
    <w:rsid w:val="00B077B5"/>
    <w:rsid w:val="00B07C44"/>
    <w:rsid w:val="00B10464"/>
    <w:rsid w:val="00B11429"/>
    <w:rsid w:val="00B11648"/>
    <w:rsid w:val="00B11951"/>
    <w:rsid w:val="00B1357F"/>
    <w:rsid w:val="00B15DCB"/>
    <w:rsid w:val="00B16826"/>
    <w:rsid w:val="00B16ACE"/>
    <w:rsid w:val="00B22226"/>
    <w:rsid w:val="00B223E3"/>
    <w:rsid w:val="00B235A2"/>
    <w:rsid w:val="00B2378A"/>
    <w:rsid w:val="00B23B87"/>
    <w:rsid w:val="00B24E0D"/>
    <w:rsid w:val="00B2507C"/>
    <w:rsid w:val="00B27A7C"/>
    <w:rsid w:val="00B36182"/>
    <w:rsid w:val="00B36BA7"/>
    <w:rsid w:val="00B36C82"/>
    <w:rsid w:val="00B370C3"/>
    <w:rsid w:val="00B37951"/>
    <w:rsid w:val="00B37FE3"/>
    <w:rsid w:val="00B40BC4"/>
    <w:rsid w:val="00B40E67"/>
    <w:rsid w:val="00B4353D"/>
    <w:rsid w:val="00B44538"/>
    <w:rsid w:val="00B44D3C"/>
    <w:rsid w:val="00B454A5"/>
    <w:rsid w:val="00B45A48"/>
    <w:rsid w:val="00B47A93"/>
    <w:rsid w:val="00B47B3A"/>
    <w:rsid w:val="00B50D87"/>
    <w:rsid w:val="00B51B18"/>
    <w:rsid w:val="00B52464"/>
    <w:rsid w:val="00B545BE"/>
    <w:rsid w:val="00B54BBB"/>
    <w:rsid w:val="00B55157"/>
    <w:rsid w:val="00B5594A"/>
    <w:rsid w:val="00B5612B"/>
    <w:rsid w:val="00B5735D"/>
    <w:rsid w:val="00B5748D"/>
    <w:rsid w:val="00B60680"/>
    <w:rsid w:val="00B62F8F"/>
    <w:rsid w:val="00B633DB"/>
    <w:rsid w:val="00B63B58"/>
    <w:rsid w:val="00B63D47"/>
    <w:rsid w:val="00B64B0F"/>
    <w:rsid w:val="00B64E6D"/>
    <w:rsid w:val="00B65F48"/>
    <w:rsid w:val="00B65FCA"/>
    <w:rsid w:val="00B66670"/>
    <w:rsid w:val="00B66F50"/>
    <w:rsid w:val="00B67202"/>
    <w:rsid w:val="00B745E9"/>
    <w:rsid w:val="00B74827"/>
    <w:rsid w:val="00B76017"/>
    <w:rsid w:val="00B761EE"/>
    <w:rsid w:val="00B76E66"/>
    <w:rsid w:val="00B81D21"/>
    <w:rsid w:val="00B838D3"/>
    <w:rsid w:val="00B84DA2"/>
    <w:rsid w:val="00B85EDB"/>
    <w:rsid w:val="00B87356"/>
    <w:rsid w:val="00B87A91"/>
    <w:rsid w:val="00B87F29"/>
    <w:rsid w:val="00B92B7A"/>
    <w:rsid w:val="00B949EE"/>
    <w:rsid w:val="00B978C2"/>
    <w:rsid w:val="00BA266E"/>
    <w:rsid w:val="00BA2B59"/>
    <w:rsid w:val="00BA3A1C"/>
    <w:rsid w:val="00BA41A8"/>
    <w:rsid w:val="00BA4802"/>
    <w:rsid w:val="00BA5229"/>
    <w:rsid w:val="00BA5C30"/>
    <w:rsid w:val="00BA6413"/>
    <w:rsid w:val="00BA65D4"/>
    <w:rsid w:val="00BB0074"/>
    <w:rsid w:val="00BB1B6D"/>
    <w:rsid w:val="00BB3EA4"/>
    <w:rsid w:val="00BB456B"/>
    <w:rsid w:val="00BB4E3A"/>
    <w:rsid w:val="00BB5630"/>
    <w:rsid w:val="00BB563B"/>
    <w:rsid w:val="00BB71F7"/>
    <w:rsid w:val="00BB725D"/>
    <w:rsid w:val="00BB79B6"/>
    <w:rsid w:val="00BC1779"/>
    <w:rsid w:val="00BC3BF7"/>
    <w:rsid w:val="00BC3D14"/>
    <w:rsid w:val="00BC420F"/>
    <w:rsid w:val="00BC4F06"/>
    <w:rsid w:val="00BC5242"/>
    <w:rsid w:val="00BC5929"/>
    <w:rsid w:val="00BC719D"/>
    <w:rsid w:val="00BD1736"/>
    <w:rsid w:val="00BD19E1"/>
    <w:rsid w:val="00BD263D"/>
    <w:rsid w:val="00BD33A4"/>
    <w:rsid w:val="00BD3459"/>
    <w:rsid w:val="00BD534D"/>
    <w:rsid w:val="00BD53D0"/>
    <w:rsid w:val="00BD58E5"/>
    <w:rsid w:val="00BD5A33"/>
    <w:rsid w:val="00BD5AD0"/>
    <w:rsid w:val="00BD6C1A"/>
    <w:rsid w:val="00BD7754"/>
    <w:rsid w:val="00BD7DC4"/>
    <w:rsid w:val="00BE001C"/>
    <w:rsid w:val="00BE008E"/>
    <w:rsid w:val="00BE21C4"/>
    <w:rsid w:val="00BE4E10"/>
    <w:rsid w:val="00BE6D26"/>
    <w:rsid w:val="00BF3702"/>
    <w:rsid w:val="00BF3B00"/>
    <w:rsid w:val="00BF4243"/>
    <w:rsid w:val="00BF4FB3"/>
    <w:rsid w:val="00BF58D2"/>
    <w:rsid w:val="00BF7CB4"/>
    <w:rsid w:val="00C003B5"/>
    <w:rsid w:val="00C00F50"/>
    <w:rsid w:val="00C0310D"/>
    <w:rsid w:val="00C037EE"/>
    <w:rsid w:val="00C053E3"/>
    <w:rsid w:val="00C0594C"/>
    <w:rsid w:val="00C06B72"/>
    <w:rsid w:val="00C06DDF"/>
    <w:rsid w:val="00C07F5B"/>
    <w:rsid w:val="00C10E3A"/>
    <w:rsid w:val="00C116CE"/>
    <w:rsid w:val="00C124F8"/>
    <w:rsid w:val="00C133D4"/>
    <w:rsid w:val="00C13F36"/>
    <w:rsid w:val="00C14C23"/>
    <w:rsid w:val="00C16126"/>
    <w:rsid w:val="00C203B2"/>
    <w:rsid w:val="00C20A91"/>
    <w:rsid w:val="00C216CD"/>
    <w:rsid w:val="00C21927"/>
    <w:rsid w:val="00C222C5"/>
    <w:rsid w:val="00C23BB8"/>
    <w:rsid w:val="00C26E0E"/>
    <w:rsid w:val="00C2776B"/>
    <w:rsid w:val="00C277ED"/>
    <w:rsid w:val="00C27F9A"/>
    <w:rsid w:val="00C3177D"/>
    <w:rsid w:val="00C31C20"/>
    <w:rsid w:val="00C33FE6"/>
    <w:rsid w:val="00C34524"/>
    <w:rsid w:val="00C35CDE"/>
    <w:rsid w:val="00C37B0F"/>
    <w:rsid w:val="00C4054A"/>
    <w:rsid w:val="00C40DEB"/>
    <w:rsid w:val="00C41439"/>
    <w:rsid w:val="00C4273D"/>
    <w:rsid w:val="00C427B4"/>
    <w:rsid w:val="00C42826"/>
    <w:rsid w:val="00C43E13"/>
    <w:rsid w:val="00C455F5"/>
    <w:rsid w:val="00C46A64"/>
    <w:rsid w:val="00C4703D"/>
    <w:rsid w:val="00C47B89"/>
    <w:rsid w:val="00C50A77"/>
    <w:rsid w:val="00C50B6F"/>
    <w:rsid w:val="00C5230C"/>
    <w:rsid w:val="00C52C63"/>
    <w:rsid w:val="00C52D5A"/>
    <w:rsid w:val="00C5375E"/>
    <w:rsid w:val="00C53ADC"/>
    <w:rsid w:val="00C55604"/>
    <w:rsid w:val="00C57212"/>
    <w:rsid w:val="00C6065A"/>
    <w:rsid w:val="00C61421"/>
    <w:rsid w:val="00C61446"/>
    <w:rsid w:val="00C615B9"/>
    <w:rsid w:val="00C624DD"/>
    <w:rsid w:val="00C62909"/>
    <w:rsid w:val="00C62DBB"/>
    <w:rsid w:val="00C63885"/>
    <w:rsid w:val="00C63EDB"/>
    <w:rsid w:val="00C640B9"/>
    <w:rsid w:val="00C647FE"/>
    <w:rsid w:val="00C66CEA"/>
    <w:rsid w:val="00C70BE4"/>
    <w:rsid w:val="00C70E74"/>
    <w:rsid w:val="00C71B42"/>
    <w:rsid w:val="00C726B8"/>
    <w:rsid w:val="00C74FF3"/>
    <w:rsid w:val="00C7592A"/>
    <w:rsid w:val="00C75B69"/>
    <w:rsid w:val="00C75F0E"/>
    <w:rsid w:val="00C7678C"/>
    <w:rsid w:val="00C768FF"/>
    <w:rsid w:val="00C81178"/>
    <w:rsid w:val="00C81C75"/>
    <w:rsid w:val="00C82F97"/>
    <w:rsid w:val="00C84BFE"/>
    <w:rsid w:val="00C86E79"/>
    <w:rsid w:val="00C877AA"/>
    <w:rsid w:val="00C87ECC"/>
    <w:rsid w:val="00C90222"/>
    <w:rsid w:val="00C90618"/>
    <w:rsid w:val="00C90D81"/>
    <w:rsid w:val="00C91D45"/>
    <w:rsid w:val="00C925DE"/>
    <w:rsid w:val="00C94410"/>
    <w:rsid w:val="00C95481"/>
    <w:rsid w:val="00C969F9"/>
    <w:rsid w:val="00CA0490"/>
    <w:rsid w:val="00CA0802"/>
    <w:rsid w:val="00CA146F"/>
    <w:rsid w:val="00CA15B0"/>
    <w:rsid w:val="00CA162B"/>
    <w:rsid w:val="00CA246F"/>
    <w:rsid w:val="00CA267B"/>
    <w:rsid w:val="00CA293D"/>
    <w:rsid w:val="00CA2D66"/>
    <w:rsid w:val="00CA3765"/>
    <w:rsid w:val="00CA387D"/>
    <w:rsid w:val="00CA511E"/>
    <w:rsid w:val="00CA5524"/>
    <w:rsid w:val="00CA5900"/>
    <w:rsid w:val="00CA6AAB"/>
    <w:rsid w:val="00CB2CD9"/>
    <w:rsid w:val="00CB47EC"/>
    <w:rsid w:val="00CB489C"/>
    <w:rsid w:val="00CB4D21"/>
    <w:rsid w:val="00CB54C1"/>
    <w:rsid w:val="00CB5585"/>
    <w:rsid w:val="00CB6781"/>
    <w:rsid w:val="00CB72B4"/>
    <w:rsid w:val="00CC0A7B"/>
    <w:rsid w:val="00CC3CFA"/>
    <w:rsid w:val="00CC40BC"/>
    <w:rsid w:val="00CC4B1D"/>
    <w:rsid w:val="00CC5846"/>
    <w:rsid w:val="00CC603A"/>
    <w:rsid w:val="00CC6ED8"/>
    <w:rsid w:val="00CD035C"/>
    <w:rsid w:val="00CD0720"/>
    <w:rsid w:val="00CD0D0B"/>
    <w:rsid w:val="00CD0FFE"/>
    <w:rsid w:val="00CD2E84"/>
    <w:rsid w:val="00CD3BF1"/>
    <w:rsid w:val="00CD43FE"/>
    <w:rsid w:val="00CD5E56"/>
    <w:rsid w:val="00CD7A4F"/>
    <w:rsid w:val="00CE0D78"/>
    <w:rsid w:val="00CE3AD2"/>
    <w:rsid w:val="00CE3C9E"/>
    <w:rsid w:val="00CE3F30"/>
    <w:rsid w:val="00CE58C7"/>
    <w:rsid w:val="00CF0448"/>
    <w:rsid w:val="00CF09E8"/>
    <w:rsid w:val="00CF0D7E"/>
    <w:rsid w:val="00CF44A1"/>
    <w:rsid w:val="00CF501F"/>
    <w:rsid w:val="00CF59BC"/>
    <w:rsid w:val="00CF647C"/>
    <w:rsid w:val="00CF7557"/>
    <w:rsid w:val="00D00A01"/>
    <w:rsid w:val="00D01C5C"/>
    <w:rsid w:val="00D02D41"/>
    <w:rsid w:val="00D02E14"/>
    <w:rsid w:val="00D02F33"/>
    <w:rsid w:val="00D03A84"/>
    <w:rsid w:val="00D04CF1"/>
    <w:rsid w:val="00D04D29"/>
    <w:rsid w:val="00D05225"/>
    <w:rsid w:val="00D058E3"/>
    <w:rsid w:val="00D05C1D"/>
    <w:rsid w:val="00D068C8"/>
    <w:rsid w:val="00D07353"/>
    <w:rsid w:val="00D1018B"/>
    <w:rsid w:val="00D1210D"/>
    <w:rsid w:val="00D1310F"/>
    <w:rsid w:val="00D13574"/>
    <w:rsid w:val="00D13F95"/>
    <w:rsid w:val="00D14CD6"/>
    <w:rsid w:val="00D14F03"/>
    <w:rsid w:val="00D1520B"/>
    <w:rsid w:val="00D154B4"/>
    <w:rsid w:val="00D172AD"/>
    <w:rsid w:val="00D203B8"/>
    <w:rsid w:val="00D20BB6"/>
    <w:rsid w:val="00D2265E"/>
    <w:rsid w:val="00D233A3"/>
    <w:rsid w:val="00D24413"/>
    <w:rsid w:val="00D25D3C"/>
    <w:rsid w:val="00D27268"/>
    <w:rsid w:val="00D27776"/>
    <w:rsid w:val="00D2793C"/>
    <w:rsid w:val="00D32173"/>
    <w:rsid w:val="00D33444"/>
    <w:rsid w:val="00D33835"/>
    <w:rsid w:val="00D33DA9"/>
    <w:rsid w:val="00D343E0"/>
    <w:rsid w:val="00D344FF"/>
    <w:rsid w:val="00D3618E"/>
    <w:rsid w:val="00D400C2"/>
    <w:rsid w:val="00D4055C"/>
    <w:rsid w:val="00D40588"/>
    <w:rsid w:val="00D405CB"/>
    <w:rsid w:val="00D41144"/>
    <w:rsid w:val="00D41C47"/>
    <w:rsid w:val="00D42E47"/>
    <w:rsid w:val="00D431B3"/>
    <w:rsid w:val="00D44236"/>
    <w:rsid w:val="00D4423D"/>
    <w:rsid w:val="00D45568"/>
    <w:rsid w:val="00D4760A"/>
    <w:rsid w:val="00D5038F"/>
    <w:rsid w:val="00D505CA"/>
    <w:rsid w:val="00D50C7F"/>
    <w:rsid w:val="00D50CE1"/>
    <w:rsid w:val="00D510E4"/>
    <w:rsid w:val="00D51A26"/>
    <w:rsid w:val="00D53692"/>
    <w:rsid w:val="00D56F17"/>
    <w:rsid w:val="00D57D19"/>
    <w:rsid w:val="00D57DA1"/>
    <w:rsid w:val="00D60FE0"/>
    <w:rsid w:val="00D614E1"/>
    <w:rsid w:val="00D65DB0"/>
    <w:rsid w:val="00D65E24"/>
    <w:rsid w:val="00D6707D"/>
    <w:rsid w:val="00D6794C"/>
    <w:rsid w:val="00D70A70"/>
    <w:rsid w:val="00D74B3C"/>
    <w:rsid w:val="00D74E4D"/>
    <w:rsid w:val="00D760C1"/>
    <w:rsid w:val="00D76E39"/>
    <w:rsid w:val="00D77652"/>
    <w:rsid w:val="00D77771"/>
    <w:rsid w:val="00D809DC"/>
    <w:rsid w:val="00D80BA1"/>
    <w:rsid w:val="00D8357F"/>
    <w:rsid w:val="00D855F8"/>
    <w:rsid w:val="00D86745"/>
    <w:rsid w:val="00D8676E"/>
    <w:rsid w:val="00D871D9"/>
    <w:rsid w:val="00D90519"/>
    <w:rsid w:val="00D91C76"/>
    <w:rsid w:val="00D95327"/>
    <w:rsid w:val="00D961B8"/>
    <w:rsid w:val="00DA0326"/>
    <w:rsid w:val="00DA065A"/>
    <w:rsid w:val="00DA10E8"/>
    <w:rsid w:val="00DA1574"/>
    <w:rsid w:val="00DA1B0F"/>
    <w:rsid w:val="00DA1E90"/>
    <w:rsid w:val="00DA2B2E"/>
    <w:rsid w:val="00DA4CDC"/>
    <w:rsid w:val="00DB3E6C"/>
    <w:rsid w:val="00DB48B4"/>
    <w:rsid w:val="00DB65BD"/>
    <w:rsid w:val="00DB69F5"/>
    <w:rsid w:val="00DB7955"/>
    <w:rsid w:val="00DC054C"/>
    <w:rsid w:val="00DC3036"/>
    <w:rsid w:val="00DD45A0"/>
    <w:rsid w:val="00DD4F1C"/>
    <w:rsid w:val="00DD5664"/>
    <w:rsid w:val="00DD6FDB"/>
    <w:rsid w:val="00DD723F"/>
    <w:rsid w:val="00DD7993"/>
    <w:rsid w:val="00DD7C5E"/>
    <w:rsid w:val="00DD7C66"/>
    <w:rsid w:val="00DE1547"/>
    <w:rsid w:val="00DE300B"/>
    <w:rsid w:val="00DE3F51"/>
    <w:rsid w:val="00DE4013"/>
    <w:rsid w:val="00DE598E"/>
    <w:rsid w:val="00DE7231"/>
    <w:rsid w:val="00DE7895"/>
    <w:rsid w:val="00DE7B85"/>
    <w:rsid w:val="00DF2329"/>
    <w:rsid w:val="00DF262C"/>
    <w:rsid w:val="00DF3C75"/>
    <w:rsid w:val="00DF65E9"/>
    <w:rsid w:val="00DF6EBE"/>
    <w:rsid w:val="00DF6FBB"/>
    <w:rsid w:val="00DF76FA"/>
    <w:rsid w:val="00DF7E94"/>
    <w:rsid w:val="00E0196E"/>
    <w:rsid w:val="00E02356"/>
    <w:rsid w:val="00E02CB1"/>
    <w:rsid w:val="00E03055"/>
    <w:rsid w:val="00E039B1"/>
    <w:rsid w:val="00E03C3E"/>
    <w:rsid w:val="00E04E39"/>
    <w:rsid w:val="00E05505"/>
    <w:rsid w:val="00E064EF"/>
    <w:rsid w:val="00E06B92"/>
    <w:rsid w:val="00E07697"/>
    <w:rsid w:val="00E10409"/>
    <w:rsid w:val="00E14AFF"/>
    <w:rsid w:val="00E17E6B"/>
    <w:rsid w:val="00E2006A"/>
    <w:rsid w:val="00E20B4D"/>
    <w:rsid w:val="00E21383"/>
    <w:rsid w:val="00E253D4"/>
    <w:rsid w:val="00E258AA"/>
    <w:rsid w:val="00E258CD"/>
    <w:rsid w:val="00E258D6"/>
    <w:rsid w:val="00E27163"/>
    <w:rsid w:val="00E27E91"/>
    <w:rsid w:val="00E300DC"/>
    <w:rsid w:val="00E3056A"/>
    <w:rsid w:val="00E30E9B"/>
    <w:rsid w:val="00E313BD"/>
    <w:rsid w:val="00E31C96"/>
    <w:rsid w:val="00E31F4F"/>
    <w:rsid w:val="00E32CA1"/>
    <w:rsid w:val="00E33111"/>
    <w:rsid w:val="00E3417C"/>
    <w:rsid w:val="00E36EB3"/>
    <w:rsid w:val="00E379B7"/>
    <w:rsid w:val="00E37FC2"/>
    <w:rsid w:val="00E40549"/>
    <w:rsid w:val="00E40AD4"/>
    <w:rsid w:val="00E40ECB"/>
    <w:rsid w:val="00E41DC2"/>
    <w:rsid w:val="00E44D22"/>
    <w:rsid w:val="00E452AF"/>
    <w:rsid w:val="00E45782"/>
    <w:rsid w:val="00E458FF"/>
    <w:rsid w:val="00E45CCD"/>
    <w:rsid w:val="00E46AEC"/>
    <w:rsid w:val="00E470FA"/>
    <w:rsid w:val="00E47C78"/>
    <w:rsid w:val="00E507A5"/>
    <w:rsid w:val="00E53118"/>
    <w:rsid w:val="00E537F5"/>
    <w:rsid w:val="00E5387A"/>
    <w:rsid w:val="00E53D84"/>
    <w:rsid w:val="00E60F49"/>
    <w:rsid w:val="00E62837"/>
    <w:rsid w:val="00E628BC"/>
    <w:rsid w:val="00E629C0"/>
    <w:rsid w:val="00E63F69"/>
    <w:rsid w:val="00E65288"/>
    <w:rsid w:val="00E65D9E"/>
    <w:rsid w:val="00E65F47"/>
    <w:rsid w:val="00E66504"/>
    <w:rsid w:val="00E70FC8"/>
    <w:rsid w:val="00E7149F"/>
    <w:rsid w:val="00E721B3"/>
    <w:rsid w:val="00E72329"/>
    <w:rsid w:val="00E72F36"/>
    <w:rsid w:val="00E75154"/>
    <w:rsid w:val="00E755E7"/>
    <w:rsid w:val="00E75E7B"/>
    <w:rsid w:val="00E76BB1"/>
    <w:rsid w:val="00E771C6"/>
    <w:rsid w:val="00E77724"/>
    <w:rsid w:val="00E80303"/>
    <w:rsid w:val="00E80632"/>
    <w:rsid w:val="00E8185E"/>
    <w:rsid w:val="00E81FF8"/>
    <w:rsid w:val="00E83353"/>
    <w:rsid w:val="00E84064"/>
    <w:rsid w:val="00E85341"/>
    <w:rsid w:val="00E86580"/>
    <w:rsid w:val="00E866DA"/>
    <w:rsid w:val="00E87BC5"/>
    <w:rsid w:val="00E92587"/>
    <w:rsid w:val="00E92C69"/>
    <w:rsid w:val="00E9330D"/>
    <w:rsid w:val="00E93691"/>
    <w:rsid w:val="00E93FF0"/>
    <w:rsid w:val="00E95301"/>
    <w:rsid w:val="00E95E00"/>
    <w:rsid w:val="00EA0FC7"/>
    <w:rsid w:val="00EA162F"/>
    <w:rsid w:val="00EA1986"/>
    <w:rsid w:val="00EA2754"/>
    <w:rsid w:val="00EA29C7"/>
    <w:rsid w:val="00EA5104"/>
    <w:rsid w:val="00EA6C30"/>
    <w:rsid w:val="00EB0461"/>
    <w:rsid w:val="00EB1482"/>
    <w:rsid w:val="00EB1D68"/>
    <w:rsid w:val="00EB2244"/>
    <w:rsid w:val="00EB2912"/>
    <w:rsid w:val="00EB2978"/>
    <w:rsid w:val="00EB3164"/>
    <w:rsid w:val="00EB7351"/>
    <w:rsid w:val="00EB7FAE"/>
    <w:rsid w:val="00EC2A74"/>
    <w:rsid w:val="00EC3252"/>
    <w:rsid w:val="00EC33F4"/>
    <w:rsid w:val="00EC5833"/>
    <w:rsid w:val="00EC5E71"/>
    <w:rsid w:val="00EC7070"/>
    <w:rsid w:val="00ED04DF"/>
    <w:rsid w:val="00ED09B0"/>
    <w:rsid w:val="00ED09BA"/>
    <w:rsid w:val="00ED0A67"/>
    <w:rsid w:val="00ED3463"/>
    <w:rsid w:val="00ED35C0"/>
    <w:rsid w:val="00ED3C72"/>
    <w:rsid w:val="00ED45C0"/>
    <w:rsid w:val="00ED4942"/>
    <w:rsid w:val="00ED4DE1"/>
    <w:rsid w:val="00ED50BB"/>
    <w:rsid w:val="00ED5258"/>
    <w:rsid w:val="00ED5618"/>
    <w:rsid w:val="00ED6F96"/>
    <w:rsid w:val="00EE0891"/>
    <w:rsid w:val="00EE1365"/>
    <w:rsid w:val="00EE1DB0"/>
    <w:rsid w:val="00EE22D4"/>
    <w:rsid w:val="00EE26B1"/>
    <w:rsid w:val="00EE4A86"/>
    <w:rsid w:val="00EE5C7B"/>
    <w:rsid w:val="00EF0157"/>
    <w:rsid w:val="00EF2ADF"/>
    <w:rsid w:val="00EF4C35"/>
    <w:rsid w:val="00EF677D"/>
    <w:rsid w:val="00F03792"/>
    <w:rsid w:val="00F04639"/>
    <w:rsid w:val="00F0619C"/>
    <w:rsid w:val="00F062C0"/>
    <w:rsid w:val="00F07B1C"/>
    <w:rsid w:val="00F1163E"/>
    <w:rsid w:val="00F1246B"/>
    <w:rsid w:val="00F13390"/>
    <w:rsid w:val="00F14252"/>
    <w:rsid w:val="00F14791"/>
    <w:rsid w:val="00F14973"/>
    <w:rsid w:val="00F166B4"/>
    <w:rsid w:val="00F20F92"/>
    <w:rsid w:val="00F23E53"/>
    <w:rsid w:val="00F257B4"/>
    <w:rsid w:val="00F25F6C"/>
    <w:rsid w:val="00F26261"/>
    <w:rsid w:val="00F265F7"/>
    <w:rsid w:val="00F272D6"/>
    <w:rsid w:val="00F2758A"/>
    <w:rsid w:val="00F27680"/>
    <w:rsid w:val="00F2782C"/>
    <w:rsid w:val="00F30F05"/>
    <w:rsid w:val="00F31525"/>
    <w:rsid w:val="00F322E6"/>
    <w:rsid w:val="00F327B9"/>
    <w:rsid w:val="00F32CA2"/>
    <w:rsid w:val="00F33802"/>
    <w:rsid w:val="00F37AD1"/>
    <w:rsid w:val="00F40E39"/>
    <w:rsid w:val="00F40FC1"/>
    <w:rsid w:val="00F41613"/>
    <w:rsid w:val="00F4205E"/>
    <w:rsid w:val="00F42146"/>
    <w:rsid w:val="00F43120"/>
    <w:rsid w:val="00F436FB"/>
    <w:rsid w:val="00F456A5"/>
    <w:rsid w:val="00F46E58"/>
    <w:rsid w:val="00F46E5F"/>
    <w:rsid w:val="00F5060F"/>
    <w:rsid w:val="00F508E8"/>
    <w:rsid w:val="00F50C34"/>
    <w:rsid w:val="00F51146"/>
    <w:rsid w:val="00F51808"/>
    <w:rsid w:val="00F53728"/>
    <w:rsid w:val="00F55273"/>
    <w:rsid w:val="00F55BFE"/>
    <w:rsid w:val="00F56246"/>
    <w:rsid w:val="00F56A6E"/>
    <w:rsid w:val="00F578D5"/>
    <w:rsid w:val="00F605EC"/>
    <w:rsid w:val="00F611FF"/>
    <w:rsid w:val="00F61824"/>
    <w:rsid w:val="00F63182"/>
    <w:rsid w:val="00F63313"/>
    <w:rsid w:val="00F65823"/>
    <w:rsid w:val="00F658BD"/>
    <w:rsid w:val="00F65A13"/>
    <w:rsid w:val="00F70AB3"/>
    <w:rsid w:val="00F70E6E"/>
    <w:rsid w:val="00F71904"/>
    <w:rsid w:val="00F72665"/>
    <w:rsid w:val="00F74A33"/>
    <w:rsid w:val="00F74E8A"/>
    <w:rsid w:val="00F754CD"/>
    <w:rsid w:val="00F764A3"/>
    <w:rsid w:val="00F768A7"/>
    <w:rsid w:val="00F77958"/>
    <w:rsid w:val="00F82DD4"/>
    <w:rsid w:val="00F83054"/>
    <w:rsid w:val="00F83731"/>
    <w:rsid w:val="00F83990"/>
    <w:rsid w:val="00F852BD"/>
    <w:rsid w:val="00F86C2A"/>
    <w:rsid w:val="00F86D6A"/>
    <w:rsid w:val="00F87A15"/>
    <w:rsid w:val="00F9209E"/>
    <w:rsid w:val="00F92318"/>
    <w:rsid w:val="00F9281A"/>
    <w:rsid w:val="00F92E57"/>
    <w:rsid w:val="00F958CD"/>
    <w:rsid w:val="00F95EB3"/>
    <w:rsid w:val="00F96F2A"/>
    <w:rsid w:val="00FA05CA"/>
    <w:rsid w:val="00FA0BBC"/>
    <w:rsid w:val="00FA0D60"/>
    <w:rsid w:val="00FA176F"/>
    <w:rsid w:val="00FA1C39"/>
    <w:rsid w:val="00FA1CE2"/>
    <w:rsid w:val="00FA3E53"/>
    <w:rsid w:val="00FA3F03"/>
    <w:rsid w:val="00FA495B"/>
    <w:rsid w:val="00FA49A3"/>
    <w:rsid w:val="00FA513C"/>
    <w:rsid w:val="00FA6707"/>
    <w:rsid w:val="00FA6915"/>
    <w:rsid w:val="00FA7FDB"/>
    <w:rsid w:val="00FB0083"/>
    <w:rsid w:val="00FB0944"/>
    <w:rsid w:val="00FB0E8D"/>
    <w:rsid w:val="00FB1EE2"/>
    <w:rsid w:val="00FB20F8"/>
    <w:rsid w:val="00FB28FF"/>
    <w:rsid w:val="00FB2C9D"/>
    <w:rsid w:val="00FB509E"/>
    <w:rsid w:val="00FB5F98"/>
    <w:rsid w:val="00FC5774"/>
    <w:rsid w:val="00FD0233"/>
    <w:rsid w:val="00FD045C"/>
    <w:rsid w:val="00FD23F3"/>
    <w:rsid w:val="00FD2EEF"/>
    <w:rsid w:val="00FD49A0"/>
    <w:rsid w:val="00FD59C9"/>
    <w:rsid w:val="00FD6BE4"/>
    <w:rsid w:val="00FD7A1D"/>
    <w:rsid w:val="00FD7BB6"/>
    <w:rsid w:val="00FE0BF0"/>
    <w:rsid w:val="00FE1068"/>
    <w:rsid w:val="00FE1605"/>
    <w:rsid w:val="00FE413E"/>
    <w:rsid w:val="00FE45A1"/>
    <w:rsid w:val="00FE49A3"/>
    <w:rsid w:val="00FE5A60"/>
    <w:rsid w:val="00FE6738"/>
    <w:rsid w:val="00FE6941"/>
    <w:rsid w:val="00FE7B9A"/>
    <w:rsid w:val="00FE7D71"/>
    <w:rsid w:val="00FF1323"/>
    <w:rsid w:val="00FF23D5"/>
    <w:rsid w:val="00FF284F"/>
    <w:rsid w:val="00FF2C54"/>
    <w:rsid w:val="00FF3E86"/>
    <w:rsid w:val="00FF416A"/>
    <w:rsid w:val="00FF4A14"/>
    <w:rsid w:val="00FF567D"/>
    <w:rsid w:val="00FF5EB1"/>
    <w:rsid w:val="00FF635A"/>
    <w:rsid w:val="00FF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DAF30DC"/>
  <w15:docId w15:val="{DCEF963B-EC1A-4354-9A91-709EA1D8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semiHidden/>
    <w:rsid w:val="0084255F"/>
    <w:pPr>
      <w:widowControl w:val="0"/>
      <w:ind w:firstLineChars="100" w:firstLine="205"/>
      <w:jc w:val="both"/>
    </w:pPr>
    <w:rPr>
      <w:sz w:val="20"/>
    </w:rPr>
  </w:style>
  <w:style w:type="paragraph" w:styleId="1">
    <w:name w:val="heading 1"/>
    <w:basedOn w:val="a"/>
    <w:next w:val="a"/>
    <w:uiPriority w:val="99"/>
    <w:semiHidden/>
    <w:rsid w:val="004F2353"/>
    <w:pPr>
      <w:ind w:firstLineChars="0" w:firstLine="0"/>
      <w:jc w:val="left"/>
      <w:outlineLvl w:val="0"/>
    </w:pPr>
    <w:rPr>
      <w:rFonts w:asciiTheme="majorHAnsi" w:eastAsiaTheme="majorEastAsia" w:hAnsiTheme="majorHAnsi" w:cs="Times New Roman"/>
      <w:b/>
      <w:sz w:val="21"/>
    </w:rPr>
  </w:style>
  <w:style w:type="paragraph" w:styleId="2">
    <w:name w:val="heading 2"/>
    <w:basedOn w:val="a"/>
    <w:next w:val="a"/>
    <w:uiPriority w:val="99"/>
    <w:semiHidden/>
    <w:rsid w:val="000957CE"/>
    <w:pPr>
      <w:ind w:firstLineChars="0" w:firstLine="0"/>
      <w:outlineLvl w:val="1"/>
    </w:pPr>
    <w:rPr>
      <w:rFonts w:asciiTheme="majorHAnsi" w:eastAsiaTheme="majorEastAsia" w:hAnsiTheme="majorHAnsi" w:cstheme="maj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uiPriority w:val="99"/>
    <w:semiHidden/>
    <w:rsid w:val="00854499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uiPriority w:val="99"/>
    <w:semiHidden/>
    <w:rsid w:val="00766E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99"/>
    <w:semiHidden/>
    <w:rsid w:val="00766EF0"/>
    <w:pPr>
      <w:ind w:leftChars="400" w:left="840"/>
    </w:pPr>
  </w:style>
  <w:style w:type="paragraph" w:styleId="a7">
    <w:name w:val="Balloon Text"/>
    <w:basedOn w:val="a"/>
    <w:uiPriority w:val="99"/>
    <w:semiHidden/>
    <w:rsid w:val="00DB48B4"/>
    <w:rPr>
      <w:rFonts w:asciiTheme="majorHAnsi" w:eastAsiaTheme="majorEastAsia" w:hAnsiTheme="majorHAnsi" w:cstheme="majorBidi"/>
      <w:szCs w:val="18"/>
    </w:rPr>
  </w:style>
  <w:style w:type="paragraph" w:styleId="a8">
    <w:name w:val="footnote text"/>
    <w:basedOn w:val="a"/>
    <w:uiPriority w:val="99"/>
    <w:semiHidden/>
    <w:rsid w:val="00283D30"/>
    <w:pPr>
      <w:snapToGrid w:val="0"/>
      <w:jc w:val="left"/>
    </w:pPr>
  </w:style>
  <w:style w:type="character" w:styleId="a9">
    <w:name w:val="footnote reference"/>
    <w:basedOn w:val="a0"/>
    <w:uiPriority w:val="99"/>
    <w:semiHidden/>
    <w:rsid w:val="00283D30"/>
    <w:rPr>
      <w:vertAlign w:val="superscript"/>
    </w:rPr>
  </w:style>
  <w:style w:type="paragraph" w:styleId="aa">
    <w:name w:val="endnote text"/>
    <w:basedOn w:val="a"/>
    <w:uiPriority w:val="99"/>
    <w:semiHidden/>
    <w:rsid w:val="001D627C"/>
    <w:pPr>
      <w:snapToGrid w:val="0"/>
      <w:jc w:val="left"/>
    </w:pPr>
  </w:style>
  <w:style w:type="character" w:styleId="ab">
    <w:name w:val="endnote reference"/>
    <w:basedOn w:val="a0"/>
    <w:uiPriority w:val="99"/>
    <w:semiHidden/>
    <w:rsid w:val="001D627C"/>
    <w:rPr>
      <w:vertAlign w:val="superscript"/>
    </w:rPr>
  </w:style>
  <w:style w:type="character" w:styleId="ac">
    <w:name w:val="Hyperlink"/>
    <w:basedOn w:val="a0"/>
    <w:uiPriority w:val="99"/>
    <w:semiHidden/>
    <w:rsid w:val="007221AB"/>
    <w:rPr>
      <w:color w:val="0000FF" w:themeColor="hyperlink"/>
      <w:u w:val="single"/>
    </w:rPr>
  </w:style>
  <w:style w:type="character" w:styleId="ad">
    <w:name w:val="line number"/>
    <w:basedOn w:val="a0"/>
    <w:uiPriority w:val="99"/>
    <w:semiHidden/>
    <w:rsid w:val="00324BC0"/>
  </w:style>
  <w:style w:type="paragraph" w:styleId="ae">
    <w:name w:val="Title"/>
    <w:basedOn w:val="a"/>
    <w:next w:val="a"/>
    <w:uiPriority w:val="99"/>
    <w:semiHidden/>
    <w:rsid w:val="004F2353"/>
    <w:pPr>
      <w:jc w:val="center"/>
      <w:outlineLvl w:val="0"/>
    </w:pPr>
    <w:rPr>
      <w:rFonts w:asciiTheme="majorHAnsi" w:eastAsiaTheme="majorEastAsia" w:hAnsiTheme="majorHAnsi" w:cs="Times New Roman"/>
      <w:sz w:val="36"/>
      <w:szCs w:val="36"/>
    </w:rPr>
  </w:style>
  <w:style w:type="paragraph" w:styleId="af">
    <w:name w:val="Subtitle"/>
    <w:basedOn w:val="a"/>
    <w:next w:val="a"/>
    <w:uiPriority w:val="99"/>
    <w:semiHidden/>
    <w:rsid w:val="004F2353"/>
    <w:pPr>
      <w:jc w:val="center"/>
    </w:pPr>
    <w:rPr>
      <w:rFonts w:cs="Times New Roman"/>
      <w:sz w:val="22"/>
    </w:rPr>
  </w:style>
  <w:style w:type="character" w:styleId="af0">
    <w:name w:val="annotation reference"/>
    <w:basedOn w:val="a0"/>
    <w:uiPriority w:val="99"/>
    <w:semiHidden/>
    <w:rsid w:val="000957CE"/>
    <w:rPr>
      <w:sz w:val="18"/>
      <w:szCs w:val="18"/>
    </w:rPr>
  </w:style>
  <w:style w:type="paragraph" w:styleId="af1">
    <w:name w:val="annotation text"/>
    <w:basedOn w:val="a"/>
    <w:uiPriority w:val="99"/>
    <w:semiHidden/>
    <w:rsid w:val="000957CE"/>
    <w:pPr>
      <w:jc w:val="left"/>
    </w:pPr>
  </w:style>
  <w:style w:type="paragraph" w:styleId="af2">
    <w:name w:val="annotation subject"/>
    <w:basedOn w:val="af1"/>
    <w:next w:val="af1"/>
    <w:uiPriority w:val="99"/>
    <w:semiHidden/>
    <w:rsid w:val="000957CE"/>
    <w:rPr>
      <w:b/>
      <w:bCs/>
    </w:rPr>
  </w:style>
  <w:style w:type="character" w:styleId="af3">
    <w:name w:val="Unresolved Mention"/>
    <w:basedOn w:val="a0"/>
    <w:uiPriority w:val="99"/>
    <w:semiHidden/>
    <w:rsid w:val="001519E3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rsid w:val="006A7DE8"/>
    <w:rPr>
      <w:color w:val="800080" w:themeColor="followedHyperlink"/>
      <w:u w:val="single"/>
    </w:rPr>
  </w:style>
  <w:style w:type="paragraph" w:styleId="af5">
    <w:name w:val="Body Text"/>
    <w:basedOn w:val="a"/>
    <w:link w:val="af6"/>
    <w:uiPriority w:val="8"/>
    <w:qFormat/>
    <w:rsid w:val="001953BD"/>
    <w:pPr>
      <w:ind w:firstLine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7">
    <w:name w:val="題目（日）"/>
    <w:basedOn w:val="ae"/>
    <w:next w:val="af8"/>
    <w:uiPriority w:val="1"/>
    <w:qFormat/>
    <w:pPr>
      <w:widowControl/>
      <w:spacing w:after="100"/>
      <w:ind w:firstLineChars="0" w:firstLine="0"/>
      <w:outlineLvl w:val="9"/>
    </w:pPr>
    <w:rPr>
      <w:rFonts w:ascii="Arial" w:eastAsia="ＭＳ ゴシック" w:hAnsi="Arial" w:cs="Arial"/>
      <w:color w:val="000000"/>
    </w:rPr>
  </w:style>
  <w:style w:type="paragraph" w:customStyle="1" w:styleId="af8">
    <w:name w:val="副題（日）"/>
    <w:basedOn w:val="a"/>
    <w:next w:val="af5"/>
    <w:uiPriority w:val="2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9">
    <w:name w:val="所属（日）"/>
    <w:basedOn w:val="a"/>
    <w:uiPriority w:val="4"/>
    <w:qFormat/>
    <w:pPr>
      <w:widowControl/>
      <w:ind w:firstLineChars="0" w:firstLine="0"/>
      <w:jc w:val="right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a">
    <w:name w:val="著者名（日）"/>
    <w:basedOn w:val="a"/>
    <w:uiPriority w:val="3"/>
    <w:qFormat/>
    <w:rsid w:val="00CE58C7"/>
    <w:pPr>
      <w:widowControl/>
      <w:ind w:firstLineChars="0" w:firstLine="0"/>
    </w:pPr>
    <w:rPr>
      <w:rFonts w:ascii="Times New Roman" w:eastAsia="ＭＳ 明朝" w:hAnsi="Times New Roman" w:cs="Times New Roman"/>
      <w:color w:val="000000"/>
      <w:sz w:val="22"/>
      <w:szCs w:val="22"/>
    </w:rPr>
  </w:style>
  <w:style w:type="paragraph" w:customStyle="1" w:styleId="afb">
    <w:name w:val="題目（英）"/>
    <w:basedOn w:val="ae"/>
    <w:next w:val="afc"/>
    <w:uiPriority w:val="17"/>
    <w:qFormat/>
    <w:pPr>
      <w:widowControl/>
      <w:ind w:firstLineChars="0" w:firstLine="0"/>
      <w:outlineLvl w:val="9"/>
    </w:pPr>
    <w:rPr>
      <w:rFonts w:ascii="Arial" w:eastAsia="ＭＳ ゴシック" w:hAnsi="Arial" w:cs="Arial"/>
      <w:color w:val="000000"/>
      <w:sz w:val="24"/>
      <w:szCs w:val="24"/>
    </w:rPr>
  </w:style>
  <w:style w:type="paragraph" w:customStyle="1" w:styleId="afc">
    <w:name w:val="副題（英）"/>
    <w:basedOn w:val="a"/>
    <w:next w:val="af5"/>
    <w:uiPriority w:val="18"/>
    <w:qFormat/>
    <w:pPr>
      <w:widowControl/>
      <w:spacing w:after="150"/>
      <w:ind w:firstLineChars="0" w:firstLine="0"/>
      <w:jc w:val="center"/>
    </w:pPr>
    <w:rPr>
      <w:rFonts w:ascii="Arial" w:eastAsia="ＭＳ ゴシック" w:hAnsi="Arial" w:cs="Arial"/>
      <w:color w:val="000000"/>
      <w:sz w:val="21"/>
    </w:rPr>
  </w:style>
  <w:style w:type="paragraph" w:customStyle="1" w:styleId="afd">
    <w:name w:val="著者名（英）"/>
    <w:basedOn w:val="a"/>
    <w:uiPriority w:val="19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e">
    <w:name w:val="所属（英）"/>
    <w:basedOn w:val="a"/>
    <w:uiPriority w:val="20"/>
    <w:qFormat/>
    <w:pPr>
      <w:widowControl/>
      <w:ind w:firstLineChars="0" w:firstLine="0"/>
      <w:jc w:val="center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">
    <w:name w:val="英文要旨見出し"/>
    <w:basedOn w:val="a"/>
    <w:next w:val="aff0"/>
    <w:uiPriority w:val="21"/>
    <w:qFormat/>
    <w:pPr>
      <w:widowControl/>
      <w:spacing w:before="200"/>
      <w:ind w:firstLineChars="0" w:firstLine="0"/>
      <w:jc w:val="left"/>
    </w:pPr>
    <w:rPr>
      <w:rFonts w:ascii="Arial" w:eastAsia="ＭＳ ゴシック" w:hAnsi="Arial" w:cs="Arial"/>
      <w:color w:val="000000"/>
      <w:szCs w:val="20"/>
    </w:rPr>
  </w:style>
  <w:style w:type="paragraph" w:customStyle="1" w:styleId="aff0">
    <w:name w:val="英文要旨"/>
    <w:basedOn w:val="a"/>
    <w:uiPriority w:val="22"/>
    <w:qFormat/>
    <w:pPr>
      <w:widowControl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1">
    <w:name w:val="章見出し"/>
    <w:basedOn w:val="a"/>
    <w:next w:val="af5"/>
    <w:uiPriority w:val="5"/>
    <w:qFormat/>
    <w:pPr>
      <w:widowControl/>
      <w:ind w:firstLineChars="0" w:firstLine="0"/>
      <w:jc w:val="left"/>
      <w:outlineLvl w:val="0"/>
    </w:pPr>
    <w:rPr>
      <w:rFonts w:ascii="Arial" w:eastAsia="ＭＳ ゴシック" w:hAnsi="Arial" w:cs="Arial"/>
      <w:color w:val="000000"/>
      <w:sz w:val="21"/>
    </w:rPr>
  </w:style>
  <w:style w:type="paragraph" w:customStyle="1" w:styleId="aff2">
    <w:name w:val="節見出し"/>
    <w:basedOn w:val="a"/>
    <w:next w:val="af5"/>
    <w:uiPriority w:val="6"/>
    <w:qFormat/>
    <w:pPr>
      <w:widowControl/>
      <w:ind w:firstLineChars="0" w:firstLine="0"/>
      <w:jc w:val="left"/>
      <w:outlineLvl w:val="1"/>
    </w:pPr>
    <w:rPr>
      <w:rFonts w:ascii="Arial" w:eastAsia="ＭＳ ゴシック" w:hAnsi="Arial" w:cs="Arial"/>
      <w:color w:val="000000"/>
      <w:sz w:val="21"/>
    </w:rPr>
  </w:style>
  <w:style w:type="paragraph" w:customStyle="1" w:styleId="aff3">
    <w:name w:val="項見出し"/>
    <w:basedOn w:val="a"/>
    <w:next w:val="af5"/>
    <w:uiPriority w:val="7"/>
    <w:qFormat/>
    <w:rsid w:val="00155D62"/>
    <w:pPr>
      <w:widowControl/>
      <w:ind w:firstLineChars="0" w:firstLine="0"/>
      <w:jc w:val="left"/>
      <w:outlineLvl w:val="2"/>
    </w:pPr>
    <w:rPr>
      <w:rFonts w:asciiTheme="majorHAnsi" w:eastAsia="ＭＳ ゴシック" w:hAnsiTheme="majorHAnsi" w:cs="ＭＳ ゴシック"/>
      <w:color w:val="000000"/>
      <w:szCs w:val="20"/>
    </w:rPr>
  </w:style>
  <w:style w:type="paragraph" w:customStyle="1" w:styleId="aff4">
    <w:name w:val="付記見出し"/>
    <w:basedOn w:val="a"/>
    <w:next w:val="af5"/>
    <w:uiPriority w:val="12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5">
    <w:name w:val="謝辞見出し"/>
    <w:basedOn w:val="a"/>
    <w:next w:val="af5"/>
    <w:uiPriority w:val="13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6">
    <w:name w:val="注見出し"/>
    <w:basedOn w:val="a"/>
    <w:next w:val="aff7"/>
    <w:uiPriority w:val="14"/>
    <w:qFormat/>
    <w:rsid w:val="00DE4013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8">
    <w:name w:val="参考文献見出し"/>
    <w:basedOn w:val="a"/>
    <w:next w:val="aff9"/>
    <w:uiPriority w:val="15"/>
    <w:qFormat/>
    <w:rsid w:val="00C7592A"/>
    <w:pPr>
      <w:widowControl/>
      <w:ind w:firstLineChars="0" w:firstLine="0"/>
      <w:jc w:val="left"/>
    </w:pPr>
    <w:rPr>
      <w:rFonts w:ascii="Arial" w:eastAsia="ＭＳ ゴシック" w:hAnsi="Arial" w:cs="Arial"/>
      <w:color w:val="000000"/>
      <w:sz w:val="21"/>
    </w:rPr>
  </w:style>
  <w:style w:type="paragraph" w:customStyle="1" w:styleId="aff7">
    <w:name w:val="注本文"/>
    <w:basedOn w:val="a"/>
    <w:uiPriority w:val="28"/>
    <w:rsid w:val="00DE4013"/>
    <w:pPr>
      <w:widowControl/>
      <w:ind w:left="100" w:hangingChars="100" w:hanging="10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9">
    <w:name w:val="参考文献"/>
    <w:basedOn w:val="a"/>
    <w:uiPriority w:val="16"/>
    <w:qFormat/>
    <w:pPr>
      <w:widowControl/>
      <w:ind w:left="410" w:hangingChars="200" w:hanging="410"/>
    </w:pPr>
    <w:rPr>
      <w:rFonts w:ascii="Times New Roman" w:eastAsia="ＭＳ 明朝" w:hAnsi="Times New Roman" w:cs="Times New Roman"/>
      <w:color w:val="000000"/>
      <w:szCs w:val="20"/>
    </w:rPr>
  </w:style>
  <w:style w:type="paragraph" w:customStyle="1" w:styleId="affa">
    <w:name w:val="図キャプション"/>
    <w:basedOn w:val="a"/>
    <w:next w:val="af5"/>
    <w:uiPriority w:val="9"/>
    <w:qFormat/>
    <w:pPr>
      <w:widowControl/>
      <w:spacing w:after="12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b">
    <w:name w:val="表キャプション"/>
    <w:basedOn w:val="a"/>
    <w:next w:val="af5"/>
    <w:uiPriority w:val="10"/>
    <w:qFormat/>
    <w:pPr>
      <w:widowControl/>
      <w:spacing w:before="100"/>
      <w:ind w:firstLineChars="0" w:firstLine="0"/>
      <w:jc w:val="center"/>
    </w:pPr>
    <w:rPr>
      <w:rFonts w:ascii="Arial" w:eastAsia="ＭＳ ゴシック" w:hAnsi="Arial" w:cs="Arial"/>
      <w:color w:val="000000"/>
      <w:szCs w:val="20"/>
    </w:rPr>
  </w:style>
  <w:style w:type="paragraph" w:customStyle="1" w:styleId="affc">
    <w:name w:val="ブロック引用"/>
    <w:basedOn w:val="a"/>
    <w:uiPriority w:val="11"/>
    <w:qFormat/>
    <w:rsid w:val="00C615B9"/>
    <w:pPr>
      <w:ind w:leftChars="100" w:left="100" w:firstLineChars="0" w:firstLine="0"/>
    </w:pPr>
    <w:rPr>
      <w:rFonts w:ascii="Times New Roman" w:eastAsia="ＭＳ 明朝" w:hAnsi="Times New Roman" w:cs="Times New Roman"/>
      <w:color w:val="000000"/>
      <w:szCs w:val="20"/>
    </w:rPr>
  </w:style>
  <w:style w:type="table" w:customStyle="1" w:styleId="affd">
    <w:name w:val="著者情報表（日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table" w:customStyle="1" w:styleId="affe">
    <w:name w:val="著者情報表（英）"/>
    <w:basedOn w:val="a5"/>
    <w:uiPriority w:val="60"/>
    <w:qFormat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left w:w="60" w:type="dxa"/>
        <w:right w:w="60" w:type="dxa"/>
      </w:tblCellMar>
    </w:tblPr>
  </w:style>
  <w:style w:type="character" w:customStyle="1" w:styleId="af6">
    <w:name w:val="本文 (文字)"/>
    <w:basedOn w:val="a0"/>
    <w:link w:val="af5"/>
    <w:rsid w:val="001953BD"/>
    <w:rPr>
      <w:rFonts w:ascii="Times New Roman" w:eastAsia="ＭＳ 明朝" w:hAnsi="Times New Roman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kam\Dropbox\@&#12479;&#12473;&#12463;\JASME&#38306;&#36899;\&#12486;&#12531;&#12503;&#12524;&#12540;&#12488;&#20316;&#25104;&#38306;&#36899;\JASME_template_20261009.dotx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journal_template">
      <a:majorFont>
        <a:latin typeface="Arial"/>
        <a:ea typeface="ＭＳ ゴシック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504FA9E-9EFA-4D3C-8ECF-F10AFB6FB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JASME_template_20261009.dotx</Template>
  <TotalTime>1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数学教育学研究 構造スタイル付き論文テンプレート</vt:lpstr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数学教育学研究 構造スタイル付き論文テンプレート</dc:title>
  <dc:creator/>
  <cp:lastModifiedBy/>
  <cp:revision>1</cp:revision>
  <cp:lastPrinted>2026-10-06T06:40:00Z</cp:lastPrinted>
  <dcterms:created xsi:type="dcterms:W3CDTF">2026-10-09T03:11:00Z</dcterms:created>
  <dcterms:modified xsi:type="dcterms:W3CDTF">2026-10-09T03:12:00Z</dcterms:modified>
</cp:coreProperties>
</file>