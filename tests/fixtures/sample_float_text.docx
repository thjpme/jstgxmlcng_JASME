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7224" w14:textId="77777777" w:rsidR="00324BC0" w:rsidRPr="00793677" w:rsidRDefault="00324BC0" w:rsidP="004F2353">
      <w:pPr>
        <w:ind w:firstLineChars="0" w:firstLine="0"/>
      </w:pPr>
      <w:r w:rsidRPr="00793677">
        <w:rPr>
          <w:rFonts w:hint="eastAsia"/>
        </w:rPr>
        <w:t>全国数学教育学会誌　数学教育学研究</w:t>
      </w:r>
    </w:p>
    <w:p w14:paraId="3AEED43A" w14:textId="77777777" w:rsidR="000C4EF8" w:rsidRPr="004F2353" w:rsidRDefault="002E1E7B" w:rsidP="00477AC3">
      <w:pPr>
        <w:ind w:firstLineChars="0" w:firstLine="0"/>
        <w:jc w:val="distribute"/>
        <w:rPr>
          <w:rFonts w:asciiTheme="minorEastAsia" w:hAnsiTheme="minorEastAsia"/>
          <w:sz w:val="10"/>
          <w:szCs w:val="10"/>
        </w:rPr>
      </w:pPr>
      <w:r w:rsidRPr="004F2353">
        <w:rPr>
          <w:rFonts w:hint="eastAsia"/>
          <w:sz w:val="10"/>
          <w:szCs w:val="10"/>
        </w:rPr>
        <w:t>❚❚❚❚❚❚❚❚❚❚❚❚❚❚❚❚❚❚❚❚❚❚❚❚❚❚❚❚❚❚❚❚❚❚❚❚❚❚❚❚❚❚❚❚❚❚❚❚❚❚❚❚❚❚❚❚❚❚❚❚❚❚❚❚❚❚❚❚❚❚❚❚❚❚❚❚❚❚❚❚❚❚❚❚❚❚❚❚❚❚❚❚❚❚❚❚❚</w:t>
      </w:r>
    </w:p>
    <w:p w14:paraId="7750865D" w14:textId="77777777" w:rsidR="00A63B49" w:rsidRPr="003B221E" w:rsidRDefault="002B60F5" w:rsidP="00E3417C">
      <w:pPr>
        <w:pStyle w:val="af7"/>
      </w:pPr>
      <w:r>
        <w:rPr>
          <w:rFonts w:hint="eastAsia"/>
        </w:rPr>
        <w:t>図形の中の画像と文字の検証用文書</w:t>
      </w:r>
    </w:p>
    <w:p w14:paraId="673FA10F" w14:textId="77777777" w:rsidR="00AA4D04" w:rsidRPr="00121011" w:rsidRDefault="004F2353" w:rsidP="0086284E">
      <w:pPr>
        <w:pStyle w:val="af8"/>
      </w:pPr>
      <w:r w:rsidRPr="00CE58C7">
        <w:rPr>
          <w:rFonts w:asciiTheme="minorEastAsia" w:eastAsiaTheme="minorEastAsia" w:hAnsiTheme="minorEastAsia"/>
        </w:rPr>
        <w:t>―検証用の小さな論文―</w:t>
      </w:r>
      <w:r w:rsidR="00302B5E" w:rsidRPr="00121011"/>
      <w:r w:rsidR="00CE58C7">
        <w:rPr>
          <w:rFonts w:hint="eastAsia"/>
        </w:rPr>
      </w:r>
      <w:r w:rsidR="00302B5E" w:rsidRPr="00121011"/>
      <w:r w:rsidR="00CE58C7">
        <w:rPr>
          <w:rFonts w:hint="eastAsia"/>
        </w:rPr>
      </w:r>
      <w:r w:rsidRPr="00CE58C7">
        <w:rPr>
          <w:rFonts w:asciiTheme="minorEastAsia" w:eastAsiaTheme="minorEastAsia" w:hAnsiTheme="minorEastAsia"/>
        </w:rPr>
      </w:r>
    </w:p>
    <w:p w14:paraId="0F129F48" w14:textId="77777777" w:rsidR="002F4A74" w:rsidRPr="00302B5E" w:rsidRDefault="002F4A74" w:rsidP="0087466C">
      <w:pPr>
        <w:ind w:firstLineChars="0" w:firstLine="0"/>
      </w:pPr>
    </w:p>
    <w:tbl>
      <w:tblPr>
        <w:tblStyle w:val="affd"/>
        <w:tblW w:w="5386" w:type="dxa"/>
        <w:jc w:val="right"/>
        <w:tblLayout w:type="fixed"/>
        <w:tblLook w:val="04A0" w:firstRow="1" w:lastRow="0" w:firstColumn="1" w:lastColumn="0" w:noHBand="0" w:noVBand="1"/>
      </w:tblPr>
      <w:tblGrid>
        <w:gridCol w:w="3685"/>
        <w:gridCol w:w="1701"/>
      </w:tblGrid>
      <w:tr w:rsidR="00C7678C" w14:paraId="09B79362" w14:textId="77777777" w:rsidTr="00CE58C7">
        <w:trPr>
          <w:cantSplit/>
          <w:jc w:val="right"/>
        </w:trPr>
        <w:tc>
          <w:tcPr>
            <w:tcW w:w="3685" w:type="dxa"/>
            <w:vAlign w:val="center"/>
          </w:tcPr>
          <w:p w14:paraId="58755709" w14:textId="77777777" w:rsidR="00C7678C" w:rsidRDefault="00000000">
            <w:pPr>
              <w:pStyle w:val="af9"/>
            </w:pPr>
            <w:r>
              <w:t>架空大学</w:t>
            </w:r>
          </w:p>
        </w:tc>
        <w:tc>
          <w:tcPr>
            <w:tcW w:w="1701" w:type="dxa"/>
            <w:vAlign w:val="center"/>
          </w:tcPr>
          <w:p w14:paraId="2898D1DB" w14:textId="77777777" w:rsidR="00C7678C" w:rsidRDefault="00000000" w:rsidP="00CE58C7">
            <w:pPr>
              <w:pStyle w:val="afa"/>
            </w:pPr>
            <w:r>
              <w:t>試験　六郎</w:t>
            </w:r>
          </w:p>
        </w:tc>
      </w:tr>
    </w:tbl>
    <w:p w14:paraId="01306641" w14:textId="77777777" w:rsidR="000C4EF8" w:rsidRPr="004F2353" w:rsidRDefault="00A95CC1" w:rsidP="00477AC3">
      <w:pPr>
        <w:ind w:firstLineChars="0" w:firstLine="0"/>
        <w:jc w:val="distribute"/>
        <w:rPr>
          <w:rFonts w:asciiTheme="minorEastAsia" w:hAnsiTheme="minorEastAsia"/>
          <w:sz w:val="10"/>
          <w:szCs w:val="10"/>
        </w:rPr>
      </w:pPr>
      <w:r w:rsidRPr="004F2353">
        <w:rPr>
          <w:rFonts w:hint="eastAsia"/>
          <w:sz w:val="10"/>
          <w:szCs w:val="10"/>
        </w:rPr>
        <w:t>❚❚❚❚❚❚❚❚❚❚❚❚❚❚❚❚❚❚❚❚❚❚❚❚❚❚❚❚❚❚❚❚❚❚❚❚❚❚❚❚❚❚❚❚❚❚❚❚❚❚❚❚❚❚❚❚❚❚❚❚❚❚❚❚❚❚❚❚❚❚❚❚❚❚❚❚❚❚❚❚❚❚❚❚❚❚❚❚❚❚❚❚❚❚❚❚❚</w:t>
      </w:r>
    </w:p>
    <w:p w14:paraId="38CF70B4" w14:textId="77777777" w:rsidR="002F4A74" w:rsidRDefault="002F4A74" w:rsidP="004F2353">
      <w:pPr>
        <w:ind w:firstLineChars="0" w:firstLine="0"/>
      </w:pPr>
    </w:p>
    <w:p w14:paraId="09237FDD" w14:textId="77777777" w:rsidR="007F56FF" w:rsidRDefault="007F56FF" w:rsidP="004F2353">
      <w:pPr>
        <w:sectPr w:rsidR="007F56FF" w:rsidSect="00A95CC1">
          <w:headerReference w:type="even" r:id="rId8"/>
          <w:headerReference w:type="default" r:id="rId9"/>
          <w:footerReference w:type="even" r:id="rId10"/>
          <w:footerReference w:type="default" r:id="rId11"/>
          <w:headerReference w:type="first" r:id="rId12"/>
          <w:footerReference w:type="first" r:id="rId13"/>
          <w:pgSz w:w="11906" w:h="16838" w:code="9"/>
          <w:pgMar w:top="1066" w:right="822" w:bottom="953" w:left="822" w:header="397" w:footer="397" w:gutter="0"/>
          <w:pgNumType w:start="1"/>
          <w:cols w:space="414"/>
          <w:docGrid w:type="linesAndChars" w:linePitch="315" w:charSpace="1073"/>
        </w:sectPr>
      </w:pPr>
    </w:p>
    <w:p>
      <w:pPr>
        <w:pStyle w:val="aff1"/>
      </w:pPr>
      <w:r>
        <w:t>１．画像と文字が同じ段落の図</w:t>
      </w:r>
    </w:p>
    <w:p>
      <w:pPr>
        <w:pStyle w:val="af5"/>
      </w:pPr>
      <w:r>
        <w:t>試験（2024）にならい，図1では画像と説明文を同じ段落に置いた。</w:t>
      </w:r>
    </w:p>
    <w:p xmlns:a="http://schemas.openxmlformats.org/drawingml/2006/main" xmlns:pic="http://schemas.openxmlformats.org/drawingml/2006/picture">
      <w:pPr>
        <w:pStyle w:val="af5"/>
      </w:pPr>
      <w:r>
        <w:t>この段落に図1のテキストボックスが結び付いている。</w:t>
      </w:r>
      <w:r>
        <mc:AlternateContent>
          <mc:Choice Requires="wps">
            <w:drawing>
              <wp:anchor distT="0" distB="0" distL="0" distR="0" simplePos="0" relativeHeight="1" behindDoc="0" locked="0" layoutInCell="1" allowOverlap="1">
                <wp:simplePos x="0" y="0"/>
                <wp:positionH relativeFrom="column">
                  <wp:posOffset>0</wp:posOffset>
                </wp:positionH>
                <wp:positionV relativeFrom="paragraph">
                  <wp:posOffset>0</wp:posOffset>
                </wp:positionV>
                <wp:extent cx="2880000" cy="1440000"/>
                <wp:wrapTopAndBottom/>
                <wp:docPr id="511" name="図形 511"/>
                <a:graphic>
                  <a:graphicData uri="http://schemas.microsoft.com/office/word/2010/wordprocessingShape">
                    <wps:wsp>
                      <wps:txbx>
                        <w:txbxContent>
                          <w:p>
                            <w:pPr>
                              <w:pStyle w:val="af5"/>
                            </w:pPr>
                            <w:r>
                              <w:drawing>
                                <wp:inline distT="0" distB="0" distL="0" distR="0">
                                  <wp:extent cx="1800000" cy="1080000"/>
                                  <wp:docPr id="512" name="図"/>
                                  <a:graphic>
                                    <a:graphicData uri="http://schemas.openxmlformats.org/drawingml/2006/picture">
                                      <pic:pic>
                                        <pic:nvPicPr>
                                          <pic:cNvPr id="512" name="図"/>
                                          <pic:cNvPicPr/>
                                        </pic:nvPicPr>
                                        <pic:blipFill>
                                          <a:blip r:embed="rId901"/>
                                          <a:stretch>
                                            <a:fillRect/>
                                          </a:stretch>
                                        </pic:blipFill>
                                        <pic:spPr>
                                          <a:xfrm>
                                            <a:off x="0" y="0"/>
                                            <a:ext cx="1800000" cy="1080000"/>
                                          </a:xfrm>
                                          <a:prstGeom prst="rect">
                                            <a:avLst/>
                                          </a:prstGeom>
                                        </pic:spPr>
                                      </pic:pic>
                                    </a:graphicData>
                                  </a:graphic>
                                </wp:inline>
                              </w:drawing>
                            </w:r>
                            <w:r>
                              <w:t>説明文：図1の画像と同じ段落にある文字。</w:t>
                            </w:r>
                          </w:p>
                          <w:p>
                            <w:pPr>
                              <w:pStyle w:val="affa"/>
                            </w:pPr>
                            <w:r>
                              <w:t>図1　画像と文字が同じ段落の図</w:t>
                            </w:r>
                          </w:p>
                        </w:txbxContent>
                      </wps:txbx>
                      <wps:bodyPr/>
                    </wps:wsp>
                  </a:graphicData>
                </a:graphic>
              </wp:anchor>
            </w:drawing>
          </mc:Choice>
          <mc:Fallback>
            <w:pict>
              <v:shape>
                <v:textbox>
                  <w:txbxContent>
                    <w:p>
                      <w:pPr>
                        <w:pStyle w:val="af5"/>
                      </w:pPr>
                      <w:r>
                        <w:drawing>
                          <wp:inline distT="0" distB="0" distL="0" distR="0">
                            <wp:extent cx="1800000" cy="1080000"/>
                            <wp:docPr id="512" name="図"/>
                            <a:graphic>
                              <a:graphicData uri="http://schemas.openxmlformats.org/drawingml/2006/picture">
                                <pic:pic>
                                  <pic:nvPicPr>
                                    <pic:cNvPr id="512" name="図"/>
                                    <pic:cNvPicPr/>
                                  </pic:nvPicPr>
                                  <pic:blipFill>
                                    <a:blip r:embed="rId901"/>
                                    <a:stretch>
                                      <a:fillRect/>
                                    </a:stretch>
                                  </pic:blipFill>
                                  <pic:spPr>
                                    <a:xfrm>
                                      <a:off x="0" y="0"/>
                                      <a:ext cx="1800000" cy="1080000"/>
                                    </a:xfrm>
                                    <a:prstGeom prst="rect">
                                      <a:avLst/>
                                    </a:prstGeom>
                                  </pic:spPr>
                                </pic:pic>
                              </a:graphicData>
                            </a:graphic>
                          </wp:inline>
                        </w:drawing>
                      </w:r>
                      <w:r>
                        <w:t>説明文：図1の画像と同じ段落にある文字。</w:t>
                      </w:r>
                    </w:p>
                    <w:p>
                      <w:pPr>
                        <w:pStyle w:val="affa"/>
                      </w:pPr>
                      <w:r>
                        <w:t>図1　画像と文字が同じ段落の図</w:t>
                      </w:r>
                    </w:p>
                  </w:txbxContent>
                </v:textbox>
              </v:shape>
            </w:pict>
          </mc:Fallback>
        </mc:AlternateContent>
      </w:r>
    </w:p>
    <w:p>
      <w:pPr>
        <w:pStyle w:val="af5"/>
      </w:pPr>
      <w:r>
        <w:t>以上が図1である。</w:t>
      </w:r>
    </w:p>
    <w:p>
      <w:pPr>
        <w:pStyle w:val="aff1"/>
      </w:pPr>
      <w:r>
        <w:t>２．キャプションのない図形</w:t>
      </w:r>
    </w:p>
    <w:p xmlns:a="http://schemas.openxmlformats.org/drawingml/2006/main" xmlns:pic="http://schemas.openxmlformats.org/drawingml/2006/picture">
      <w:pPr>
        <w:pStyle w:val="af5"/>
      </w:pPr>
      <w:r>
        <w:t>この段落にキャプションのないテキストボックスが結び付いている。</w:t>
      </w:r>
      <w:r>
        <mc:AlternateContent>
          <mc:Choice Requires="wps">
            <w:drawing>
              <wp:anchor distT="0" distB="0" distL="0" distR="0" simplePos="0" relativeHeight="1" behindDoc="0" locked="0" layoutInCell="1" allowOverlap="1">
                <wp:simplePos x="0" y="0"/>
                <wp:positionH relativeFrom="column">
                  <wp:posOffset>0</wp:posOffset>
                </wp:positionH>
                <wp:positionV relativeFrom="paragraph">
                  <wp:posOffset>0</wp:posOffset>
                </wp:positionV>
                <wp:extent cx="2880000" cy="1440000"/>
                <wp:wrapTopAndBottom/>
                <wp:docPr id="521" name="図形 521"/>
                <a:graphic>
                  <a:graphicData uri="http://schemas.microsoft.com/office/word/2010/wordprocessingShape">
                    <wps:wsp>
                      <wps:txbx>
                        <w:txbxContent>
                          <w:p>
                            <w:pPr>
                              <w:pStyle w:val="af5"/>
                            </w:pPr>
                            <w:r>
                              <w:drawing>
                                <wp:inline distT="0" distB="0" distL="0" distR="0">
                                  <wp:extent cx="1800000" cy="1080000"/>
                                  <wp:docPr id="522" name="図"/>
                                  <a:graphic>
                                    <a:graphicData uri="http://schemas.openxmlformats.org/drawingml/2006/picture">
                                      <pic:pic>
                                        <pic:nvPicPr>
                                          <pic:cNvPr id="522" name="図"/>
                                          <pic:cNvPicPr/>
                                        </pic:nvPicPr>
                                        <pic:blipFill>
                                          <a:blip r:embed="rId902"/>
                                          <a:stretch>
                                            <a:fillRect/>
                                          </a:stretch>
                                        </pic:blipFill>
                                        <pic:spPr>
                                          <a:xfrm>
                                            <a:off x="0" y="0"/>
                                            <a:ext cx="1800000" cy="1080000"/>
                                          </a:xfrm>
                                          <a:prstGeom prst="rect">
                                            <a:avLst/>
                                          </a:prstGeom>
                                        </pic:spPr>
                                      </pic:pic>
                                    </a:graphicData>
                                  </a:graphic>
                                </wp:inline>
                              </w:drawing>
                            </w:r>
                            <w:r>
                              <w:t>説明文：キャプションのない図形の文字。</w:t>
                            </w:r>
                          </w:p>
                        </w:txbxContent>
                      </wps:txbx>
                      <wps:bodyPr/>
                    </wps:wsp>
                  </a:graphicData>
                </a:graphic>
              </wp:anchor>
            </w:drawing>
          </mc:Choice>
          <mc:Fallback>
            <w:pict>
              <v:shape>
                <v:textbox>
                  <w:txbxContent>
                    <w:p>
                      <w:pPr>
                        <w:pStyle w:val="af5"/>
                      </w:pPr>
                      <w:r>
                        <w:drawing>
                          <wp:inline distT="0" distB="0" distL="0" distR="0">
                            <wp:extent cx="1800000" cy="1080000"/>
                            <wp:docPr id="522" name="図"/>
                            <a:graphic>
                              <a:graphicData uri="http://schemas.openxmlformats.org/drawingml/2006/picture">
                                <pic:pic>
                                  <pic:nvPicPr>
                                    <pic:cNvPr id="522" name="図"/>
                                    <pic:cNvPicPr/>
                                  </pic:nvPicPr>
                                  <pic:blipFill>
                                    <a:blip r:embed="rId902"/>
                                    <a:stretch>
                                      <a:fillRect/>
                                    </a:stretch>
                                  </pic:blipFill>
                                  <pic:spPr>
                                    <a:xfrm>
                                      <a:off x="0" y="0"/>
                                      <a:ext cx="1800000" cy="1080000"/>
                                    </a:xfrm>
                                    <a:prstGeom prst="rect">
                                      <a:avLst/>
                                    </a:prstGeom>
                                  </pic:spPr>
                                </pic:pic>
                              </a:graphicData>
                            </a:graphic>
                          </wp:inline>
                        </w:drawing>
                      </w:r>
                      <w:r>
                        <w:t>説明文：キャプションのない図形の文字。</w:t>
                      </w:r>
                    </w:p>
                  </w:txbxContent>
                </v:textbox>
              </v:shape>
            </w:pict>
          </mc:Fallback>
        </mc:AlternateContent>
      </w:r>
    </w:p>
    <w:p>
      <w:pPr>
        <w:pStyle w:val="af5"/>
      </w:pPr>
      <w:r>
        <w:t>以上のように，図形の中の文字も落とさない。</w:t>
      </w:r>
    </w:p>
    <w:p>
      <w:pPr>
        <w:pStyle w:val="aff8"/>
      </w:pPr>
      <w:r>
        <w:t>引用および参考文献</w:t>
      </w:r>
    </w:p>
    <w:p>
      <w:pPr>
        <w:pStyle w:val="aff9"/>
      </w:pPr>
      <w:r>
        <w:t>試験六郎（2024）．「小さな論文」．『架空誌』，第5巻，pp.9-10．</w:t>
      </w:r>
    </w:p>
    <w:p w14:paraId="727091D9" w14:textId="77777777" w:rsidR="00C7592A" w:rsidRPr="00097792" w:rsidRDefault="00C7592A" w:rsidP="007E59D8">
      <w:pPr>
        <w:sectPr w:rsidR="00C7592A" w:rsidRPr="00097792" w:rsidSect="000412F0">
          <w:type w:val="continuous"/>
          <w:pgSz w:w="11906" w:h="16838" w:code="9"/>
          <w:pgMar w:top="1066" w:right="822" w:bottom="953" w:left="822" w:header="397" w:footer="397" w:gutter="0"/>
          <w:cols w:num="2" w:space="420"/>
          <w:docGrid w:type="linesAndChars" w:linePitch="315" w:charSpace="1032"/>
        </w:sectPr>
      </w:pPr>
    </w:p>
    <w:p w14:paraId="639823A5" w14:textId="77777777" w:rsidR="00901346" w:rsidRDefault="00901346">
      <w:pPr>
        <w:widowControl/>
        <w:ind w:firstLineChars="0" w:firstLine="0"/>
        <w:jc w:val="left"/>
        <w:rPr>
          <w:rFonts w:asciiTheme="majorHAnsi" w:hAnsiTheme="majorHAnsi" w:cstheme="majorHAnsi"/>
          <w:sz w:val="24"/>
          <w:szCs w:val="32"/>
        </w:rPr>
      </w:pPr>
      <w:r>
        <w:rPr>
          <w:rFonts w:asciiTheme="majorHAnsi" w:hAnsiTheme="majorHAnsi" w:cstheme="majorHAnsi"/>
          <w:sz w:val="24"/>
          <w:szCs w:val="32"/>
        </w:rPr>
        <w:br w:type="page"/>
      </w:r>
    </w:p>
    <w:p w14:paraId="5E9C6DD8" w14:textId="77777777" w:rsidR="003B27D8" w:rsidRPr="000957CE" w:rsidRDefault="006B5CEE" w:rsidP="000957CE">
      <w:pPr>
        <w:pStyle w:val="afb"/>
      </w:pPr>
      <w:r w:rsidRPr="000957CE">
        <w:lastRenderedPageBreak/>
        <w:t>A Small Article</w:t>
      </w:r>
      <w:r w:rsidR="00BC3BF7"/>
      <w:r w:rsidR="00BC3BF7" w:rsidRPr="00BC3BF7"/>
      <w:r w:rsidR="00BC3BF7"/>
      <w:r w:rsidR="00BC3BF7" w:rsidRPr="00BC3BF7"/>
      <w:r w:rsidR="00BC3BF7"/>
    </w:p>
    <w:p w14:paraId="322EEFCE" w14:textId="77777777" w:rsidR="003B27D8" w:rsidRPr="000957CE" w:rsidRDefault="006B5CEE" w:rsidP="000957CE">
      <w:pPr>
        <w:pStyle w:val="afc"/>
      </w:pPr>
      <w:r w:rsidRPr="000957CE">
        <w:t>For Checking</w:t>
      </w:r>
      <w:r w:rsidR="00BC3BF7"/>
      <w:r w:rsidR="00BC3BF7" w:rsidRPr="00BC3BF7"/>
      <w:r w:rsidR="00BC3BF7"/>
      <w:r w:rsidR="00BC3BF7" w:rsidRPr="00BC3BF7"/>
      <w:r w:rsidR="00BC3BF7"/>
      <w:r w:rsidR="00BC3BF7" w:rsidRPr="00BC3BF7"/>
      <w:r w:rsidR="00BC3BF7"/>
    </w:p>
    <w:tbl>
      <w:tblPr>
        <w:tblStyle w:val="affe"/>
        <w:tblW w:w="10262" w:type="dxa"/>
        <w:jc w:val="center"/>
        <w:tblLayout w:type="fixed"/>
        <w:tblLook w:val="04A0" w:firstRow="1" w:lastRow="0" w:firstColumn="1" w:lastColumn="0" w:noHBand="0" w:noVBand="1"/>
      </w:tblPr>
      <w:tblGrid>
        <w:gridCol w:w="10262"/>
      </w:tblGrid>
      <w:tr w:rsidR="00C7678C" w14:paraId="54019066" w14:textId="77777777">
        <w:trPr>
          <w:cantSplit/>
          <w:jc w:val="center"/>
        </w:trPr>
        <w:tc>
          <w:tcPr>
            <w:tcW w:w="10262" w:type="dxa"/>
            <w:vAlign w:val="center"/>
          </w:tcPr>
          <w:p w14:paraId="4DB280BC" w14:textId="77777777" w:rsidR="00C7678C" w:rsidRDefault="00000000">
            <w:pPr>
              <w:pStyle w:val="afd"/>
            </w:pPr>
            <w:r>
              <w:t>Rokuro SHIKEN</w:t>
            </w:r>
          </w:p>
        </w:tc>
      </w:tr>
      <w:tr w:rsidR="00C7678C" w14:paraId="31DA6060" w14:textId="77777777">
        <w:trPr>
          <w:cantSplit/>
          <w:jc w:val="center"/>
        </w:trPr>
        <w:tc>
          <w:tcPr>
            <w:tcW w:w="10262" w:type="dxa"/>
            <w:vAlign w:val="center"/>
          </w:tcPr>
          <w:p w14:paraId="5B0D8CAB" w14:textId="77777777" w:rsidR="00C7678C" w:rsidRDefault="00000000">
            <w:pPr>
              <w:pStyle w:val="afe"/>
            </w:pPr>
            <w:r>
              <w:t>Fictional University</w:t>
            </w:r>
          </w:p>
        </w:tc>
      </w:tr>
    </w:tbl>
    <w:p w14:paraId="0E5B659E" w14:textId="77777777" w:rsidR="006B5CEE" w:rsidRPr="00BC3BF7" w:rsidRDefault="006B5CEE" w:rsidP="004F2353">
      <w:pPr>
        <w:pStyle w:val="aff"/>
      </w:pPr>
      <w:r>
        <w:t>Abstract</w:t>
      </w:r>
    </w:p>
    <w:p>
      <w:pPr>
        <w:pStyle w:val="aff0"/>
      </w:pPr>
      <w:r>
        <w:t>Small article abstract.</w:t>
      </w:r>
    </w:p>
    <w:sectPr w:rsidR="003640B0" w:rsidSect="000412F0">
      <w:type w:val="continuous"/>
      <w:pgSz w:w="11906" w:h="16838" w:code="9"/>
      <w:pgMar w:top="1066" w:right="822" w:bottom="953" w:left="822" w:header="397" w:footer="397" w:gutter="0"/>
      <w:cols w:space="420"/>
      <w:docGrid w:type="linesAndChars" w:linePitch="315" w:charSpace="10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D1B7" w14:textId="77777777" w:rsidR="003A5883" w:rsidRDefault="003A5883" w:rsidP="004F2353">
      <w:pPr>
        <w:ind w:firstLine="200"/>
      </w:pPr>
      <w:r>
        <w:separator/>
      </w:r>
    </w:p>
  </w:endnote>
  <w:endnote w:type="continuationSeparator" w:id="0">
    <w:p w14:paraId="7C735D37" w14:textId="77777777" w:rsidR="003A5883" w:rsidRDefault="003A5883" w:rsidP="004F2353">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05424"/>
      <w:docPartObj>
        <w:docPartGallery w:val="Page Numbers (Bottom of Page)"/>
        <w:docPartUnique/>
      </w:docPartObj>
    </w:sdtPr>
    <w:sdtContent>
      <w:p w14:paraId="3B78CC7D" w14:textId="77777777" w:rsidR="0087466C" w:rsidRDefault="000412F0" w:rsidP="000412F0">
        <w:pPr>
          <w:pStyle w:val="a4"/>
          <w:ind w:firstLine="200"/>
          <w:jc w:val="center"/>
        </w:pPr>
        <w:r>
          <w:fldChar w:fldCharType="begin"/>
        </w:r>
        <w:r>
          <w:instrText>PAGE   \* MERGEFORMAT</w:instrText>
        </w:r>
        <w:r>
          <w:fldChar w:fldCharType="separate"/>
        </w:r>
        <w:r>
          <w:rPr>
            <w:lang w:val="ja-JP"/>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715801"/>
      <w:docPartObj>
        <w:docPartGallery w:val="Page Numbers (Bottom of Page)"/>
        <w:docPartUnique/>
      </w:docPartObj>
    </w:sdtPr>
    <w:sdtContent>
      <w:p w14:paraId="39B75AB5" w14:textId="77777777" w:rsidR="000412F0" w:rsidRDefault="000412F0">
        <w:pPr>
          <w:pStyle w:val="a4"/>
          <w:ind w:firstLine="200"/>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61B7" w14:textId="77777777" w:rsidR="0087466C" w:rsidRDefault="0087466C">
    <w:pPr>
      <w:pStyle w:val="a4"/>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D1FD8" w14:textId="77777777" w:rsidR="003A5883" w:rsidRDefault="003A5883" w:rsidP="004F2353">
      <w:pPr>
        <w:ind w:firstLine="200"/>
      </w:pPr>
      <w:r>
        <w:separator/>
      </w:r>
    </w:p>
  </w:footnote>
  <w:footnote w:type="continuationSeparator" w:id="0">
    <w:p w14:paraId="200B8A42" w14:textId="77777777" w:rsidR="003A5883" w:rsidRDefault="003A5883" w:rsidP="004F2353">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F322" w14:textId="77777777" w:rsidR="00674E56" w:rsidRDefault="00674E56" w:rsidP="0087466C">
    <w:pPr>
      <w:pStyle w:val="a3"/>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01B5" w14:textId="77777777" w:rsidR="0017577F" w:rsidRDefault="0017577F" w:rsidP="0087466C">
    <w:pPr>
      <w:pStyle w:val="a3"/>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1A59" w14:textId="77777777" w:rsidR="0087466C" w:rsidRDefault="0087466C">
    <w:pPr>
      <w:pStyle w:val="a3"/>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1AC"/>
    <w:multiLevelType w:val="multilevel"/>
    <w:tmpl w:val="DB8655CC"/>
    <w:lvl w:ilvl="0">
      <w:start w:val="1"/>
      <w:numFmt w:val="decimal"/>
      <w:lvlText w:val="%1."/>
      <w:lvlJc w:val="left"/>
      <w:pPr>
        <w:tabs>
          <w:tab w:val="num" w:pos="410"/>
        </w:tabs>
        <w:ind w:left="410" w:hanging="205"/>
      </w:pPr>
    </w:lvl>
    <w:lvl w:ilvl="1">
      <w:start w:val="1"/>
      <w:numFmt w:val="decimal"/>
      <w:lvlText w:val="%2."/>
      <w:lvlJc w:val="left"/>
      <w:pPr>
        <w:tabs>
          <w:tab w:val="num" w:pos="615"/>
        </w:tabs>
        <w:ind w:left="615" w:hanging="205"/>
      </w:pPr>
    </w:lvl>
    <w:lvl w:ilvl="2">
      <w:start w:val="1"/>
      <w:numFmt w:val="decimal"/>
      <w:lvlText w:val="%3."/>
      <w:lvlJc w:val="left"/>
      <w:pPr>
        <w:tabs>
          <w:tab w:val="num" w:pos="820"/>
        </w:tabs>
        <w:ind w:left="820" w:hanging="205"/>
      </w:pPr>
    </w:lvl>
    <w:lvl w:ilvl="3">
      <w:start w:val="1"/>
      <w:numFmt w:val="decimal"/>
      <w:lvlText w:val="%4."/>
      <w:lvlJc w:val="left"/>
      <w:pPr>
        <w:tabs>
          <w:tab w:val="num" w:pos="1025"/>
        </w:tabs>
        <w:ind w:left="1025" w:hanging="205"/>
      </w:pPr>
    </w:lvl>
    <w:lvl w:ilvl="4">
      <w:start w:val="1"/>
      <w:numFmt w:val="decimal"/>
      <w:lvlText w:val="%5."/>
      <w:lvlJc w:val="left"/>
      <w:pPr>
        <w:tabs>
          <w:tab w:val="num" w:pos="1230"/>
        </w:tabs>
        <w:ind w:left="1230" w:hanging="205"/>
      </w:pPr>
    </w:lvl>
    <w:lvl w:ilvl="5">
      <w:start w:val="1"/>
      <w:numFmt w:val="decimal"/>
      <w:lvlText w:val="%6."/>
      <w:lvlJc w:val="left"/>
      <w:pPr>
        <w:tabs>
          <w:tab w:val="num" w:pos="1435"/>
        </w:tabs>
        <w:ind w:left="1435" w:hanging="205"/>
      </w:pPr>
    </w:lvl>
    <w:lvl w:ilvl="6">
      <w:start w:val="1"/>
      <w:numFmt w:val="decimal"/>
      <w:lvlText w:val="%7."/>
      <w:lvlJc w:val="left"/>
      <w:pPr>
        <w:tabs>
          <w:tab w:val="num" w:pos="1640"/>
        </w:tabs>
        <w:ind w:left="1640" w:hanging="205"/>
      </w:pPr>
    </w:lvl>
    <w:lvl w:ilvl="7">
      <w:start w:val="1"/>
      <w:numFmt w:val="decimal"/>
      <w:lvlText w:val="%8."/>
      <w:lvlJc w:val="left"/>
      <w:pPr>
        <w:tabs>
          <w:tab w:val="num" w:pos="1845"/>
        </w:tabs>
        <w:ind w:left="1845" w:hanging="205"/>
      </w:pPr>
    </w:lvl>
    <w:lvl w:ilvl="8">
      <w:start w:val="1"/>
      <w:numFmt w:val="decimal"/>
      <w:lvlText w:val="%9."/>
      <w:lvlJc w:val="left"/>
      <w:pPr>
        <w:tabs>
          <w:tab w:val="num" w:pos="2050"/>
        </w:tabs>
        <w:ind w:left="2050" w:hanging="205"/>
      </w:pPr>
    </w:lvl>
  </w:abstractNum>
  <w:abstractNum w:abstractNumId="1" w15:restartNumberingAfterBreak="0">
    <w:nsid w:val="0988563A"/>
    <w:multiLevelType w:val="hybridMultilevel"/>
    <w:tmpl w:val="585091E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7F228F6"/>
    <w:multiLevelType w:val="hybridMultilevel"/>
    <w:tmpl w:val="33F6E29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343E7E83"/>
    <w:multiLevelType w:val="hybridMultilevel"/>
    <w:tmpl w:val="5F722BCC"/>
    <w:lvl w:ilvl="0" w:tplc="F2821062">
      <w:start w:val="1"/>
      <w:numFmt w:val="decimal"/>
      <w:suff w:val="space"/>
      <w:lvlText w:val="%1)"/>
      <w:lvlJc w:val="left"/>
      <w:pPr>
        <w:ind w:left="489" w:hanging="284"/>
      </w:pPr>
      <w:rPr>
        <w:rFonts w:hint="default"/>
      </w:rPr>
    </w:lvl>
    <w:lvl w:ilvl="1" w:tplc="04090017" w:tentative="1">
      <w:start w:val="1"/>
      <w:numFmt w:val="aiueoFullWidth"/>
      <w:lvlText w:val="(%2)"/>
      <w:lvlJc w:val="left"/>
      <w:pPr>
        <w:ind w:left="1085" w:hanging="440"/>
      </w:pPr>
    </w:lvl>
    <w:lvl w:ilvl="2" w:tplc="04090011" w:tentative="1">
      <w:start w:val="1"/>
      <w:numFmt w:val="decimalEnclosedCircle"/>
      <w:lvlText w:val="%3"/>
      <w:lvlJc w:val="left"/>
      <w:pPr>
        <w:ind w:left="1525" w:hanging="440"/>
      </w:pPr>
    </w:lvl>
    <w:lvl w:ilvl="3" w:tplc="0409000F" w:tentative="1">
      <w:start w:val="1"/>
      <w:numFmt w:val="decimal"/>
      <w:lvlText w:val="%4."/>
      <w:lvlJc w:val="left"/>
      <w:pPr>
        <w:ind w:left="1965" w:hanging="440"/>
      </w:pPr>
    </w:lvl>
    <w:lvl w:ilvl="4" w:tplc="04090017" w:tentative="1">
      <w:start w:val="1"/>
      <w:numFmt w:val="aiueoFullWidth"/>
      <w:lvlText w:val="(%5)"/>
      <w:lvlJc w:val="left"/>
      <w:pPr>
        <w:ind w:left="2405" w:hanging="440"/>
      </w:pPr>
    </w:lvl>
    <w:lvl w:ilvl="5" w:tplc="04090011" w:tentative="1">
      <w:start w:val="1"/>
      <w:numFmt w:val="decimalEnclosedCircle"/>
      <w:lvlText w:val="%6"/>
      <w:lvlJc w:val="left"/>
      <w:pPr>
        <w:ind w:left="2845" w:hanging="440"/>
      </w:pPr>
    </w:lvl>
    <w:lvl w:ilvl="6" w:tplc="0409000F" w:tentative="1">
      <w:start w:val="1"/>
      <w:numFmt w:val="decimal"/>
      <w:lvlText w:val="%7."/>
      <w:lvlJc w:val="left"/>
      <w:pPr>
        <w:ind w:left="3285" w:hanging="440"/>
      </w:pPr>
    </w:lvl>
    <w:lvl w:ilvl="7" w:tplc="04090017" w:tentative="1">
      <w:start w:val="1"/>
      <w:numFmt w:val="aiueoFullWidth"/>
      <w:lvlText w:val="(%8)"/>
      <w:lvlJc w:val="left"/>
      <w:pPr>
        <w:ind w:left="3725" w:hanging="440"/>
      </w:pPr>
    </w:lvl>
    <w:lvl w:ilvl="8" w:tplc="04090011" w:tentative="1">
      <w:start w:val="1"/>
      <w:numFmt w:val="decimalEnclosedCircle"/>
      <w:lvlText w:val="%9"/>
      <w:lvlJc w:val="left"/>
      <w:pPr>
        <w:ind w:left="4165" w:hanging="440"/>
      </w:pPr>
    </w:lvl>
  </w:abstractNum>
  <w:abstractNum w:abstractNumId="4" w15:restartNumberingAfterBreak="0">
    <w:nsid w:val="4ABC5365"/>
    <w:multiLevelType w:val="hybridMultilevel"/>
    <w:tmpl w:val="252A0422"/>
    <w:lvl w:ilvl="0" w:tplc="0409000F">
      <w:start w:val="1"/>
      <w:numFmt w:val="decimal"/>
      <w:lvlText w:val="%1."/>
      <w:lvlJc w:val="left"/>
      <w:pPr>
        <w:ind w:left="645" w:hanging="440"/>
      </w:pPr>
    </w:lvl>
    <w:lvl w:ilvl="1" w:tplc="04090017" w:tentative="1">
      <w:start w:val="1"/>
      <w:numFmt w:val="aiueoFullWidth"/>
      <w:lvlText w:val="(%2)"/>
      <w:lvlJc w:val="left"/>
      <w:pPr>
        <w:ind w:left="1085" w:hanging="440"/>
      </w:pPr>
    </w:lvl>
    <w:lvl w:ilvl="2" w:tplc="04090011" w:tentative="1">
      <w:start w:val="1"/>
      <w:numFmt w:val="decimalEnclosedCircle"/>
      <w:lvlText w:val="%3"/>
      <w:lvlJc w:val="left"/>
      <w:pPr>
        <w:ind w:left="1525" w:hanging="440"/>
      </w:pPr>
    </w:lvl>
    <w:lvl w:ilvl="3" w:tplc="0409000F" w:tentative="1">
      <w:start w:val="1"/>
      <w:numFmt w:val="decimal"/>
      <w:lvlText w:val="%4."/>
      <w:lvlJc w:val="left"/>
      <w:pPr>
        <w:ind w:left="1965" w:hanging="440"/>
      </w:pPr>
    </w:lvl>
    <w:lvl w:ilvl="4" w:tplc="04090017" w:tentative="1">
      <w:start w:val="1"/>
      <w:numFmt w:val="aiueoFullWidth"/>
      <w:lvlText w:val="(%5)"/>
      <w:lvlJc w:val="left"/>
      <w:pPr>
        <w:ind w:left="2405" w:hanging="440"/>
      </w:pPr>
    </w:lvl>
    <w:lvl w:ilvl="5" w:tplc="04090011" w:tentative="1">
      <w:start w:val="1"/>
      <w:numFmt w:val="decimalEnclosedCircle"/>
      <w:lvlText w:val="%6"/>
      <w:lvlJc w:val="left"/>
      <w:pPr>
        <w:ind w:left="2845" w:hanging="440"/>
      </w:pPr>
    </w:lvl>
    <w:lvl w:ilvl="6" w:tplc="0409000F" w:tentative="1">
      <w:start w:val="1"/>
      <w:numFmt w:val="decimal"/>
      <w:lvlText w:val="%7."/>
      <w:lvlJc w:val="left"/>
      <w:pPr>
        <w:ind w:left="3285" w:hanging="440"/>
      </w:pPr>
    </w:lvl>
    <w:lvl w:ilvl="7" w:tplc="04090017" w:tentative="1">
      <w:start w:val="1"/>
      <w:numFmt w:val="aiueoFullWidth"/>
      <w:lvlText w:val="(%8)"/>
      <w:lvlJc w:val="left"/>
      <w:pPr>
        <w:ind w:left="3725" w:hanging="440"/>
      </w:pPr>
    </w:lvl>
    <w:lvl w:ilvl="8" w:tplc="04090011" w:tentative="1">
      <w:start w:val="1"/>
      <w:numFmt w:val="decimalEnclosedCircle"/>
      <w:lvlText w:val="%9"/>
      <w:lvlJc w:val="left"/>
      <w:pPr>
        <w:ind w:left="4165" w:hanging="440"/>
      </w:pPr>
    </w:lvl>
  </w:abstractNum>
  <w:abstractNum w:abstractNumId="5" w15:restartNumberingAfterBreak="0">
    <w:nsid w:val="52931D27"/>
    <w:multiLevelType w:val="hybridMultilevel"/>
    <w:tmpl w:val="1A9C15E6"/>
    <w:lvl w:ilvl="0" w:tplc="97425CC8">
      <w:start w:val="1"/>
      <w:numFmt w:val="decimal"/>
      <w:lvlText w:val="%1)"/>
      <w:lvlJc w:val="left"/>
      <w:pPr>
        <w:ind w:left="284" w:hanging="284"/>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B453D07"/>
    <w:multiLevelType w:val="hybridMultilevel"/>
    <w:tmpl w:val="7CAEC698"/>
    <w:lvl w:ilvl="0" w:tplc="90A69E18">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78E7164"/>
    <w:multiLevelType w:val="multilevel"/>
    <w:tmpl w:val="943E9B48"/>
    <w:lvl w:ilvl="0">
      <w:start w:val="1"/>
      <w:numFmt w:val="bullet"/>
      <w:lvlText w:val="•"/>
      <w:lvlJc w:val="left"/>
      <w:pPr>
        <w:tabs>
          <w:tab w:val="num" w:pos="410"/>
        </w:tabs>
        <w:ind w:left="410" w:hanging="205"/>
      </w:pPr>
      <w:rPr>
        <w:rFonts w:ascii="Arial" w:eastAsia="ＭＳ 明朝" w:hAnsi="Arial"/>
      </w:rPr>
    </w:lvl>
    <w:lvl w:ilvl="1">
      <w:start w:val="1"/>
      <w:numFmt w:val="bullet"/>
      <w:lvlText w:val="○"/>
      <w:lvlJc w:val="left"/>
      <w:pPr>
        <w:tabs>
          <w:tab w:val="num" w:pos="615"/>
        </w:tabs>
        <w:ind w:left="615" w:hanging="205"/>
      </w:pPr>
      <w:rPr>
        <w:rFonts w:ascii="Arial" w:eastAsia="ＭＳ 明朝" w:hAnsi="Arial"/>
      </w:rPr>
    </w:lvl>
    <w:lvl w:ilvl="2">
      <w:start w:val="1"/>
      <w:numFmt w:val="bullet"/>
      <w:lvlText w:val="•"/>
      <w:lvlJc w:val="left"/>
      <w:pPr>
        <w:tabs>
          <w:tab w:val="num" w:pos="820"/>
        </w:tabs>
        <w:ind w:left="820" w:hanging="205"/>
      </w:pPr>
      <w:rPr>
        <w:rFonts w:ascii="Arial" w:eastAsia="ＭＳ 明朝" w:hAnsi="Arial"/>
      </w:rPr>
    </w:lvl>
    <w:lvl w:ilvl="3">
      <w:start w:val="1"/>
      <w:numFmt w:val="bullet"/>
      <w:lvlText w:val="○"/>
      <w:lvlJc w:val="left"/>
      <w:pPr>
        <w:tabs>
          <w:tab w:val="num" w:pos="1025"/>
        </w:tabs>
        <w:ind w:left="1025" w:hanging="205"/>
      </w:pPr>
      <w:rPr>
        <w:rFonts w:ascii="Arial" w:eastAsia="ＭＳ 明朝" w:hAnsi="Arial"/>
      </w:rPr>
    </w:lvl>
    <w:lvl w:ilvl="4">
      <w:start w:val="1"/>
      <w:numFmt w:val="bullet"/>
      <w:lvlText w:val="•"/>
      <w:lvlJc w:val="left"/>
      <w:pPr>
        <w:tabs>
          <w:tab w:val="num" w:pos="1230"/>
        </w:tabs>
        <w:ind w:left="1230" w:hanging="205"/>
      </w:pPr>
      <w:rPr>
        <w:rFonts w:ascii="Arial" w:eastAsia="ＭＳ 明朝" w:hAnsi="Arial"/>
      </w:rPr>
    </w:lvl>
    <w:lvl w:ilvl="5">
      <w:start w:val="1"/>
      <w:numFmt w:val="bullet"/>
      <w:lvlText w:val="○"/>
      <w:lvlJc w:val="left"/>
      <w:pPr>
        <w:tabs>
          <w:tab w:val="num" w:pos="1435"/>
        </w:tabs>
        <w:ind w:left="1435" w:hanging="205"/>
      </w:pPr>
      <w:rPr>
        <w:rFonts w:ascii="Arial" w:eastAsia="ＭＳ 明朝" w:hAnsi="Arial"/>
      </w:rPr>
    </w:lvl>
    <w:lvl w:ilvl="6">
      <w:start w:val="1"/>
      <w:numFmt w:val="bullet"/>
      <w:lvlText w:val="•"/>
      <w:lvlJc w:val="left"/>
      <w:pPr>
        <w:tabs>
          <w:tab w:val="num" w:pos="1640"/>
        </w:tabs>
        <w:ind w:left="1640" w:hanging="205"/>
      </w:pPr>
      <w:rPr>
        <w:rFonts w:ascii="Arial" w:eastAsia="ＭＳ 明朝" w:hAnsi="Arial"/>
      </w:rPr>
    </w:lvl>
    <w:lvl w:ilvl="7">
      <w:start w:val="1"/>
      <w:numFmt w:val="bullet"/>
      <w:lvlText w:val="○"/>
      <w:lvlJc w:val="left"/>
      <w:pPr>
        <w:tabs>
          <w:tab w:val="num" w:pos="1845"/>
        </w:tabs>
        <w:ind w:left="1845" w:hanging="205"/>
      </w:pPr>
      <w:rPr>
        <w:rFonts w:ascii="Arial" w:eastAsia="ＭＳ 明朝" w:hAnsi="Arial"/>
      </w:rPr>
    </w:lvl>
    <w:lvl w:ilvl="8">
      <w:start w:val="1"/>
      <w:numFmt w:val="bullet"/>
      <w:lvlText w:val="•"/>
      <w:lvlJc w:val="left"/>
      <w:pPr>
        <w:tabs>
          <w:tab w:val="num" w:pos="2050"/>
        </w:tabs>
        <w:ind w:left="2050" w:hanging="205"/>
      </w:pPr>
      <w:rPr>
        <w:rFonts w:ascii="Arial" w:eastAsia="ＭＳ 明朝" w:hAnsi="Arial"/>
      </w:rPr>
    </w:lvl>
  </w:abstractNum>
  <w:abstractNum w:abstractNumId="8" w15:restartNumberingAfterBreak="0">
    <w:nsid w:val="6C0432E8"/>
    <w:multiLevelType w:val="hybridMultilevel"/>
    <w:tmpl w:val="537AE58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7F843E49"/>
    <w:multiLevelType w:val="hybridMultilevel"/>
    <w:tmpl w:val="75FA5CA6"/>
    <w:lvl w:ilvl="0" w:tplc="0409000F">
      <w:start w:val="1"/>
      <w:numFmt w:val="decimal"/>
      <w:lvlText w:val="%1."/>
      <w:lvlJc w:val="left"/>
      <w:pPr>
        <w:ind w:left="645" w:hanging="440"/>
      </w:pPr>
    </w:lvl>
    <w:lvl w:ilvl="1" w:tplc="04090017" w:tentative="1">
      <w:start w:val="1"/>
      <w:numFmt w:val="aiueoFullWidth"/>
      <w:lvlText w:val="(%2)"/>
      <w:lvlJc w:val="left"/>
      <w:pPr>
        <w:ind w:left="1085" w:hanging="440"/>
      </w:pPr>
    </w:lvl>
    <w:lvl w:ilvl="2" w:tplc="04090011" w:tentative="1">
      <w:start w:val="1"/>
      <w:numFmt w:val="decimalEnclosedCircle"/>
      <w:lvlText w:val="%3"/>
      <w:lvlJc w:val="left"/>
      <w:pPr>
        <w:ind w:left="1525" w:hanging="440"/>
      </w:pPr>
    </w:lvl>
    <w:lvl w:ilvl="3" w:tplc="0409000F" w:tentative="1">
      <w:start w:val="1"/>
      <w:numFmt w:val="decimal"/>
      <w:lvlText w:val="%4."/>
      <w:lvlJc w:val="left"/>
      <w:pPr>
        <w:ind w:left="1965" w:hanging="440"/>
      </w:pPr>
    </w:lvl>
    <w:lvl w:ilvl="4" w:tplc="04090017" w:tentative="1">
      <w:start w:val="1"/>
      <w:numFmt w:val="aiueoFullWidth"/>
      <w:lvlText w:val="(%5)"/>
      <w:lvlJc w:val="left"/>
      <w:pPr>
        <w:ind w:left="2405" w:hanging="440"/>
      </w:pPr>
    </w:lvl>
    <w:lvl w:ilvl="5" w:tplc="04090011" w:tentative="1">
      <w:start w:val="1"/>
      <w:numFmt w:val="decimalEnclosedCircle"/>
      <w:lvlText w:val="%6"/>
      <w:lvlJc w:val="left"/>
      <w:pPr>
        <w:ind w:left="2845" w:hanging="440"/>
      </w:pPr>
    </w:lvl>
    <w:lvl w:ilvl="6" w:tplc="0409000F" w:tentative="1">
      <w:start w:val="1"/>
      <w:numFmt w:val="decimal"/>
      <w:lvlText w:val="%7."/>
      <w:lvlJc w:val="left"/>
      <w:pPr>
        <w:ind w:left="3285" w:hanging="440"/>
      </w:pPr>
    </w:lvl>
    <w:lvl w:ilvl="7" w:tplc="04090017" w:tentative="1">
      <w:start w:val="1"/>
      <w:numFmt w:val="aiueoFullWidth"/>
      <w:lvlText w:val="(%8)"/>
      <w:lvlJc w:val="left"/>
      <w:pPr>
        <w:ind w:left="3725" w:hanging="440"/>
      </w:pPr>
    </w:lvl>
    <w:lvl w:ilvl="8" w:tplc="04090011" w:tentative="1">
      <w:start w:val="1"/>
      <w:numFmt w:val="decimalEnclosedCircle"/>
      <w:lvlText w:val="%9"/>
      <w:lvlJc w:val="left"/>
      <w:pPr>
        <w:ind w:left="4165" w:hanging="440"/>
      </w:pPr>
    </w:lvl>
  </w:abstractNum>
  <w:num w:numId="1" w16cid:durableId="1277255014">
    <w:abstractNumId w:val="8"/>
  </w:num>
  <w:num w:numId="2" w16cid:durableId="774326537">
    <w:abstractNumId w:val="2"/>
  </w:num>
  <w:num w:numId="3" w16cid:durableId="303588213">
    <w:abstractNumId w:val="6"/>
  </w:num>
  <w:num w:numId="4" w16cid:durableId="379020313">
    <w:abstractNumId w:val="1"/>
  </w:num>
  <w:num w:numId="5" w16cid:durableId="247615176">
    <w:abstractNumId w:val="5"/>
  </w:num>
  <w:num w:numId="6" w16cid:durableId="990061302">
    <w:abstractNumId w:val="7"/>
  </w:num>
  <w:num w:numId="7" w16cid:durableId="285821743">
    <w:abstractNumId w:val="0"/>
  </w:num>
  <w:num w:numId="8" w16cid:durableId="1671331578">
    <w:abstractNumId w:val="9"/>
  </w:num>
  <w:num w:numId="9" w16cid:durableId="1427505526">
    <w:abstractNumId w:val="4"/>
  </w:num>
  <w:num w:numId="10" w16cid:durableId="665979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stylePaneFormatFilter w:val="F0EC" w:allStyles="0" w:customStyles="0" w:latentStyles="1" w:stylesInUse="1" w:headingStyles="1" w:numberingStyles="1" w:tableStyles="1" w:directFormattingOnRuns="0" w:directFormattingOnParagraphs="0" w:directFormattingOnNumbering="0" w:directFormattingOnTables="0" w:clearFormatting="1" w:top3HeadingStyles="1" w:visibleStyles="1" w:alternateStyleNames="1"/>
  <w:defaultTabStop w:val="840"/>
  <w:evenAndOddHeaders/>
  <w:drawingGridHorizontalSpacing w:val="205"/>
  <w:drawingGridVerticalSpacing w:val="31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E4"/>
    <w:rsid w:val="000012EB"/>
    <w:rsid w:val="000019AA"/>
    <w:rsid w:val="000036AD"/>
    <w:rsid w:val="00004827"/>
    <w:rsid w:val="00004EF6"/>
    <w:rsid w:val="00004FB4"/>
    <w:rsid w:val="00010045"/>
    <w:rsid w:val="0001106A"/>
    <w:rsid w:val="00011BC2"/>
    <w:rsid w:val="00011CA5"/>
    <w:rsid w:val="00011DA0"/>
    <w:rsid w:val="000132B3"/>
    <w:rsid w:val="000152A3"/>
    <w:rsid w:val="000159C0"/>
    <w:rsid w:val="0001634A"/>
    <w:rsid w:val="00016ADD"/>
    <w:rsid w:val="000171D8"/>
    <w:rsid w:val="00017DC2"/>
    <w:rsid w:val="000201E3"/>
    <w:rsid w:val="00020F4C"/>
    <w:rsid w:val="000219F6"/>
    <w:rsid w:val="0002233B"/>
    <w:rsid w:val="0002371F"/>
    <w:rsid w:val="000238B9"/>
    <w:rsid w:val="00023B8F"/>
    <w:rsid w:val="0002417F"/>
    <w:rsid w:val="00025462"/>
    <w:rsid w:val="00026596"/>
    <w:rsid w:val="00027AA9"/>
    <w:rsid w:val="00030178"/>
    <w:rsid w:val="00031005"/>
    <w:rsid w:val="000319E5"/>
    <w:rsid w:val="00031B01"/>
    <w:rsid w:val="00032F8A"/>
    <w:rsid w:val="00034AAF"/>
    <w:rsid w:val="00035324"/>
    <w:rsid w:val="0003540C"/>
    <w:rsid w:val="000358FC"/>
    <w:rsid w:val="00035D9F"/>
    <w:rsid w:val="00035E13"/>
    <w:rsid w:val="000410CA"/>
    <w:rsid w:val="000412F0"/>
    <w:rsid w:val="00041F70"/>
    <w:rsid w:val="0004262D"/>
    <w:rsid w:val="00042837"/>
    <w:rsid w:val="00043349"/>
    <w:rsid w:val="000433F4"/>
    <w:rsid w:val="00045EC7"/>
    <w:rsid w:val="0004608C"/>
    <w:rsid w:val="00046A03"/>
    <w:rsid w:val="00047CDE"/>
    <w:rsid w:val="00051ED8"/>
    <w:rsid w:val="000521AB"/>
    <w:rsid w:val="000531D2"/>
    <w:rsid w:val="00055EA0"/>
    <w:rsid w:val="00056061"/>
    <w:rsid w:val="000561FB"/>
    <w:rsid w:val="00056FE2"/>
    <w:rsid w:val="00057C23"/>
    <w:rsid w:val="00064AA2"/>
    <w:rsid w:val="000650AC"/>
    <w:rsid w:val="00065E13"/>
    <w:rsid w:val="00066058"/>
    <w:rsid w:val="000675ED"/>
    <w:rsid w:val="000701C8"/>
    <w:rsid w:val="00070F29"/>
    <w:rsid w:val="0007100B"/>
    <w:rsid w:val="0007159B"/>
    <w:rsid w:val="00074DE9"/>
    <w:rsid w:val="00075E58"/>
    <w:rsid w:val="00076F78"/>
    <w:rsid w:val="00080AD9"/>
    <w:rsid w:val="0008188C"/>
    <w:rsid w:val="0008229E"/>
    <w:rsid w:val="00082D23"/>
    <w:rsid w:val="00083A8F"/>
    <w:rsid w:val="000841F5"/>
    <w:rsid w:val="000853D4"/>
    <w:rsid w:val="00085563"/>
    <w:rsid w:val="00085CE0"/>
    <w:rsid w:val="000861D0"/>
    <w:rsid w:val="00086482"/>
    <w:rsid w:val="000866A9"/>
    <w:rsid w:val="00086F5C"/>
    <w:rsid w:val="00087440"/>
    <w:rsid w:val="000902AA"/>
    <w:rsid w:val="00094758"/>
    <w:rsid w:val="000957CE"/>
    <w:rsid w:val="00096CE4"/>
    <w:rsid w:val="00097792"/>
    <w:rsid w:val="000A039B"/>
    <w:rsid w:val="000A1CE1"/>
    <w:rsid w:val="000A1D83"/>
    <w:rsid w:val="000A5013"/>
    <w:rsid w:val="000A58CE"/>
    <w:rsid w:val="000A5C5C"/>
    <w:rsid w:val="000A698C"/>
    <w:rsid w:val="000B00BC"/>
    <w:rsid w:val="000B0F5C"/>
    <w:rsid w:val="000B127F"/>
    <w:rsid w:val="000B25DB"/>
    <w:rsid w:val="000B2F70"/>
    <w:rsid w:val="000B363E"/>
    <w:rsid w:val="000B3A87"/>
    <w:rsid w:val="000B3C5D"/>
    <w:rsid w:val="000B5BEA"/>
    <w:rsid w:val="000B6CA0"/>
    <w:rsid w:val="000B7410"/>
    <w:rsid w:val="000B7E52"/>
    <w:rsid w:val="000C0DAE"/>
    <w:rsid w:val="000C16A8"/>
    <w:rsid w:val="000C2D76"/>
    <w:rsid w:val="000C41CA"/>
    <w:rsid w:val="000C4CC3"/>
    <w:rsid w:val="000C4EF8"/>
    <w:rsid w:val="000C5562"/>
    <w:rsid w:val="000C5679"/>
    <w:rsid w:val="000C724E"/>
    <w:rsid w:val="000C7A9D"/>
    <w:rsid w:val="000C7AC1"/>
    <w:rsid w:val="000D02B3"/>
    <w:rsid w:val="000D05EB"/>
    <w:rsid w:val="000D1991"/>
    <w:rsid w:val="000D2020"/>
    <w:rsid w:val="000D3CF9"/>
    <w:rsid w:val="000D40EA"/>
    <w:rsid w:val="000D56BD"/>
    <w:rsid w:val="000D5CDE"/>
    <w:rsid w:val="000D61C9"/>
    <w:rsid w:val="000D629B"/>
    <w:rsid w:val="000D71E3"/>
    <w:rsid w:val="000D75CA"/>
    <w:rsid w:val="000D7B7F"/>
    <w:rsid w:val="000D7DB1"/>
    <w:rsid w:val="000E2F43"/>
    <w:rsid w:val="000E373D"/>
    <w:rsid w:val="000E7526"/>
    <w:rsid w:val="000F0547"/>
    <w:rsid w:val="000F1007"/>
    <w:rsid w:val="000F17DA"/>
    <w:rsid w:val="000F2B54"/>
    <w:rsid w:val="000F2C73"/>
    <w:rsid w:val="000F45C0"/>
    <w:rsid w:val="000F47BE"/>
    <w:rsid w:val="000F5D46"/>
    <w:rsid w:val="000F77F4"/>
    <w:rsid w:val="000F7A08"/>
    <w:rsid w:val="0010036E"/>
    <w:rsid w:val="0010188A"/>
    <w:rsid w:val="0010288B"/>
    <w:rsid w:val="00102E8A"/>
    <w:rsid w:val="00103AF1"/>
    <w:rsid w:val="00103C6D"/>
    <w:rsid w:val="0010450E"/>
    <w:rsid w:val="0010669A"/>
    <w:rsid w:val="00111F56"/>
    <w:rsid w:val="001140F6"/>
    <w:rsid w:val="001157FB"/>
    <w:rsid w:val="001169E7"/>
    <w:rsid w:val="001176D5"/>
    <w:rsid w:val="00121011"/>
    <w:rsid w:val="001211F0"/>
    <w:rsid w:val="00121B90"/>
    <w:rsid w:val="001225A4"/>
    <w:rsid w:val="001228AA"/>
    <w:rsid w:val="00122D04"/>
    <w:rsid w:val="00124535"/>
    <w:rsid w:val="00125E0E"/>
    <w:rsid w:val="00127152"/>
    <w:rsid w:val="00127FA3"/>
    <w:rsid w:val="001301EA"/>
    <w:rsid w:val="001304B6"/>
    <w:rsid w:val="00130730"/>
    <w:rsid w:val="00130A65"/>
    <w:rsid w:val="00131878"/>
    <w:rsid w:val="00131CF5"/>
    <w:rsid w:val="001320FC"/>
    <w:rsid w:val="001328EB"/>
    <w:rsid w:val="0013367A"/>
    <w:rsid w:val="001349A5"/>
    <w:rsid w:val="00134C7A"/>
    <w:rsid w:val="00135E4D"/>
    <w:rsid w:val="00137C3A"/>
    <w:rsid w:val="00140654"/>
    <w:rsid w:val="0014133D"/>
    <w:rsid w:val="00141DF2"/>
    <w:rsid w:val="00143254"/>
    <w:rsid w:val="00143494"/>
    <w:rsid w:val="001438A7"/>
    <w:rsid w:val="0014423C"/>
    <w:rsid w:val="0014435B"/>
    <w:rsid w:val="00145E46"/>
    <w:rsid w:val="001464FE"/>
    <w:rsid w:val="00146530"/>
    <w:rsid w:val="00147AD5"/>
    <w:rsid w:val="001519E3"/>
    <w:rsid w:val="00152C57"/>
    <w:rsid w:val="00153193"/>
    <w:rsid w:val="00154458"/>
    <w:rsid w:val="00154A64"/>
    <w:rsid w:val="00155D62"/>
    <w:rsid w:val="001566F5"/>
    <w:rsid w:val="00162175"/>
    <w:rsid w:val="0016274C"/>
    <w:rsid w:val="001638AB"/>
    <w:rsid w:val="00164551"/>
    <w:rsid w:val="001664BE"/>
    <w:rsid w:val="00167A77"/>
    <w:rsid w:val="00170A64"/>
    <w:rsid w:val="00171754"/>
    <w:rsid w:val="001735AE"/>
    <w:rsid w:val="0017440E"/>
    <w:rsid w:val="00174DFC"/>
    <w:rsid w:val="001751C4"/>
    <w:rsid w:val="0017577F"/>
    <w:rsid w:val="001764BE"/>
    <w:rsid w:val="00176BFB"/>
    <w:rsid w:val="0017707F"/>
    <w:rsid w:val="0018030C"/>
    <w:rsid w:val="001838C7"/>
    <w:rsid w:val="00184E51"/>
    <w:rsid w:val="00184FE6"/>
    <w:rsid w:val="00184FFB"/>
    <w:rsid w:val="00190DD4"/>
    <w:rsid w:val="00191F2E"/>
    <w:rsid w:val="00192F83"/>
    <w:rsid w:val="0019344D"/>
    <w:rsid w:val="00193B59"/>
    <w:rsid w:val="00194F44"/>
    <w:rsid w:val="0019528D"/>
    <w:rsid w:val="001953BD"/>
    <w:rsid w:val="00196711"/>
    <w:rsid w:val="00197C70"/>
    <w:rsid w:val="001A0B6D"/>
    <w:rsid w:val="001A0DD4"/>
    <w:rsid w:val="001A2A06"/>
    <w:rsid w:val="001A3516"/>
    <w:rsid w:val="001A3BED"/>
    <w:rsid w:val="001A3FBE"/>
    <w:rsid w:val="001A40FE"/>
    <w:rsid w:val="001A577F"/>
    <w:rsid w:val="001A6590"/>
    <w:rsid w:val="001B0DAB"/>
    <w:rsid w:val="001B1952"/>
    <w:rsid w:val="001B24DA"/>
    <w:rsid w:val="001B2CE1"/>
    <w:rsid w:val="001B322C"/>
    <w:rsid w:val="001B4366"/>
    <w:rsid w:val="001B7277"/>
    <w:rsid w:val="001C1157"/>
    <w:rsid w:val="001C19E2"/>
    <w:rsid w:val="001C498C"/>
    <w:rsid w:val="001C4A97"/>
    <w:rsid w:val="001C4EA3"/>
    <w:rsid w:val="001C5476"/>
    <w:rsid w:val="001C65E2"/>
    <w:rsid w:val="001C69C0"/>
    <w:rsid w:val="001C6D18"/>
    <w:rsid w:val="001D1513"/>
    <w:rsid w:val="001D160A"/>
    <w:rsid w:val="001D3C0E"/>
    <w:rsid w:val="001D5B6D"/>
    <w:rsid w:val="001D627C"/>
    <w:rsid w:val="001D6E89"/>
    <w:rsid w:val="001E05F1"/>
    <w:rsid w:val="001E1931"/>
    <w:rsid w:val="001E1FFF"/>
    <w:rsid w:val="001E3188"/>
    <w:rsid w:val="001E4860"/>
    <w:rsid w:val="001E51B0"/>
    <w:rsid w:val="001E6E40"/>
    <w:rsid w:val="001E7954"/>
    <w:rsid w:val="001E7C2E"/>
    <w:rsid w:val="001F0388"/>
    <w:rsid w:val="001F300B"/>
    <w:rsid w:val="001F4073"/>
    <w:rsid w:val="001F616B"/>
    <w:rsid w:val="001F6FF8"/>
    <w:rsid w:val="001F7244"/>
    <w:rsid w:val="002000A1"/>
    <w:rsid w:val="0020155B"/>
    <w:rsid w:val="00201836"/>
    <w:rsid w:val="00202CA9"/>
    <w:rsid w:val="002034BA"/>
    <w:rsid w:val="002052BE"/>
    <w:rsid w:val="00205C0A"/>
    <w:rsid w:val="00206352"/>
    <w:rsid w:val="00210F44"/>
    <w:rsid w:val="00211E21"/>
    <w:rsid w:val="00211F85"/>
    <w:rsid w:val="00213A55"/>
    <w:rsid w:val="002146E5"/>
    <w:rsid w:val="00215350"/>
    <w:rsid w:val="002157A4"/>
    <w:rsid w:val="002166EC"/>
    <w:rsid w:val="002201A5"/>
    <w:rsid w:val="0022036C"/>
    <w:rsid w:val="0022097C"/>
    <w:rsid w:val="0022175C"/>
    <w:rsid w:val="00221F9C"/>
    <w:rsid w:val="00222777"/>
    <w:rsid w:val="002253E9"/>
    <w:rsid w:val="00225705"/>
    <w:rsid w:val="002258F7"/>
    <w:rsid w:val="00226B11"/>
    <w:rsid w:val="0022714E"/>
    <w:rsid w:val="00230132"/>
    <w:rsid w:val="00231655"/>
    <w:rsid w:val="00232249"/>
    <w:rsid w:val="002329DF"/>
    <w:rsid w:val="00232A32"/>
    <w:rsid w:val="00233BA3"/>
    <w:rsid w:val="002352A9"/>
    <w:rsid w:val="00240208"/>
    <w:rsid w:val="00240621"/>
    <w:rsid w:val="0024076F"/>
    <w:rsid w:val="00243682"/>
    <w:rsid w:val="00243991"/>
    <w:rsid w:val="0024448E"/>
    <w:rsid w:val="00244C87"/>
    <w:rsid w:val="0024600A"/>
    <w:rsid w:val="00246FD8"/>
    <w:rsid w:val="002477D4"/>
    <w:rsid w:val="002517A1"/>
    <w:rsid w:val="00251EC8"/>
    <w:rsid w:val="00252148"/>
    <w:rsid w:val="0025248E"/>
    <w:rsid w:val="00252B8A"/>
    <w:rsid w:val="00252C9A"/>
    <w:rsid w:val="00254299"/>
    <w:rsid w:val="00256BEE"/>
    <w:rsid w:val="00256E2A"/>
    <w:rsid w:val="00260130"/>
    <w:rsid w:val="00260CA9"/>
    <w:rsid w:val="0026100D"/>
    <w:rsid w:val="002621F5"/>
    <w:rsid w:val="0026584B"/>
    <w:rsid w:val="00267137"/>
    <w:rsid w:val="00267665"/>
    <w:rsid w:val="002704C0"/>
    <w:rsid w:val="00270B56"/>
    <w:rsid w:val="00272642"/>
    <w:rsid w:val="00273043"/>
    <w:rsid w:val="0027385C"/>
    <w:rsid w:val="00273B6F"/>
    <w:rsid w:val="00276060"/>
    <w:rsid w:val="0027678D"/>
    <w:rsid w:val="00276D5A"/>
    <w:rsid w:val="002771EF"/>
    <w:rsid w:val="00280FC9"/>
    <w:rsid w:val="00281B1B"/>
    <w:rsid w:val="00281FD2"/>
    <w:rsid w:val="00283D30"/>
    <w:rsid w:val="00283EB2"/>
    <w:rsid w:val="002841F4"/>
    <w:rsid w:val="00284706"/>
    <w:rsid w:val="002862AC"/>
    <w:rsid w:val="002866BA"/>
    <w:rsid w:val="002866F4"/>
    <w:rsid w:val="00287B77"/>
    <w:rsid w:val="00290BD8"/>
    <w:rsid w:val="002910F4"/>
    <w:rsid w:val="0029159E"/>
    <w:rsid w:val="00291C7E"/>
    <w:rsid w:val="0029299B"/>
    <w:rsid w:val="00295B69"/>
    <w:rsid w:val="002A2DD1"/>
    <w:rsid w:val="002A37CD"/>
    <w:rsid w:val="002A45C9"/>
    <w:rsid w:val="002A5D80"/>
    <w:rsid w:val="002A6252"/>
    <w:rsid w:val="002A629B"/>
    <w:rsid w:val="002A7803"/>
    <w:rsid w:val="002A7ACA"/>
    <w:rsid w:val="002B1030"/>
    <w:rsid w:val="002B124C"/>
    <w:rsid w:val="002B1506"/>
    <w:rsid w:val="002B15FA"/>
    <w:rsid w:val="002B1A1C"/>
    <w:rsid w:val="002B28E4"/>
    <w:rsid w:val="002B29CA"/>
    <w:rsid w:val="002B3C2B"/>
    <w:rsid w:val="002B4641"/>
    <w:rsid w:val="002B46E1"/>
    <w:rsid w:val="002B4D9F"/>
    <w:rsid w:val="002B560D"/>
    <w:rsid w:val="002B57FC"/>
    <w:rsid w:val="002B60F5"/>
    <w:rsid w:val="002B6ACE"/>
    <w:rsid w:val="002B7BF2"/>
    <w:rsid w:val="002B7E28"/>
    <w:rsid w:val="002B7F49"/>
    <w:rsid w:val="002C019C"/>
    <w:rsid w:val="002C05F5"/>
    <w:rsid w:val="002C20A3"/>
    <w:rsid w:val="002C2C5F"/>
    <w:rsid w:val="002C2FD4"/>
    <w:rsid w:val="002C3520"/>
    <w:rsid w:val="002C4002"/>
    <w:rsid w:val="002C4688"/>
    <w:rsid w:val="002C4C02"/>
    <w:rsid w:val="002D05AC"/>
    <w:rsid w:val="002D064B"/>
    <w:rsid w:val="002D1477"/>
    <w:rsid w:val="002D18D0"/>
    <w:rsid w:val="002D1948"/>
    <w:rsid w:val="002D242B"/>
    <w:rsid w:val="002D3433"/>
    <w:rsid w:val="002D5ED3"/>
    <w:rsid w:val="002E0173"/>
    <w:rsid w:val="002E1E7B"/>
    <w:rsid w:val="002E2294"/>
    <w:rsid w:val="002E340A"/>
    <w:rsid w:val="002E3E6E"/>
    <w:rsid w:val="002E41F5"/>
    <w:rsid w:val="002E4ADF"/>
    <w:rsid w:val="002E4F30"/>
    <w:rsid w:val="002E5849"/>
    <w:rsid w:val="002E6A1A"/>
    <w:rsid w:val="002F07A8"/>
    <w:rsid w:val="002F15A6"/>
    <w:rsid w:val="002F36B1"/>
    <w:rsid w:val="002F3B16"/>
    <w:rsid w:val="002F4A74"/>
    <w:rsid w:val="002F5114"/>
    <w:rsid w:val="002F6590"/>
    <w:rsid w:val="002F7DB8"/>
    <w:rsid w:val="00301AE5"/>
    <w:rsid w:val="0030238D"/>
    <w:rsid w:val="003025B3"/>
    <w:rsid w:val="00302B5E"/>
    <w:rsid w:val="00302B92"/>
    <w:rsid w:val="0030394D"/>
    <w:rsid w:val="003045B5"/>
    <w:rsid w:val="00304D6F"/>
    <w:rsid w:val="00306268"/>
    <w:rsid w:val="003065C6"/>
    <w:rsid w:val="00310D42"/>
    <w:rsid w:val="00311974"/>
    <w:rsid w:val="00312389"/>
    <w:rsid w:val="00314590"/>
    <w:rsid w:val="00314BAD"/>
    <w:rsid w:val="00315958"/>
    <w:rsid w:val="0031654C"/>
    <w:rsid w:val="00317107"/>
    <w:rsid w:val="00320662"/>
    <w:rsid w:val="00320AD2"/>
    <w:rsid w:val="00322943"/>
    <w:rsid w:val="00322B87"/>
    <w:rsid w:val="00323025"/>
    <w:rsid w:val="00323AAC"/>
    <w:rsid w:val="003240F0"/>
    <w:rsid w:val="00324BC0"/>
    <w:rsid w:val="00325BD6"/>
    <w:rsid w:val="00325E81"/>
    <w:rsid w:val="00327135"/>
    <w:rsid w:val="003271FB"/>
    <w:rsid w:val="00327E13"/>
    <w:rsid w:val="0033185E"/>
    <w:rsid w:val="00331DAE"/>
    <w:rsid w:val="00332430"/>
    <w:rsid w:val="003328EA"/>
    <w:rsid w:val="003333D1"/>
    <w:rsid w:val="00333DD1"/>
    <w:rsid w:val="00334546"/>
    <w:rsid w:val="00334E56"/>
    <w:rsid w:val="00335812"/>
    <w:rsid w:val="00337483"/>
    <w:rsid w:val="00337613"/>
    <w:rsid w:val="00340861"/>
    <w:rsid w:val="003411D8"/>
    <w:rsid w:val="00343FE7"/>
    <w:rsid w:val="003445B9"/>
    <w:rsid w:val="003446D4"/>
    <w:rsid w:val="003448A9"/>
    <w:rsid w:val="00345308"/>
    <w:rsid w:val="0034540A"/>
    <w:rsid w:val="00345A92"/>
    <w:rsid w:val="0034796D"/>
    <w:rsid w:val="00352FED"/>
    <w:rsid w:val="0035389D"/>
    <w:rsid w:val="0035390C"/>
    <w:rsid w:val="00353F7E"/>
    <w:rsid w:val="003541A8"/>
    <w:rsid w:val="003542E9"/>
    <w:rsid w:val="0035542B"/>
    <w:rsid w:val="00357AEC"/>
    <w:rsid w:val="00360D34"/>
    <w:rsid w:val="00362753"/>
    <w:rsid w:val="00362D4D"/>
    <w:rsid w:val="003640B0"/>
    <w:rsid w:val="00365442"/>
    <w:rsid w:val="003654F9"/>
    <w:rsid w:val="0036626A"/>
    <w:rsid w:val="00366784"/>
    <w:rsid w:val="00371C90"/>
    <w:rsid w:val="00372B34"/>
    <w:rsid w:val="0037429F"/>
    <w:rsid w:val="00375307"/>
    <w:rsid w:val="003753A2"/>
    <w:rsid w:val="00376004"/>
    <w:rsid w:val="00377622"/>
    <w:rsid w:val="003777AC"/>
    <w:rsid w:val="003777D6"/>
    <w:rsid w:val="00380191"/>
    <w:rsid w:val="00380F51"/>
    <w:rsid w:val="00382A79"/>
    <w:rsid w:val="003847BF"/>
    <w:rsid w:val="00384B29"/>
    <w:rsid w:val="0038531F"/>
    <w:rsid w:val="00386179"/>
    <w:rsid w:val="00386D61"/>
    <w:rsid w:val="00386D90"/>
    <w:rsid w:val="003875A2"/>
    <w:rsid w:val="00390D00"/>
    <w:rsid w:val="00391199"/>
    <w:rsid w:val="00391203"/>
    <w:rsid w:val="0039185E"/>
    <w:rsid w:val="003A01FD"/>
    <w:rsid w:val="003A0973"/>
    <w:rsid w:val="003A2B95"/>
    <w:rsid w:val="003A3452"/>
    <w:rsid w:val="003A3D3C"/>
    <w:rsid w:val="003A3F3E"/>
    <w:rsid w:val="003A4E78"/>
    <w:rsid w:val="003A5883"/>
    <w:rsid w:val="003A5CEE"/>
    <w:rsid w:val="003A6559"/>
    <w:rsid w:val="003B08E2"/>
    <w:rsid w:val="003B0D11"/>
    <w:rsid w:val="003B221E"/>
    <w:rsid w:val="003B2562"/>
    <w:rsid w:val="003B27D8"/>
    <w:rsid w:val="003B5855"/>
    <w:rsid w:val="003B6349"/>
    <w:rsid w:val="003B696A"/>
    <w:rsid w:val="003B6C27"/>
    <w:rsid w:val="003C0B0F"/>
    <w:rsid w:val="003C103D"/>
    <w:rsid w:val="003C2803"/>
    <w:rsid w:val="003C2DA7"/>
    <w:rsid w:val="003C3FFC"/>
    <w:rsid w:val="003C5248"/>
    <w:rsid w:val="003C5493"/>
    <w:rsid w:val="003C5A41"/>
    <w:rsid w:val="003C610F"/>
    <w:rsid w:val="003C616C"/>
    <w:rsid w:val="003C77C0"/>
    <w:rsid w:val="003C7B58"/>
    <w:rsid w:val="003D2707"/>
    <w:rsid w:val="003D3FD1"/>
    <w:rsid w:val="003D742A"/>
    <w:rsid w:val="003D7C44"/>
    <w:rsid w:val="003D7CFA"/>
    <w:rsid w:val="003E1533"/>
    <w:rsid w:val="003E334B"/>
    <w:rsid w:val="003E349E"/>
    <w:rsid w:val="003E3E36"/>
    <w:rsid w:val="003F2097"/>
    <w:rsid w:val="003F2E88"/>
    <w:rsid w:val="003F3170"/>
    <w:rsid w:val="003F318C"/>
    <w:rsid w:val="003F31AD"/>
    <w:rsid w:val="003F44E5"/>
    <w:rsid w:val="003F4E30"/>
    <w:rsid w:val="003F4E51"/>
    <w:rsid w:val="003F5697"/>
    <w:rsid w:val="003F7EB6"/>
    <w:rsid w:val="00400046"/>
    <w:rsid w:val="00400054"/>
    <w:rsid w:val="004009BA"/>
    <w:rsid w:val="00401E3C"/>
    <w:rsid w:val="0040281C"/>
    <w:rsid w:val="00402B6C"/>
    <w:rsid w:val="00402D53"/>
    <w:rsid w:val="00405E14"/>
    <w:rsid w:val="004066D6"/>
    <w:rsid w:val="00406D65"/>
    <w:rsid w:val="00407E10"/>
    <w:rsid w:val="0041157D"/>
    <w:rsid w:val="00411904"/>
    <w:rsid w:val="00413C7D"/>
    <w:rsid w:val="00413C82"/>
    <w:rsid w:val="004148BC"/>
    <w:rsid w:val="0041654E"/>
    <w:rsid w:val="00416DDC"/>
    <w:rsid w:val="00417C1A"/>
    <w:rsid w:val="00417E02"/>
    <w:rsid w:val="00422457"/>
    <w:rsid w:val="0042307B"/>
    <w:rsid w:val="004251FE"/>
    <w:rsid w:val="004257B6"/>
    <w:rsid w:val="00427AC0"/>
    <w:rsid w:val="00427B27"/>
    <w:rsid w:val="00433F41"/>
    <w:rsid w:val="004345E8"/>
    <w:rsid w:val="00435BF5"/>
    <w:rsid w:val="0043728A"/>
    <w:rsid w:val="0044024B"/>
    <w:rsid w:val="0044036A"/>
    <w:rsid w:val="004407A9"/>
    <w:rsid w:val="0044132E"/>
    <w:rsid w:val="004418D1"/>
    <w:rsid w:val="00443ADA"/>
    <w:rsid w:val="00444069"/>
    <w:rsid w:val="00445030"/>
    <w:rsid w:val="00445B4E"/>
    <w:rsid w:val="00445C7E"/>
    <w:rsid w:val="00446216"/>
    <w:rsid w:val="00446F74"/>
    <w:rsid w:val="004475D2"/>
    <w:rsid w:val="0045039F"/>
    <w:rsid w:val="004511DA"/>
    <w:rsid w:val="004511ED"/>
    <w:rsid w:val="0045141B"/>
    <w:rsid w:val="004527D2"/>
    <w:rsid w:val="00452C1D"/>
    <w:rsid w:val="00452DC1"/>
    <w:rsid w:val="00452EB6"/>
    <w:rsid w:val="0045316F"/>
    <w:rsid w:val="00453549"/>
    <w:rsid w:val="004536A3"/>
    <w:rsid w:val="004548AA"/>
    <w:rsid w:val="00455F5F"/>
    <w:rsid w:val="00457FAA"/>
    <w:rsid w:val="00460647"/>
    <w:rsid w:val="00462263"/>
    <w:rsid w:val="0046249B"/>
    <w:rsid w:val="00462F4B"/>
    <w:rsid w:val="00463552"/>
    <w:rsid w:val="0046373D"/>
    <w:rsid w:val="00463776"/>
    <w:rsid w:val="00464ED9"/>
    <w:rsid w:val="00466B2F"/>
    <w:rsid w:val="004675F0"/>
    <w:rsid w:val="00467CDE"/>
    <w:rsid w:val="0047013C"/>
    <w:rsid w:val="00470D2F"/>
    <w:rsid w:val="00471384"/>
    <w:rsid w:val="00473A9A"/>
    <w:rsid w:val="00474F60"/>
    <w:rsid w:val="00475484"/>
    <w:rsid w:val="00477331"/>
    <w:rsid w:val="00477897"/>
    <w:rsid w:val="00477AC3"/>
    <w:rsid w:val="00481BF1"/>
    <w:rsid w:val="0048319A"/>
    <w:rsid w:val="00486044"/>
    <w:rsid w:val="00487EFD"/>
    <w:rsid w:val="00490181"/>
    <w:rsid w:val="00491F5D"/>
    <w:rsid w:val="0049290A"/>
    <w:rsid w:val="00492A6C"/>
    <w:rsid w:val="00494360"/>
    <w:rsid w:val="00494B19"/>
    <w:rsid w:val="00495301"/>
    <w:rsid w:val="00495A88"/>
    <w:rsid w:val="0049693A"/>
    <w:rsid w:val="00496B9D"/>
    <w:rsid w:val="00496F47"/>
    <w:rsid w:val="004A0054"/>
    <w:rsid w:val="004A1B6A"/>
    <w:rsid w:val="004A3030"/>
    <w:rsid w:val="004A3ACF"/>
    <w:rsid w:val="004A4D9C"/>
    <w:rsid w:val="004A6B2A"/>
    <w:rsid w:val="004B1298"/>
    <w:rsid w:val="004B26D0"/>
    <w:rsid w:val="004B280B"/>
    <w:rsid w:val="004B4AE5"/>
    <w:rsid w:val="004B4E9F"/>
    <w:rsid w:val="004B4F48"/>
    <w:rsid w:val="004B5675"/>
    <w:rsid w:val="004B6184"/>
    <w:rsid w:val="004B659A"/>
    <w:rsid w:val="004C02F7"/>
    <w:rsid w:val="004C0B2E"/>
    <w:rsid w:val="004C1597"/>
    <w:rsid w:val="004C17C9"/>
    <w:rsid w:val="004C5837"/>
    <w:rsid w:val="004C60AD"/>
    <w:rsid w:val="004D4E41"/>
    <w:rsid w:val="004D5169"/>
    <w:rsid w:val="004D69CF"/>
    <w:rsid w:val="004D7D98"/>
    <w:rsid w:val="004E1497"/>
    <w:rsid w:val="004E4AA1"/>
    <w:rsid w:val="004E4E22"/>
    <w:rsid w:val="004F05B1"/>
    <w:rsid w:val="004F2353"/>
    <w:rsid w:val="004F2438"/>
    <w:rsid w:val="004F56BA"/>
    <w:rsid w:val="004F791E"/>
    <w:rsid w:val="00500026"/>
    <w:rsid w:val="00500C23"/>
    <w:rsid w:val="00502A1B"/>
    <w:rsid w:val="005070A6"/>
    <w:rsid w:val="0050756E"/>
    <w:rsid w:val="00507F3E"/>
    <w:rsid w:val="005108EB"/>
    <w:rsid w:val="00510B28"/>
    <w:rsid w:val="00510E10"/>
    <w:rsid w:val="0051259A"/>
    <w:rsid w:val="005146C7"/>
    <w:rsid w:val="005157B9"/>
    <w:rsid w:val="005157C1"/>
    <w:rsid w:val="00517E7F"/>
    <w:rsid w:val="00521CE9"/>
    <w:rsid w:val="00522597"/>
    <w:rsid w:val="00522BFD"/>
    <w:rsid w:val="00525037"/>
    <w:rsid w:val="005251F9"/>
    <w:rsid w:val="005273B7"/>
    <w:rsid w:val="005277AF"/>
    <w:rsid w:val="005320BA"/>
    <w:rsid w:val="0053219F"/>
    <w:rsid w:val="00532487"/>
    <w:rsid w:val="005355AA"/>
    <w:rsid w:val="00536FC3"/>
    <w:rsid w:val="0053712A"/>
    <w:rsid w:val="00537BCC"/>
    <w:rsid w:val="005406C6"/>
    <w:rsid w:val="00540CAA"/>
    <w:rsid w:val="0054168F"/>
    <w:rsid w:val="005427F2"/>
    <w:rsid w:val="00542C5E"/>
    <w:rsid w:val="00543150"/>
    <w:rsid w:val="00543262"/>
    <w:rsid w:val="005436C0"/>
    <w:rsid w:val="005438DF"/>
    <w:rsid w:val="00543A4B"/>
    <w:rsid w:val="00545514"/>
    <w:rsid w:val="005456E1"/>
    <w:rsid w:val="00547B91"/>
    <w:rsid w:val="00547FE6"/>
    <w:rsid w:val="00551504"/>
    <w:rsid w:val="00551F02"/>
    <w:rsid w:val="00552BD1"/>
    <w:rsid w:val="005538DE"/>
    <w:rsid w:val="00553B4D"/>
    <w:rsid w:val="005551E8"/>
    <w:rsid w:val="005553E9"/>
    <w:rsid w:val="005558A0"/>
    <w:rsid w:val="00555DF3"/>
    <w:rsid w:val="0055628B"/>
    <w:rsid w:val="00557415"/>
    <w:rsid w:val="00562C75"/>
    <w:rsid w:val="005637BC"/>
    <w:rsid w:val="005643C1"/>
    <w:rsid w:val="00565269"/>
    <w:rsid w:val="005653AE"/>
    <w:rsid w:val="00565472"/>
    <w:rsid w:val="005661A2"/>
    <w:rsid w:val="00566C95"/>
    <w:rsid w:val="00566D58"/>
    <w:rsid w:val="00567326"/>
    <w:rsid w:val="005702B4"/>
    <w:rsid w:val="00570CD8"/>
    <w:rsid w:val="00576A4B"/>
    <w:rsid w:val="00576B2A"/>
    <w:rsid w:val="00580719"/>
    <w:rsid w:val="005810B3"/>
    <w:rsid w:val="005829A1"/>
    <w:rsid w:val="00585092"/>
    <w:rsid w:val="00585825"/>
    <w:rsid w:val="00585A89"/>
    <w:rsid w:val="005864CE"/>
    <w:rsid w:val="005876D8"/>
    <w:rsid w:val="005929C0"/>
    <w:rsid w:val="00592DFA"/>
    <w:rsid w:val="00593557"/>
    <w:rsid w:val="005937D2"/>
    <w:rsid w:val="005950DD"/>
    <w:rsid w:val="00595B39"/>
    <w:rsid w:val="00595C3A"/>
    <w:rsid w:val="0059709F"/>
    <w:rsid w:val="005A0CA2"/>
    <w:rsid w:val="005A3049"/>
    <w:rsid w:val="005A3A72"/>
    <w:rsid w:val="005A553B"/>
    <w:rsid w:val="005A6A6D"/>
    <w:rsid w:val="005A7218"/>
    <w:rsid w:val="005B0890"/>
    <w:rsid w:val="005B3594"/>
    <w:rsid w:val="005B3BD0"/>
    <w:rsid w:val="005B57E7"/>
    <w:rsid w:val="005B5DA2"/>
    <w:rsid w:val="005B68D1"/>
    <w:rsid w:val="005B7575"/>
    <w:rsid w:val="005C119E"/>
    <w:rsid w:val="005C1228"/>
    <w:rsid w:val="005C13BD"/>
    <w:rsid w:val="005C29FE"/>
    <w:rsid w:val="005C41C1"/>
    <w:rsid w:val="005D2E1F"/>
    <w:rsid w:val="005D61EC"/>
    <w:rsid w:val="005D76D1"/>
    <w:rsid w:val="005E026B"/>
    <w:rsid w:val="005E226F"/>
    <w:rsid w:val="005E3207"/>
    <w:rsid w:val="005E4145"/>
    <w:rsid w:val="005E43F0"/>
    <w:rsid w:val="005E468A"/>
    <w:rsid w:val="005E6057"/>
    <w:rsid w:val="005E6FEE"/>
    <w:rsid w:val="005F2EA5"/>
    <w:rsid w:val="005F4D26"/>
    <w:rsid w:val="005F6273"/>
    <w:rsid w:val="005F7459"/>
    <w:rsid w:val="005F7873"/>
    <w:rsid w:val="005F7D95"/>
    <w:rsid w:val="00600A1E"/>
    <w:rsid w:val="006013A0"/>
    <w:rsid w:val="00602A19"/>
    <w:rsid w:val="0060457B"/>
    <w:rsid w:val="006072C1"/>
    <w:rsid w:val="0060757A"/>
    <w:rsid w:val="00607868"/>
    <w:rsid w:val="00607878"/>
    <w:rsid w:val="006103FC"/>
    <w:rsid w:val="00611CCC"/>
    <w:rsid w:val="00612622"/>
    <w:rsid w:val="00613394"/>
    <w:rsid w:val="00613B0E"/>
    <w:rsid w:val="00614272"/>
    <w:rsid w:val="0061642F"/>
    <w:rsid w:val="006207FF"/>
    <w:rsid w:val="00621A13"/>
    <w:rsid w:val="00622345"/>
    <w:rsid w:val="00622D19"/>
    <w:rsid w:val="0062485C"/>
    <w:rsid w:val="0062486D"/>
    <w:rsid w:val="00625B41"/>
    <w:rsid w:val="00627DC1"/>
    <w:rsid w:val="00631400"/>
    <w:rsid w:val="00632772"/>
    <w:rsid w:val="00632D41"/>
    <w:rsid w:val="00632F62"/>
    <w:rsid w:val="006337FE"/>
    <w:rsid w:val="00634824"/>
    <w:rsid w:val="00634EBA"/>
    <w:rsid w:val="0063521B"/>
    <w:rsid w:val="00636EBF"/>
    <w:rsid w:val="00636ED8"/>
    <w:rsid w:val="00637C9F"/>
    <w:rsid w:val="00637F5F"/>
    <w:rsid w:val="00640ABA"/>
    <w:rsid w:val="00641E0D"/>
    <w:rsid w:val="00642722"/>
    <w:rsid w:val="006428E3"/>
    <w:rsid w:val="00643632"/>
    <w:rsid w:val="00644CED"/>
    <w:rsid w:val="00644EBB"/>
    <w:rsid w:val="006451E6"/>
    <w:rsid w:val="006458B4"/>
    <w:rsid w:val="00645A92"/>
    <w:rsid w:val="00645CD1"/>
    <w:rsid w:val="0064648C"/>
    <w:rsid w:val="00646BD2"/>
    <w:rsid w:val="00646DA6"/>
    <w:rsid w:val="00647800"/>
    <w:rsid w:val="00647A5C"/>
    <w:rsid w:val="00647D2C"/>
    <w:rsid w:val="00652BEF"/>
    <w:rsid w:val="00653355"/>
    <w:rsid w:val="00653D4F"/>
    <w:rsid w:val="00654038"/>
    <w:rsid w:val="00656877"/>
    <w:rsid w:val="00656931"/>
    <w:rsid w:val="00656F25"/>
    <w:rsid w:val="006579F1"/>
    <w:rsid w:val="006614F2"/>
    <w:rsid w:val="006616B9"/>
    <w:rsid w:val="006619A8"/>
    <w:rsid w:val="00662319"/>
    <w:rsid w:val="00663AB6"/>
    <w:rsid w:val="00664116"/>
    <w:rsid w:val="00664122"/>
    <w:rsid w:val="00664756"/>
    <w:rsid w:val="00665D18"/>
    <w:rsid w:val="00666C3A"/>
    <w:rsid w:val="006706CA"/>
    <w:rsid w:val="006716D3"/>
    <w:rsid w:val="006718C3"/>
    <w:rsid w:val="00672417"/>
    <w:rsid w:val="0067273B"/>
    <w:rsid w:val="0067293A"/>
    <w:rsid w:val="00672B49"/>
    <w:rsid w:val="00674616"/>
    <w:rsid w:val="006748A5"/>
    <w:rsid w:val="00674973"/>
    <w:rsid w:val="00674E56"/>
    <w:rsid w:val="00677007"/>
    <w:rsid w:val="00677B0E"/>
    <w:rsid w:val="006829BB"/>
    <w:rsid w:val="006834BD"/>
    <w:rsid w:val="00683A9D"/>
    <w:rsid w:val="00684C37"/>
    <w:rsid w:val="006856BC"/>
    <w:rsid w:val="00686029"/>
    <w:rsid w:val="00686C30"/>
    <w:rsid w:val="00686E1B"/>
    <w:rsid w:val="00687776"/>
    <w:rsid w:val="00687901"/>
    <w:rsid w:val="006901AF"/>
    <w:rsid w:val="0069049C"/>
    <w:rsid w:val="00690D70"/>
    <w:rsid w:val="006928D8"/>
    <w:rsid w:val="0069298F"/>
    <w:rsid w:val="00692AEF"/>
    <w:rsid w:val="00695E82"/>
    <w:rsid w:val="006965A4"/>
    <w:rsid w:val="00696F2A"/>
    <w:rsid w:val="006A0173"/>
    <w:rsid w:val="006A0518"/>
    <w:rsid w:val="006A0AF6"/>
    <w:rsid w:val="006A1E11"/>
    <w:rsid w:val="006A52EB"/>
    <w:rsid w:val="006A76DD"/>
    <w:rsid w:val="006A77D6"/>
    <w:rsid w:val="006A7DE8"/>
    <w:rsid w:val="006B08CC"/>
    <w:rsid w:val="006B33EC"/>
    <w:rsid w:val="006B408A"/>
    <w:rsid w:val="006B42A4"/>
    <w:rsid w:val="006B553F"/>
    <w:rsid w:val="006B5CEE"/>
    <w:rsid w:val="006B7701"/>
    <w:rsid w:val="006B7D10"/>
    <w:rsid w:val="006C033E"/>
    <w:rsid w:val="006C03D7"/>
    <w:rsid w:val="006C071B"/>
    <w:rsid w:val="006C2E4B"/>
    <w:rsid w:val="006C5FD8"/>
    <w:rsid w:val="006C60C5"/>
    <w:rsid w:val="006C6D3C"/>
    <w:rsid w:val="006C731F"/>
    <w:rsid w:val="006C7A76"/>
    <w:rsid w:val="006C7E70"/>
    <w:rsid w:val="006D1621"/>
    <w:rsid w:val="006D3DEC"/>
    <w:rsid w:val="006D3E5F"/>
    <w:rsid w:val="006D422E"/>
    <w:rsid w:val="006D48C5"/>
    <w:rsid w:val="006D5816"/>
    <w:rsid w:val="006D71B0"/>
    <w:rsid w:val="006E1201"/>
    <w:rsid w:val="006E1B5B"/>
    <w:rsid w:val="006E243E"/>
    <w:rsid w:val="006E306A"/>
    <w:rsid w:val="006E396D"/>
    <w:rsid w:val="006E5E9D"/>
    <w:rsid w:val="006F0DD9"/>
    <w:rsid w:val="006F1A7F"/>
    <w:rsid w:val="006F2D7F"/>
    <w:rsid w:val="006F3354"/>
    <w:rsid w:val="006F3AA4"/>
    <w:rsid w:val="006F3F8F"/>
    <w:rsid w:val="006F538B"/>
    <w:rsid w:val="006F6235"/>
    <w:rsid w:val="006F6A5A"/>
    <w:rsid w:val="006F6D5B"/>
    <w:rsid w:val="006F7784"/>
    <w:rsid w:val="00700369"/>
    <w:rsid w:val="0070105B"/>
    <w:rsid w:val="007018E2"/>
    <w:rsid w:val="00701E33"/>
    <w:rsid w:val="007038CB"/>
    <w:rsid w:val="00703A93"/>
    <w:rsid w:val="00704D8E"/>
    <w:rsid w:val="007056EC"/>
    <w:rsid w:val="007057A1"/>
    <w:rsid w:val="00706411"/>
    <w:rsid w:val="00706C40"/>
    <w:rsid w:val="00707761"/>
    <w:rsid w:val="00711814"/>
    <w:rsid w:val="00711B76"/>
    <w:rsid w:val="0071363E"/>
    <w:rsid w:val="00714126"/>
    <w:rsid w:val="007151E3"/>
    <w:rsid w:val="007167DB"/>
    <w:rsid w:val="00720C93"/>
    <w:rsid w:val="00721C17"/>
    <w:rsid w:val="00721CA0"/>
    <w:rsid w:val="007221AB"/>
    <w:rsid w:val="00723545"/>
    <w:rsid w:val="00723952"/>
    <w:rsid w:val="00726332"/>
    <w:rsid w:val="00726B12"/>
    <w:rsid w:val="00726C59"/>
    <w:rsid w:val="007321CF"/>
    <w:rsid w:val="00734920"/>
    <w:rsid w:val="0073498B"/>
    <w:rsid w:val="00734B29"/>
    <w:rsid w:val="00734FFE"/>
    <w:rsid w:val="00735BF7"/>
    <w:rsid w:val="0073671F"/>
    <w:rsid w:val="00737DA7"/>
    <w:rsid w:val="00740388"/>
    <w:rsid w:val="007413B6"/>
    <w:rsid w:val="00742651"/>
    <w:rsid w:val="00745161"/>
    <w:rsid w:val="00745AC0"/>
    <w:rsid w:val="0074647C"/>
    <w:rsid w:val="00746E2F"/>
    <w:rsid w:val="007477DA"/>
    <w:rsid w:val="00751A3F"/>
    <w:rsid w:val="00753CCD"/>
    <w:rsid w:val="00755E00"/>
    <w:rsid w:val="007568F5"/>
    <w:rsid w:val="00760980"/>
    <w:rsid w:val="0076198E"/>
    <w:rsid w:val="00762908"/>
    <w:rsid w:val="0076314F"/>
    <w:rsid w:val="00763169"/>
    <w:rsid w:val="00763177"/>
    <w:rsid w:val="007632A4"/>
    <w:rsid w:val="00763D0E"/>
    <w:rsid w:val="007651C1"/>
    <w:rsid w:val="00766EF0"/>
    <w:rsid w:val="00767780"/>
    <w:rsid w:val="00767B14"/>
    <w:rsid w:val="00767D6F"/>
    <w:rsid w:val="00770192"/>
    <w:rsid w:val="00770B16"/>
    <w:rsid w:val="00770C7A"/>
    <w:rsid w:val="00771527"/>
    <w:rsid w:val="00771A74"/>
    <w:rsid w:val="0077223E"/>
    <w:rsid w:val="007741B4"/>
    <w:rsid w:val="00774E12"/>
    <w:rsid w:val="00775883"/>
    <w:rsid w:val="00776F11"/>
    <w:rsid w:val="00777603"/>
    <w:rsid w:val="00780422"/>
    <w:rsid w:val="0078070D"/>
    <w:rsid w:val="00780AE0"/>
    <w:rsid w:val="00782FEC"/>
    <w:rsid w:val="00783410"/>
    <w:rsid w:val="00783716"/>
    <w:rsid w:val="007838DB"/>
    <w:rsid w:val="00785584"/>
    <w:rsid w:val="00785E5E"/>
    <w:rsid w:val="0079298B"/>
    <w:rsid w:val="00792F2A"/>
    <w:rsid w:val="00793677"/>
    <w:rsid w:val="00794343"/>
    <w:rsid w:val="007947AF"/>
    <w:rsid w:val="007955BE"/>
    <w:rsid w:val="00797916"/>
    <w:rsid w:val="007A1585"/>
    <w:rsid w:val="007A16E6"/>
    <w:rsid w:val="007A2638"/>
    <w:rsid w:val="007A3072"/>
    <w:rsid w:val="007A46B3"/>
    <w:rsid w:val="007A5D67"/>
    <w:rsid w:val="007A7B40"/>
    <w:rsid w:val="007B058E"/>
    <w:rsid w:val="007B0705"/>
    <w:rsid w:val="007B0ECD"/>
    <w:rsid w:val="007B29D9"/>
    <w:rsid w:val="007B4179"/>
    <w:rsid w:val="007B4432"/>
    <w:rsid w:val="007C068A"/>
    <w:rsid w:val="007C0F1C"/>
    <w:rsid w:val="007C2343"/>
    <w:rsid w:val="007C58D6"/>
    <w:rsid w:val="007C6918"/>
    <w:rsid w:val="007C6BEF"/>
    <w:rsid w:val="007D1148"/>
    <w:rsid w:val="007D149D"/>
    <w:rsid w:val="007D214F"/>
    <w:rsid w:val="007D2512"/>
    <w:rsid w:val="007D274E"/>
    <w:rsid w:val="007D3B1C"/>
    <w:rsid w:val="007D52E0"/>
    <w:rsid w:val="007D5878"/>
    <w:rsid w:val="007D6734"/>
    <w:rsid w:val="007D71F3"/>
    <w:rsid w:val="007E2CE1"/>
    <w:rsid w:val="007E52CE"/>
    <w:rsid w:val="007E5466"/>
    <w:rsid w:val="007E59D8"/>
    <w:rsid w:val="007E74CB"/>
    <w:rsid w:val="007E7574"/>
    <w:rsid w:val="007E75FF"/>
    <w:rsid w:val="007E78B8"/>
    <w:rsid w:val="007F005B"/>
    <w:rsid w:val="007F024E"/>
    <w:rsid w:val="007F56FF"/>
    <w:rsid w:val="007F5F94"/>
    <w:rsid w:val="007F6054"/>
    <w:rsid w:val="007F67B2"/>
    <w:rsid w:val="007F67CA"/>
    <w:rsid w:val="007F7DF2"/>
    <w:rsid w:val="00800820"/>
    <w:rsid w:val="0080122E"/>
    <w:rsid w:val="00802406"/>
    <w:rsid w:val="008056F5"/>
    <w:rsid w:val="008064F9"/>
    <w:rsid w:val="0080772A"/>
    <w:rsid w:val="008077B4"/>
    <w:rsid w:val="00811580"/>
    <w:rsid w:val="008117FD"/>
    <w:rsid w:val="00811BE4"/>
    <w:rsid w:val="008129F5"/>
    <w:rsid w:val="00813904"/>
    <w:rsid w:val="00814628"/>
    <w:rsid w:val="00814DBC"/>
    <w:rsid w:val="00815D1A"/>
    <w:rsid w:val="00815F6F"/>
    <w:rsid w:val="00817539"/>
    <w:rsid w:val="00821906"/>
    <w:rsid w:val="00822530"/>
    <w:rsid w:val="00822D9A"/>
    <w:rsid w:val="00826E01"/>
    <w:rsid w:val="0083050F"/>
    <w:rsid w:val="008306CD"/>
    <w:rsid w:val="008310F6"/>
    <w:rsid w:val="008314E4"/>
    <w:rsid w:val="00833691"/>
    <w:rsid w:val="00833A48"/>
    <w:rsid w:val="0083447E"/>
    <w:rsid w:val="008344EB"/>
    <w:rsid w:val="00834DE1"/>
    <w:rsid w:val="008353C3"/>
    <w:rsid w:val="00836D65"/>
    <w:rsid w:val="00837F5F"/>
    <w:rsid w:val="00840E6A"/>
    <w:rsid w:val="008412C1"/>
    <w:rsid w:val="008413D7"/>
    <w:rsid w:val="0084155C"/>
    <w:rsid w:val="0084218C"/>
    <w:rsid w:val="0084255F"/>
    <w:rsid w:val="00842836"/>
    <w:rsid w:val="00842D5E"/>
    <w:rsid w:val="008430C7"/>
    <w:rsid w:val="00844BBF"/>
    <w:rsid w:val="00853067"/>
    <w:rsid w:val="008530B1"/>
    <w:rsid w:val="0085438D"/>
    <w:rsid w:val="00854499"/>
    <w:rsid w:val="00855338"/>
    <w:rsid w:val="008567F2"/>
    <w:rsid w:val="00856D8B"/>
    <w:rsid w:val="00857453"/>
    <w:rsid w:val="00861C18"/>
    <w:rsid w:val="0086200C"/>
    <w:rsid w:val="0086284E"/>
    <w:rsid w:val="008641C2"/>
    <w:rsid w:val="008648D5"/>
    <w:rsid w:val="00865CA4"/>
    <w:rsid w:val="00866E76"/>
    <w:rsid w:val="00867BC9"/>
    <w:rsid w:val="00867F79"/>
    <w:rsid w:val="008710F7"/>
    <w:rsid w:val="0087366D"/>
    <w:rsid w:val="0087466C"/>
    <w:rsid w:val="0087562D"/>
    <w:rsid w:val="008834FC"/>
    <w:rsid w:val="00883BA7"/>
    <w:rsid w:val="00886019"/>
    <w:rsid w:val="0088771B"/>
    <w:rsid w:val="0089133A"/>
    <w:rsid w:val="00893E65"/>
    <w:rsid w:val="0089527C"/>
    <w:rsid w:val="0089608A"/>
    <w:rsid w:val="008960CB"/>
    <w:rsid w:val="00896429"/>
    <w:rsid w:val="00897923"/>
    <w:rsid w:val="00897CBF"/>
    <w:rsid w:val="008A1332"/>
    <w:rsid w:val="008A3BBF"/>
    <w:rsid w:val="008A4EB2"/>
    <w:rsid w:val="008A7E4E"/>
    <w:rsid w:val="008B052E"/>
    <w:rsid w:val="008B453E"/>
    <w:rsid w:val="008B45A6"/>
    <w:rsid w:val="008B468A"/>
    <w:rsid w:val="008B50AF"/>
    <w:rsid w:val="008B6207"/>
    <w:rsid w:val="008B7F93"/>
    <w:rsid w:val="008C0AD2"/>
    <w:rsid w:val="008C4086"/>
    <w:rsid w:val="008C440A"/>
    <w:rsid w:val="008C4551"/>
    <w:rsid w:val="008C54F8"/>
    <w:rsid w:val="008C64BB"/>
    <w:rsid w:val="008C717F"/>
    <w:rsid w:val="008D0E3C"/>
    <w:rsid w:val="008D19AD"/>
    <w:rsid w:val="008D2A51"/>
    <w:rsid w:val="008D2AA8"/>
    <w:rsid w:val="008D693F"/>
    <w:rsid w:val="008D6BA3"/>
    <w:rsid w:val="008D73D1"/>
    <w:rsid w:val="008D7D90"/>
    <w:rsid w:val="008E075A"/>
    <w:rsid w:val="008E2B57"/>
    <w:rsid w:val="008E3471"/>
    <w:rsid w:val="008E40D6"/>
    <w:rsid w:val="008E7349"/>
    <w:rsid w:val="008E7D87"/>
    <w:rsid w:val="008E7DCD"/>
    <w:rsid w:val="008F0817"/>
    <w:rsid w:val="008F1131"/>
    <w:rsid w:val="008F20A6"/>
    <w:rsid w:val="008F412B"/>
    <w:rsid w:val="008F44A4"/>
    <w:rsid w:val="008F76F5"/>
    <w:rsid w:val="009004BE"/>
    <w:rsid w:val="00901262"/>
    <w:rsid w:val="00901346"/>
    <w:rsid w:val="0090185F"/>
    <w:rsid w:val="009024BB"/>
    <w:rsid w:val="00903F74"/>
    <w:rsid w:val="009042AA"/>
    <w:rsid w:val="00904801"/>
    <w:rsid w:val="00904C8C"/>
    <w:rsid w:val="0090504F"/>
    <w:rsid w:val="00905414"/>
    <w:rsid w:val="0090582C"/>
    <w:rsid w:val="009064A8"/>
    <w:rsid w:val="00906F70"/>
    <w:rsid w:val="00907359"/>
    <w:rsid w:val="009075F8"/>
    <w:rsid w:val="00911747"/>
    <w:rsid w:val="00911CEE"/>
    <w:rsid w:val="00912FD2"/>
    <w:rsid w:val="0091424C"/>
    <w:rsid w:val="0091567B"/>
    <w:rsid w:val="00915964"/>
    <w:rsid w:val="00915C24"/>
    <w:rsid w:val="009163A8"/>
    <w:rsid w:val="00916461"/>
    <w:rsid w:val="00916C53"/>
    <w:rsid w:val="00917EEF"/>
    <w:rsid w:val="00920C4D"/>
    <w:rsid w:val="00921368"/>
    <w:rsid w:val="00922837"/>
    <w:rsid w:val="009237DD"/>
    <w:rsid w:val="00923AD2"/>
    <w:rsid w:val="00924727"/>
    <w:rsid w:val="00924C8D"/>
    <w:rsid w:val="00924E10"/>
    <w:rsid w:val="0093084C"/>
    <w:rsid w:val="009320BB"/>
    <w:rsid w:val="0093446E"/>
    <w:rsid w:val="009348A4"/>
    <w:rsid w:val="00934E28"/>
    <w:rsid w:val="00935831"/>
    <w:rsid w:val="00935834"/>
    <w:rsid w:val="0093590C"/>
    <w:rsid w:val="00935E1F"/>
    <w:rsid w:val="0093673F"/>
    <w:rsid w:val="009402FA"/>
    <w:rsid w:val="00940DD3"/>
    <w:rsid w:val="00941B18"/>
    <w:rsid w:val="00942446"/>
    <w:rsid w:val="00942DB9"/>
    <w:rsid w:val="009438A7"/>
    <w:rsid w:val="00943D01"/>
    <w:rsid w:val="0094409D"/>
    <w:rsid w:val="00944F62"/>
    <w:rsid w:val="00945CA9"/>
    <w:rsid w:val="00945EF9"/>
    <w:rsid w:val="00946390"/>
    <w:rsid w:val="00946806"/>
    <w:rsid w:val="00947C9E"/>
    <w:rsid w:val="00950262"/>
    <w:rsid w:val="00952222"/>
    <w:rsid w:val="009522C6"/>
    <w:rsid w:val="00952EB5"/>
    <w:rsid w:val="00953AFA"/>
    <w:rsid w:val="0095430D"/>
    <w:rsid w:val="00955D6A"/>
    <w:rsid w:val="009573BE"/>
    <w:rsid w:val="00957F92"/>
    <w:rsid w:val="00960D7F"/>
    <w:rsid w:val="0096172D"/>
    <w:rsid w:val="00961973"/>
    <w:rsid w:val="00962236"/>
    <w:rsid w:val="00962C00"/>
    <w:rsid w:val="00963B78"/>
    <w:rsid w:val="00964178"/>
    <w:rsid w:val="0096491C"/>
    <w:rsid w:val="0096621F"/>
    <w:rsid w:val="009677DA"/>
    <w:rsid w:val="009715BF"/>
    <w:rsid w:val="00971934"/>
    <w:rsid w:val="00971F0D"/>
    <w:rsid w:val="00971F61"/>
    <w:rsid w:val="00972AFA"/>
    <w:rsid w:val="00973F3E"/>
    <w:rsid w:val="00975902"/>
    <w:rsid w:val="00976440"/>
    <w:rsid w:val="00981160"/>
    <w:rsid w:val="0098150E"/>
    <w:rsid w:val="009815C9"/>
    <w:rsid w:val="0098200B"/>
    <w:rsid w:val="0098397B"/>
    <w:rsid w:val="00984FD4"/>
    <w:rsid w:val="00987AAD"/>
    <w:rsid w:val="009903B2"/>
    <w:rsid w:val="00990EE2"/>
    <w:rsid w:val="00992B49"/>
    <w:rsid w:val="009938F4"/>
    <w:rsid w:val="009946FF"/>
    <w:rsid w:val="0099503F"/>
    <w:rsid w:val="009969AC"/>
    <w:rsid w:val="009A07A9"/>
    <w:rsid w:val="009A1A9D"/>
    <w:rsid w:val="009A21E7"/>
    <w:rsid w:val="009A30DB"/>
    <w:rsid w:val="009A3177"/>
    <w:rsid w:val="009A3F1F"/>
    <w:rsid w:val="009A457B"/>
    <w:rsid w:val="009A5620"/>
    <w:rsid w:val="009A6761"/>
    <w:rsid w:val="009B0154"/>
    <w:rsid w:val="009B0640"/>
    <w:rsid w:val="009B15EA"/>
    <w:rsid w:val="009B2ACE"/>
    <w:rsid w:val="009B2DEF"/>
    <w:rsid w:val="009B33A1"/>
    <w:rsid w:val="009B4640"/>
    <w:rsid w:val="009B4A79"/>
    <w:rsid w:val="009B4CA1"/>
    <w:rsid w:val="009B7F84"/>
    <w:rsid w:val="009C1E94"/>
    <w:rsid w:val="009C262C"/>
    <w:rsid w:val="009C2E2F"/>
    <w:rsid w:val="009C477B"/>
    <w:rsid w:val="009C5411"/>
    <w:rsid w:val="009C5D7A"/>
    <w:rsid w:val="009C5F73"/>
    <w:rsid w:val="009C628A"/>
    <w:rsid w:val="009C7371"/>
    <w:rsid w:val="009C73A6"/>
    <w:rsid w:val="009D0C0B"/>
    <w:rsid w:val="009D1AE4"/>
    <w:rsid w:val="009D260D"/>
    <w:rsid w:val="009D331E"/>
    <w:rsid w:val="009D3AB0"/>
    <w:rsid w:val="009E0AC2"/>
    <w:rsid w:val="009E0F76"/>
    <w:rsid w:val="009E1CD1"/>
    <w:rsid w:val="009E1CE7"/>
    <w:rsid w:val="009E1CF2"/>
    <w:rsid w:val="009E2073"/>
    <w:rsid w:val="009E3A01"/>
    <w:rsid w:val="009E487D"/>
    <w:rsid w:val="009F0AA6"/>
    <w:rsid w:val="009F3C30"/>
    <w:rsid w:val="009F4D33"/>
    <w:rsid w:val="009F613C"/>
    <w:rsid w:val="009F6508"/>
    <w:rsid w:val="009F7481"/>
    <w:rsid w:val="00A00172"/>
    <w:rsid w:val="00A02BF1"/>
    <w:rsid w:val="00A043A2"/>
    <w:rsid w:val="00A056C0"/>
    <w:rsid w:val="00A07A59"/>
    <w:rsid w:val="00A1050D"/>
    <w:rsid w:val="00A111FC"/>
    <w:rsid w:val="00A1129F"/>
    <w:rsid w:val="00A11B75"/>
    <w:rsid w:val="00A11EFD"/>
    <w:rsid w:val="00A12CC1"/>
    <w:rsid w:val="00A15EB9"/>
    <w:rsid w:val="00A17396"/>
    <w:rsid w:val="00A17976"/>
    <w:rsid w:val="00A2027C"/>
    <w:rsid w:val="00A21663"/>
    <w:rsid w:val="00A23192"/>
    <w:rsid w:val="00A24A07"/>
    <w:rsid w:val="00A26305"/>
    <w:rsid w:val="00A26C41"/>
    <w:rsid w:val="00A31460"/>
    <w:rsid w:val="00A33E60"/>
    <w:rsid w:val="00A357BB"/>
    <w:rsid w:val="00A35FA8"/>
    <w:rsid w:val="00A37699"/>
    <w:rsid w:val="00A4066F"/>
    <w:rsid w:val="00A41040"/>
    <w:rsid w:val="00A417BF"/>
    <w:rsid w:val="00A43E63"/>
    <w:rsid w:val="00A475B0"/>
    <w:rsid w:val="00A52663"/>
    <w:rsid w:val="00A548BC"/>
    <w:rsid w:val="00A5520F"/>
    <w:rsid w:val="00A5705F"/>
    <w:rsid w:val="00A57C53"/>
    <w:rsid w:val="00A57EDF"/>
    <w:rsid w:val="00A60163"/>
    <w:rsid w:val="00A60B6A"/>
    <w:rsid w:val="00A62498"/>
    <w:rsid w:val="00A62BAF"/>
    <w:rsid w:val="00A63B49"/>
    <w:rsid w:val="00A654CE"/>
    <w:rsid w:val="00A66066"/>
    <w:rsid w:val="00A71B21"/>
    <w:rsid w:val="00A72440"/>
    <w:rsid w:val="00A72723"/>
    <w:rsid w:val="00A72752"/>
    <w:rsid w:val="00A733FB"/>
    <w:rsid w:val="00A74D51"/>
    <w:rsid w:val="00A74F82"/>
    <w:rsid w:val="00A75020"/>
    <w:rsid w:val="00A75986"/>
    <w:rsid w:val="00A759D1"/>
    <w:rsid w:val="00A763A2"/>
    <w:rsid w:val="00A76D49"/>
    <w:rsid w:val="00A773D2"/>
    <w:rsid w:val="00A77FEB"/>
    <w:rsid w:val="00A817F5"/>
    <w:rsid w:val="00A81CAD"/>
    <w:rsid w:val="00A83FAD"/>
    <w:rsid w:val="00A848D1"/>
    <w:rsid w:val="00A8549A"/>
    <w:rsid w:val="00A854AE"/>
    <w:rsid w:val="00A8565F"/>
    <w:rsid w:val="00A86ED3"/>
    <w:rsid w:val="00A878EF"/>
    <w:rsid w:val="00A879E3"/>
    <w:rsid w:val="00A87D8C"/>
    <w:rsid w:val="00A904E2"/>
    <w:rsid w:val="00A910BD"/>
    <w:rsid w:val="00A91CDF"/>
    <w:rsid w:val="00A91DE4"/>
    <w:rsid w:val="00A9237A"/>
    <w:rsid w:val="00A94F47"/>
    <w:rsid w:val="00A95001"/>
    <w:rsid w:val="00A952FD"/>
    <w:rsid w:val="00A95B73"/>
    <w:rsid w:val="00A95CC1"/>
    <w:rsid w:val="00A96214"/>
    <w:rsid w:val="00A96A6D"/>
    <w:rsid w:val="00A96CE3"/>
    <w:rsid w:val="00A97BB7"/>
    <w:rsid w:val="00AA2870"/>
    <w:rsid w:val="00AA4D04"/>
    <w:rsid w:val="00AA608F"/>
    <w:rsid w:val="00AA652C"/>
    <w:rsid w:val="00AA6926"/>
    <w:rsid w:val="00AA791D"/>
    <w:rsid w:val="00AB1B1D"/>
    <w:rsid w:val="00AB1BCA"/>
    <w:rsid w:val="00AB3889"/>
    <w:rsid w:val="00AB393A"/>
    <w:rsid w:val="00AB570C"/>
    <w:rsid w:val="00AB749F"/>
    <w:rsid w:val="00AB7BDE"/>
    <w:rsid w:val="00AC0F2C"/>
    <w:rsid w:val="00AC2FBE"/>
    <w:rsid w:val="00AC73D1"/>
    <w:rsid w:val="00AC776F"/>
    <w:rsid w:val="00AD020B"/>
    <w:rsid w:val="00AD268E"/>
    <w:rsid w:val="00AD424E"/>
    <w:rsid w:val="00AD67DB"/>
    <w:rsid w:val="00AD7088"/>
    <w:rsid w:val="00AD7BB1"/>
    <w:rsid w:val="00AE0EE2"/>
    <w:rsid w:val="00AE16FD"/>
    <w:rsid w:val="00AE1F2C"/>
    <w:rsid w:val="00AE2789"/>
    <w:rsid w:val="00AE2DE9"/>
    <w:rsid w:val="00AE427C"/>
    <w:rsid w:val="00AE4FBF"/>
    <w:rsid w:val="00AE5278"/>
    <w:rsid w:val="00AE5AE0"/>
    <w:rsid w:val="00AE72CE"/>
    <w:rsid w:val="00AF004D"/>
    <w:rsid w:val="00AF09BB"/>
    <w:rsid w:val="00AF1608"/>
    <w:rsid w:val="00AF2610"/>
    <w:rsid w:val="00AF2EEB"/>
    <w:rsid w:val="00AF4857"/>
    <w:rsid w:val="00AF5810"/>
    <w:rsid w:val="00AF64FB"/>
    <w:rsid w:val="00AF785A"/>
    <w:rsid w:val="00AF7A7B"/>
    <w:rsid w:val="00AF7E4B"/>
    <w:rsid w:val="00B00772"/>
    <w:rsid w:val="00B012A9"/>
    <w:rsid w:val="00B0166A"/>
    <w:rsid w:val="00B01E00"/>
    <w:rsid w:val="00B037FC"/>
    <w:rsid w:val="00B04296"/>
    <w:rsid w:val="00B05804"/>
    <w:rsid w:val="00B077B5"/>
    <w:rsid w:val="00B07C44"/>
    <w:rsid w:val="00B10464"/>
    <w:rsid w:val="00B11429"/>
    <w:rsid w:val="00B11648"/>
    <w:rsid w:val="00B11951"/>
    <w:rsid w:val="00B1357F"/>
    <w:rsid w:val="00B15DCB"/>
    <w:rsid w:val="00B16826"/>
    <w:rsid w:val="00B16ACE"/>
    <w:rsid w:val="00B22226"/>
    <w:rsid w:val="00B223E3"/>
    <w:rsid w:val="00B235A2"/>
    <w:rsid w:val="00B2378A"/>
    <w:rsid w:val="00B23B87"/>
    <w:rsid w:val="00B24E0D"/>
    <w:rsid w:val="00B2507C"/>
    <w:rsid w:val="00B27A7C"/>
    <w:rsid w:val="00B36182"/>
    <w:rsid w:val="00B36BA7"/>
    <w:rsid w:val="00B36C82"/>
    <w:rsid w:val="00B370C3"/>
    <w:rsid w:val="00B37951"/>
    <w:rsid w:val="00B37FE3"/>
    <w:rsid w:val="00B40BC4"/>
    <w:rsid w:val="00B40E67"/>
    <w:rsid w:val="00B4353D"/>
    <w:rsid w:val="00B44538"/>
    <w:rsid w:val="00B44D3C"/>
    <w:rsid w:val="00B454A5"/>
    <w:rsid w:val="00B45A48"/>
    <w:rsid w:val="00B47A93"/>
    <w:rsid w:val="00B47B3A"/>
    <w:rsid w:val="00B50D87"/>
    <w:rsid w:val="00B51B18"/>
    <w:rsid w:val="00B52464"/>
    <w:rsid w:val="00B545BE"/>
    <w:rsid w:val="00B54BBB"/>
    <w:rsid w:val="00B55157"/>
    <w:rsid w:val="00B5594A"/>
    <w:rsid w:val="00B5612B"/>
    <w:rsid w:val="00B5735D"/>
    <w:rsid w:val="00B5748D"/>
    <w:rsid w:val="00B60680"/>
    <w:rsid w:val="00B62F8F"/>
    <w:rsid w:val="00B633DB"/>
    <w:rsid w:val="00B63B58"/>
    <w:rsid w:val="00B63D47"/>
    <w:rsid w:val="00B64B0F"/>
    <w:rsid w:val="00B64E6D"/>
    <w:rsid w:val="00B65F48"/>
    <w:rsid w:val="00B65FCA"/>
    <w:rsid w:val="00B66670"/>
    <w:rsid w:val="00B66F50"/>
    <w:rsid w:val="00B67202"/>
    <w:rsid w:val="00B745E9"/>
    <w:rsid w:val="00B74827"/>
    <w:rsid w:val="00B76017"/>
    <w:rsid w:val="00B761EE"/>
    <w:rsid w:val="00B76E66"/>
    <w:rsid w:val="00B81D21"/>
    <w:rsid w:val="00B838D3"/>
    <w:rsid w:val="00B84DA2"/>
    <w:rsid w:val="00B85EDB"/>
    <w:rsid w:val="00B87356"/>
    <w:rsid w:val="00B87A91"/>
    <w:rsid w:val="00B87F29"/>
    <w:rsid w:val="00B92B7A"/>
    <w:rsid w:val="00B949EE"/>
    <w:rsid w:val="00B978C2"/>
    <w:rsid w:val="00BA266E"/>
    <w:rsid w:val="00BA2B59"/>
    <w:rsid w:val="00BA3A1C"/>
    <w:rsid w:val="00BA41A8"/>
    <w:rsid w:val="00BA4802"/>
    <w:rsid w:val="00BA5229"/>
    <w:rsid w:val="00BA5C30"/>
    <w:rsid w:val="00BA6413"/>
    <w:rsid w:val="00BA65D4"/>
    <w:rsid w:val="00BB0074"/>
    <w:rsid w:val="00BB1B6D"/>
    <w:rsid w:val="00BB3EA4"/>
    <w:rsid w:val="00BB456B"/>
    <w:rsid w:val="00BB4E3A"/>
    <w:rsid w:val="00BB5630"/>
    <w:rsid w:val="00BB563B"/>
    <w:rsid w:val="00BB71F7"/>
    <w:rsid w:val="00BB725D"/>
    <w:rsid w:val="00BB79B6"/>
    <w:rsid w:val="00BC1779"/>
    <w:rsid w:val="00BC3BF7"/>
    <w:rsid w:val="00BC3D14"/>
    <w:rsid w:val="00BC420F"/>
    <w:rsid w:val="00BC4F06"/>
    <w:rsid w:val="00BC5242"/>
    <w:rsid w:val="00BC5929"/>
    <w:rsid w:val="00BC719D"/>
    <w:rsid w:val="00BD1736"/>
    <w:rsid w:val="00BD19E1"/>
    <w:rsid w:val="00BD263D"/>
    <w:rsid w:val="00BD33A4"/>
    <w:rsid w:val="00BD3459"/>
    <w:rsid w:val="00BD534D"/>
    <w:rsid w:val="00BD53D0"/>
    <w:rsid w:val="00BD58E5"/>
    <w:rsid w:val="00BD5A33"/>
    <w:rsid w:val="00BD5AD0"/>
    <w:rsid w:val="00BD6C1A"/>
    <w:rsid w:val="00BD7754"/>
    <w:rsid w:val="00BD7DC4"/>
    <w:rsid w:val="00BE001C"/>
    <w:rsid w:val="00BE008E"/>
    <w:rsid w:val="00BE21C4"/>
    <w:rsid w:val="00BE4E10"/>
    <w:rsid w:val="00BE6D26"/>
    <w:rsid w:val="00BF3702"/>
    <w:rsid w:val="00BF3B00"/>
    <w:rsid w:val="00BF4243"/>
    <w:rsid w:val="00BF4FB3"/>
    <w:rsid w:val="00BF58D2"/>
    <w:rsid w:val="00BF7CB4"/>
    <w:rsid w:val="00C003B5"/>
    <w:rsid w:val="00C00F50"/>
    <w:rsid w:val="00C0310D"/>
    <w:rsid w:val="00C037EE"/>
    <w:rsid w:val="00C053E3"/>
    <w:rsid w:val="00C0594C"/>
    <w:rsid w:val="00C06B72"/>
    <w:rsid w:val="00C06DDF"/>
    <w:rsid w:val="00C07F5B"/>
    <w:rsid w:val="00C10E3A"/>
    <w:rsid w:val="00C116CE"/>
    <w:rsid w:val="00C124F8"/>
    <w:rsid w:val="00C133D4"/>
    <w:rsid w:val="00C13F36"/>
    <w:rsid w:val="00C14C23"/>
    <w:rsid w:val="00C16126"/>
    <w:rsid w:val="00C203B2"/>
    <w:rsid w:val="00C20A91"/>
    <w:rsid w:val="00C216CD"/>
    <w:rsid w:val="00C21927"/>
    <w:rsid w:val="00C222C5"/>
    <w:rsid w:val="00C23BB8"/>
    <w:rsid w:val="00C26E0E"/>
    <w:rsid w:val="00C2776B"/>
    <w:rsid w:val="00C277ED"/>
    <w:rsid w:val="00C27F9A"/>
    <w:rsid w:val="00C3177D"/>
    <w:rsid w:val="00C31C20"/>
    <w:rsid w:val="00C33FE6"/>
    <w:rsid w:val="00C34524"/>
    <w:rsid w:val="00C35CDE"/>
    <w:rsid w:val="00C37B0F"/>
    <w:rsid w:val="00C4054A"/>
    <w:rsid w:val="00C40DEB"/>
    <w:rsid w:val="00C41439"/>
    <w:rsid w:val="00C4273D"/>
    <w:rsid w:val="00C427B4"/>
    <w:rsid w:val="00C42826"/>
    <w:rsid w:val="00C43E13"/>
    <w:rsid w:val="00C455F5"/>
    <w:rsid w:val="00C46A64"/>
    <w:rsid w:val="00C4703D"/>
    <w:rsid w:val="00C47B89"/>
    <w:rsid w:val="00C50A77"/>
    <w:rsid w:val="00C50B6F"/>
    <w:rsid w:val="00C5230C"/>
    <w:rsid w:val="00C52C63"/>
    <w:rsid w:val="00C52D5A"/>
    <w:rsid w:val="00C5375E"/>
    <w:rsid w:val="00C53ADC"/>
    <w:rsid w:val="00C55604"/>
    <w:rsid w:val="00C57212"/>
    <w:rsid w:val="00C6065A"/>
    <w:rsid w:val="00C61421"/>
    <w:rsid w:val="00C61446"/>
    <w:rsid w:val="00C615B9"/>
    <w:rsid w:val="00C624DD"/>
    <w:rsid w:val="00C62909"/>
    <w:rsid w:val="00C62DBB"/>
    <w:rsid w:val="00C63885"/>
    <w:rsid w:val="00C63EDB"/>
    <w:rsid w:val="00C640B9"/>
    <w:rsid w:val="00C647FE"/>
    <w:rsid w:val="00C66CEA"/>
    <w:rsid w:val="00C70BE4"/>
    <w:rsid w:val="00C70E74"/>
    <w:rsid w:val="00C71B42"/>
    <w:rsid w:val="00C726B8"/>
    <w:rsid w:val="00C74FF3"/>
    <w:rsid w:val="00C7592A"/>
    <w:rsid w:val="00C75B69"/>
    <w:rsid w:val="00C75F0E"/>
    <w:rsid w:val="00C7678C"/>
    <w:rsid w:val="00C768FF"/>
    <w:rsid w:val="00C81178"/>
    <w:rsid w:val="00C81C75"/>
    <w:rsid w:val="00C82F97"/>
    <w:rsid w:val="00C84BFE"/>
    <w:rsid w:val="00C86E79"/>
    <w:rsid w:val="00C877AA"/>
    <w:rsid w:val="00C87ECC"/>
    <w:rsid w:val="00C90222"/>
    <w:rsid w:val="00C90618"/>
    <w:rsid w:val="00C90D81"/>
    <w:rsid w:val="00C91D45"/>
    <w:rsid w:val="00C925DE"/>
    <w:rsid w:val="00C94410"/>
    <w:rsid w:val="00C95481"/>
    <w:rsid w:val="00C969F9"/>
    <w:rsid w:val="00CA0490"/>
    <w:rsid w:val="00CA0802"/>
    <w:rsid w:val="00CA146F"/>
    <w:rsid w:val="00CA15B0"/>
    <w:rsid w:val="00CA162B"/>
    <w:rsid w:val="00CA246F"/>
    <w:rsid w:val="00CA267B"/>
    <w:rsid w:val="00CA293D"/>
    <w:rsid w:val="00CA2D66"/>
    <w:rsid w:val="00CA3765"/>
    <w:rsid w:val="00CA387D"/>
    <w:rsid w:val="00CA511E"/>
    <w:rsid w:val="00CA5524"/>
    <w:rsid w:val="00CA5900"/>
    <w:rsid w:val="00CA6AAB"/>
    <w:rsid w:val="00CB2CD9"/>
    <w:rsid w:val="00CB47EC"/>
    <w:rsid w:val="00CB489C"/>
    <w:rsid w:val="00CB4D21"/>
    <w:rsid w:val="00CB54C1"/>
    <w:rsid w:val="00CB5585"/>
    <w:rsid w:val="00CB6781"/>
    <w:rsid w:val="00CB72B4"/>
    <w:rsid w:val="00CC0A7B"/>
    <w:rsid w:val="00CC3CFA"/>
    <w:rsid w:val="00CC40BC"/>
    <w:rsid w:val="00CC4B1D"/>
    <w:rsid w:val="00CC5846"/>
    <w:rsid w:val="00CC603A"/>
    <w:rsid w:val="00CC6ED8"/>
    <w:rsid w:val="00CD035C"/>
    <w:rsid w:val="00CD0720"/>
    <w:rsid w:val="00CD0D0B"/>
    <w:rsid w:val="00CD0FFE"/>
    <w:rsid w:val="00CD2E84"/>
    <w:rsid w:val="00CD3BF1"/>
    <w:rsid w:val="00CD43FE"/>
    <w:rsid w:val="00CD5E56"/>
    <w:rsid w:val="00CD7A4F"/>
    <w:rsid w:val="00CE0D78"/>
    <w:rsid w:val="00CE3AD2"/>
    <w:rsid w:val="00CE3C9E"/>
    <w:rsid w:val="00CE3F30"/>
    <w:rsid w:val="00CE58C7"/>
    <w:rsid w:val="00CF0448"/>
    <w:rsid w:val="00CF09E8"/>
    <w:rsid w:val="00CF0D7E"/>
    <w:rsid w:val="00CF44A1"/>
    <w:rsid w:val="00CF501F"/>
    <w:rsid w:val="00CF59BC"/>
    <w:rsid w:val="00CF647C"/>
    <w:rsid w:val="00CF7557"/>
    <w:rsid w:val="00D00A01"/>
    <w:rsid w:val="00D01C5C"/>
    <w:rsid w:val="00D02D41"/>
    <w:rsid w:val="00D02E14"/>
    <w:rsid w:val="00D02F33"/>
    <w:rsid w:val="00D03A84"/>
    <w:rsid w:val="00D04CF1"/>
    <w:rsid w:val="00D04D29"/>
    <w:rsid w:val="00D05225"/>
    <w:rsid w:val="00D058E3"/>
    <w:rsid w:val="00D05C1D"/>
    <w:rsid w:val="00D068C8"/>
    <w:rsid w:val="00D07353"/>
    <w:rsid w:val="00D1018B"/>
    <w:rsid w:val="00D1210D"/>
    <w:rsid w:val="00D1310F"/>
    <w:rsid w:val="00D13574"/>
    <w:rsid w:val="00D13F95"/>
    <w:rsid w:val="00D14CD6"/>
    <w:rsid w:val="00D14F03"/>
    <w:rsid w:val="00D1520B"/>
    <w:rsid w:val="00D154B4"/>
    <w:rsid w:val="00D172AD"/>
    <w:rsid w:val="00D203B8"/>
    <w:rsid w:val="00D20BB6"/>
    <w:rsid w:val="00D2265E"/>
    <w:rsid w:val="00D233A3"/>
    <w:rsid w:val="00D24413"/>
    <w:rsid w:val="00D25D3C"/>
    <w:rsid w:val="00D27268"/>
    <w:rsid w:val="00D27776"/>
    <w:rsid w:val="00D2793C"/>
    <w:rsid w:val="00D32173"/>
    <w:rsid w:val="00D33444"/>
    <w:rsid w:val="00D33835"/>
    <w:rsid w:val="00D33DA9"/>
    <w:rsid w:val="00D343E0"/>
    <w:rsid w:val="00D344FF"/>
    <w:rsid w:val="00D3618E"/>
    <w:rsid w:val="00D400C2"/>
    <w:rsid w:val="00D4055C"/>
    <w:rsid w:val="00D40588"/>
    <w:rsid w:val="00D405CB"/>
    <w:rsid w:val="00D41144"/>
    <w:rsid w:val="00D41C47"/>
    <w:rsid w:val="00D42E47"/>
    <w:rsid w:val="00D431B3"/>
    <w:rsid w:val="00D44236"/>
    <w:rsid w:val="00D4423D"/>
    <w:rsid w:val="00D45568"/>
    <w:rsid w:val="00D4760A"/>
    <w:rsid w:val="00D5038F"/>
    <w:rsid w:val="00D505CA"/>
    <w:rsid w:val="00D50C7F"/>
    <w:rsid w:val="00D50CE1"/>
    <w:rsid w:val="00D510E4"/>
    <w:rsid w:val="00D51A26"/>
    <w:rsid w:val="00D53692"/>
    <w:rsid w:val="00D56F17"/>
    <w:rsid w:val="00D57D19"/>
    <w:rsid w:val="00D57DA1"/>
    <w:rsid w:val="00D60FE0"/>
    <w:rsid w:val="00D614E1"/>
    <w:rsid w:val="00D65DB0"/>
    <w:rsid w:val="00D65E24"/>
    <w:rsid w:val="00D6707D"/>
    <w:rsid w:val="00D6794C"/>
    <w:rsid w:val="00D70A70"/>
    <w:rsid w:val="00D74B3C"/>
    <w:rsid w:val="00D74E4D"/>
    <w:rsid w:val="00D760C1"/>
    <w:rsid w:val="00D76E39"/>
    <w:rsid w:val="00D77652"/>
    <w:rsid w:val="00D77771"/>
    <w:rsid w:val="00D809DC"/>
    <w:rsid w:val="00D80BA1"/>
    <w:rsid w:val="00D8357F"/>
    <w:rsid w:val="00D855F8"/>
    <w:rsid w:val="00D86745"/>
    <w:rsid w:val="00D8676E"/>
    <w:rsid w:val="00D871D9"/>
    <w:rsid w:val="00D90519"/>
    <w:rsid w:val="00D91C76"/>
    <w:rsid w:val="00D95327"/>
    <w:rsid w:val="00D961B8"/>
    <w:rsid w:val="00DA0326"/>
    <w:rsid w:val="00DA065A"/>
    <w:rsid w:val="00DA10E8"/>
    <w:rsid w:val="00DA1574"/>
    <w:rsid w:val="00DA1B0F"/>
    <w:rsid w:val="00DA1E90"/>
    <w:rsid w:val="00DA2B2E"/>
    <w:rsid w:val="00DA4CDC"/>
    <w:rsid w:val="00DB3E6C"/>
    <w:rsid w:val="00DB48B4"/>
    <w:rsid w:val="00DB65BD"/>
    <w:rsid w:val="00DB69F5"/>
    <w:rsid w:val="00DB7955"/>
    <w:rsid w:val="00DC054C"/>
    <w:rsid w:val="00DC3036"/>
    <w:rsid w:val="00DD45A0"/>
    <w:rsid w:val="00DD4F1C"/>
    <w:rsid w:val="00DD5664"/>
    <w:rsid w:val="00DD6FDB"/>
    <w:rsid w:val="00DD723F"/>
    <w:rsid w:val="00DD7993"/>
    <w:rsid w:val="00DD7C5E"/>
    <w:rsid w:val="00DD7C66"/>
    <w:rsid w:val="00DE1547"/>
    <w:rsid w:val="00DE300B"/>
    <w:rsid w:val="00DE3F51"/>
    <w:rsid w:val="00DE4013"/>
    <w:rsid w:val="00DE598E"/>
    <w:rsid w:val="00DE7231"/>
    <w:rsid w:val="00DE7895"/>
    <w:rsid w:val="00DE7B85"/>
    <w:rsid w:val="00DF2329"/>
    <w:rsid w:val="00DF262C"/>
    <w:rsid w:val="00DF3C75"/>
    <w:rsid w:val="00DF65E9"/>
    <w:rsid w:val="00DF6EBE"/>
    <w:rsid w:val="00DF6FBB"/>
    <w:rsid w:val="00DF76FA"/>
    <w:rsid w:val="00DF7E94"/>
    <w:rsid w:val="00E0196E"/>
    <w:rsid w:val="00E02356"/>
    <w:rsid w:val="00E02CB1"/>
    <w:rsid w:val="00E03055"/>
    <w:rsid w:val="00E039B1"/>
    <w:rsid w:val="00E03C3E"/>
    <w:rsid w:val="00E04E39"/>
    <w:rsid w:val="00E05505"/>
    <w:rsid w:val="00E064EF"/>
    <w:rsid w:val="00E06B92"/>
    <w:rsid w:val="00E07697"/>
    <w:rsid w:val="00E10409"/>
    <w:rsid w:val="00E14AFF"/>
    <w:rsid w:val="00E17E6B"/>
    <w:rsid w:val="00E2006A"/>
    <w:rsid w:val="00E20B4D"/>
    <w:rsid w:val="00E21383"/>
    <w:rsid w:val="00E253D4"/>
    <w:rsid w:val="00E258AA"/>
    <w:rsid w:val="00E258CD"/>
    <w:rsid w:val="00E258D6"/>
    <w:rsid w:val="00E27163"/>
    <w:rsid w:val="00E27E91"/>
    <w:rsid w:val="00E300DC"/>
    <w:rsid w:val="00E3056A"/>
    <w:rsid w:val="00E30E9B"/>
    <w:rsid w:val="00E313BD"/>
    <w:rsid w:val="00E31C96"/>
    <w:rsid w:val="00E31F4F"/>
    <w:rsid w:val="00E32CA1"/>
    <w:rsid w:val="00E33111"/>
    <w:rsid w:val="00E3417C"/>
    <w:rsid w:val="00E36EB3"/>
    <w:rsid w:val="00E379B7"/>
    <w:rsid w:val="00E37FC2"/>
    <w:rsid w:val="00E40549"/>
    <w:rsid w:val="00E40AD4"/>
    <w:rsid w:val="00E40ECB"/>
    <w:rsid w:val="00E41DC2"/>
    <w:rsid w:val="00E44D22"/>
    <w:rsid w:val="00E452AF"/>
    <w:rsid w:val="00E45782"/>
    <w:rsid w:val="00E458FF"/>
    <w:rsid w:val="00E45CCD"/>
    <w:rsid w:val="00E46AEC"/>
    <w:rsid w:val="00E470FA"/>
    <w:rsid w:val="00E47C78"/>
    <w:rsid w:val="00E507A5"/>
    <w:rsid w:val="00E53118"/>
    <w:rsid w:val="00E537F5"/>
    <w:rsid w:val="00E5387A"/>
    <w:rsid w:val="00E53D84"/>
    <w:rsid w:val="00E60F49"/>
    <w:rsid w:val="00E62837"/>
    <w:rsid w:val="00E628BC"/>
    <w:rsid w:val="00E629C0"/>
    <w:rsid w:val="00E63F69"/>
    <w:rsid w:val="00E65288"/>
    <w:rsid w:val="00E65D9E"/>
    <w:rsid w:val="00E65F47"/>
    <w:rsid w:val="00E66504"/>
    <w:rsid w:val="00E70FC8"/>
    <w:rsid w:val="00E7149F"/>
    <w:rsid w:val="00E721B3"/>
    <w:rsid w:val="00E72329"/>
    <w:rsid w:val="00E72F36"/>
    <w:rsid w:val="00E75154"/>
    <w:rsid w:val="00E755E7"/>
    <w:rsid w:val="00E75E7B"/>
    <w:rsid w:val="00E76BB1"/>
    <w:rsid w:val="00E771C6"/>
    <w:rsid w:val="00E77724"/>
    <w:rsid w:val="00E80303"/>
    <w:rsid w:val="00E80632"/>
    <w:rsid w:val="00E8185E"/>
    <w:rsid w:val="00E81FF8"/>
    <w:rsid w:val="00E83353"/>
    <w:rsid w:val="00E84064"/>
    <w:rsid w:val="00E85341"/>
    <w:rsid w:val="00E86580"/>
    <w:rsid w:val="00E866DA"/>
    <w:rsid w:val="00E87BC5"/>
    <w:rsid w:val="00E92587"/>
    <w:rsid w:val="00E92C69"/>
    <w:rsid w:val="00E9330D"/>
    <w:rsid w:val="00E93691"/>
    <w:rsid w:val="00E93FF0"/>
    <w:rsid w:val="00E95301"/>
    <w:rsid w:val="00E95E00"/>
    <w:rsid w:val="00EA0FC7"/>
    <w:rsid w:val="00EA162F"/>
    <w:rsid w:val="00EA1986"/>
    <w:rsid w:val="00EA2754"/>
    <w:rsid w:val="00EA29C7"/>
    <w:rsid w:val="00EA5104"/>
    <w:rsid w:val="00EA6C30"/>
    <w:rsid w:val="00EB0461"/>
    <w:rsid w:val="00EB1482"/>
    <w:rsid w:val="00EB1D68"/>
    <w:rsid w:val="00EB2244"/>
    <w:rsid w:val="00EB2912"/>
    <w:rsid w:val="00EB2978"/>
    <w:rsid w:val="00EB3164"/>
    <w:rsid w:val="00EB7351"/>
    <w:rsid w:val="00EB7FAE"/>
    <w:rsid w:val="00EC2A74"/>
    <w:rsid w:val="00EC3252"/>
    <w:rsid w:val="00EC33F4"/>
    <w:rsid w:val="00EC5833"/>
    <w:rsid w:val="00EC5E71"/>
    <w:rsid w:val="00EC7070"/>
    <w:rsid w:val="00ED04DF"/>
    <w:rsid w:val="00ED09B0"/>
    <w:rsid w:val="00ED09BA"/>
    <w:rsid w:val="00ED0A67"/>
    <w:rsid w:val="00ED3463"/>
    <w:rsid w:val="00ED35C0"/>
    <w:rsid w:val="00ED3C72"/>
    <w:rsid w:val="00ED45C0"/>
    <w:rsid w:val="00ED4942"/>
    <w:rsid w:val="00ED4DE1"/>
    <w:rsid w:val="00ED50BB"/>
    <w:rsid w:val="00ED5258"/>
    <w:rsid w:val="00ED5618"/>
    <w:rsid w:val="00ED6F96"/>
    <w:rsid w:val="00EE0891"/>
    <w:rsid w:val="00EE1365"/>
    <w:rsid w:val="00EE1DB0"/>
    <w:rsid w:val="00EE22D4"/>
    <w:rsid w:val="00EE26B1"/>
    <w:rsid w:val="00EE4A86"/>
    <w:rsid w:val="00EE5C7B"/>
    <w:rsid w:val="00EF0157"/>
    <w:rsid w:val="00EF2ADF"/>
    <w:rsid w:val="00EF4C35"/>
    <w:rsid w:val="00EF677D"/>
    <w:rsid w:val="00F03792"/>
    <w:rsid w:val="00F04639"/>
    <w:rsid w:val="00F0619C"/>
    <w:rsid w:val="00F062C0"/>
    <w:rsid w:val="00F07B1C"/>
    <w:rsid w:val="00F1163E"/>
    <w:rsid w:val="00F1246B"/>
    <w:rsid w:val="00F13390"/>
    <w:rsid w:val="00F14252"/>
    <w:rsid w:val="00F14791"/>
    <w:rsid w:val="00F14973"/>
    <w:rsid w:val="00F166B4"/>
    <w:rsid w:val="00F20F92"/>
    <w:rsid w:val="00F23E53"/>
    <w:rsid w:val="00F257B4"/>
    <w:rsid w:val="00F25F6C"/>
    <w:rsid w:val="00F26261"/>
    <w:rsid w:val="00F265F7"/>
    <w:rsid w:val="00F272D6"/>
    <w:rsid w:val="00F2758A"/>
    <w:rsid w:val="00F27680"/>
    <w:rsid w:val="00F2782C"/>
    <w:rsid w:val="00F30F05"/>
    <w:rsid w:val="00F31525"/>
    <w:rsid w:val="00F322E6"/>
    <w:rsid w:val="00F327B9"/>
    <w:rsid w:val="00F32CA2"/>
    <w:rsid w:val="00F33802"/>
    <w:rsid w:val="00F37AD1"/>
    <w:rsid w:val="00F40E39"/>
    <w:rsid w:val="00F40FC1"/>
    <w:rsid w:val="00F41613"/>
    <w:rsid w:val="00F4205E"/>
    <w:rsid w:val="00F42146"/>
    <w:rsid w:val="00F43120"/>
    <w:rsid w:val="00F436FB"/>
    <w:rsid w:val="00F456A5"/>
    <w:rsid w:val="00F46E58"/>
    <w:rsid w:val="00F46E5F"/>
    <w:rsid w:val="00F5060F"/>
    <w:rsid w:val="00F508E8"/>
    <w:rsid w:val="00F50C34"/>
    <w:rsid w:val="00F51146"/>
    <w:rsid w:val="00F51808"/>
    <w:rsid w:val="00F53728"/>
    <w:rsid w:val="00F55273"/>
    <w:rsid w:val="00F55BFE"/>
    <w:rsid w:val="00F56246"/>
    <w:rsid w:val="00F56A6E"/>
    <w:rsid w:val="00F578D5"/>
    <w:rsid w:val="00F605EC"/>
    <w:rsid w:val="00F611FF"/>
    <w:rsid w:val="00F61824"/>
    <w:rsid w:val="00F63182"/>
    <w:rsid w:val="00F63313"/>
    <w:rsid w:val="00F65823"/>
    <w:rsid w:val="00F658BD"/>
    <w:rsid w:val="00F65A13"/>
    <w:rsid w:val="00F70AB3"/>
    <w:rsid w:val="00F70E6E"/>
    <w:rsid w:val="00F71904"/>
    <w:rsid w:val="00F72665"/>
    <w:rsid w:val="00F74A33"/>
    <w:rsid w:val="00F74E8A"/>
    <w:rsid w:val="00F754CD"/>
    <w:rsid w:val="00F764A3"/>
    <w:rsid w:val="00F768A7"/>
    <w:rsid w:val="00F77958"/>
    <w:rsid w:val="00F82DD4"/>
    <w:rsid w:val="00F83054"/>
    <w:rsid w:val="00F83731"/>
    <w:rsid w:val="00F83990"/>
    <w:rsid w:val="00F852BD"/>
    <w:rsid w:val="00F86C2A"/>
    <w:rsid w:val="00F86D6A"/>
    <w:rsid w:val="00F87A15"/>
    <w:rsid w:val="00F9209E"/>
    <w:rsid w:val="00F92318"/>
    <w:rsid w:val="00F9281A"/>
    <w:rsid w:val="00F92E57"/>
    <w:rsid w:val="00F958CD"/>
    <w:rsid w:val="00F95EB3"/>
    <w:rsid w:val="00F96F2A"/>
    <w:rsid w:val="00FA05CA"/>
    <w:rsid w:val="00FA0BBC"/>
    <w:rsid w:val="00FA0D60"/>
    <w:rsid w:val="00FA176F"/>
    <w:rsid w:val="00FA1C39"/>
    <w:rsid w:val="00FA1CE2"/>
    <w:rsid w:val="00FA3E53"/>
    <w:rsid w:val="00FA3F03"/>
    <w:rsid w:val="00FA495B"/>
    <w:rsid w:val="00FA49A3"/>
    <w:rsid w:val="00FA513C"/>
    <w:rsid w:val="00FA6707"/>
    <w:rsid w:val="00FA6915"/>
    <w:rsid w:val="00FA7FDB"/>
    <w:rsid w:val="00FB0083"/>
    <w:rsid w:val="00FB0944"/>
    <w:rsid w:val="00FB0E8D"/>
    <w:rsid w:val="00FB1EE2"/>
    <w:rsid w:val="00FB20F8"/>
    <w:rsid w:val="00FB28FF"/>
    <w:rsid w:val="00FB2C9D"/>
    <w:rsid w:val="00FB509E"/>
    <w:rsid w:val="00FB5F98"/>
    <w:rsid w:val="00FC5774"/>
    <w:rsid w:val="00FD0233"/>
    <w:rsid w:val="00FD045C"/>
    <w:rsid w:val="00FD23F3"/>
    <w:rsid w:val="00FD2EEF"/>
    <w:rsid w:val="00FD49A0"/>
    <w:rsid w:val="00FD59C9"/>
    <w:rsid w:val="00FD6BE4"/>
    <w:rsid w:val="00FD7A1D"/>
    <w:rsid w:val="00FD7BB6"/>
    <w:rsid w:val="00FE0BF0"/>
    <w:rsid w:val="00FE1068"/>
    <w:rsid w:val="00FE1605"/>
    <w:rsid w:val="00FE413E"/>
    <w:rsid w:val="00FE45A1"/>
    <w:rsid w:val="00FE49A3"/>
    <w:rsid w:val="00FE5A60"/>
    <w:rsid w:val="00FE6738"/>
    <w:rsid w:val="00FE6941"/>
    <w:rsid w:val="00FE7B9A"/>
    <w:rsid w:val="00FE7D71"/>
    <w:rsid w:val="00FF1323"/>
    <w:rsid w:val="00FF23D5"/>
    <w:rsid w:val="00FF284F"/>
    <w:rsid w:val="00FF2C54"/>
    <w:rsid w:val="00FF3E86"/>
    <w:rsid w:val="00FF416A"/>
    <w:rsid w:val="00FF4A14"/>
    <w:rsid w:val="00FF567D"/>
    <w:rsid w:val="00FF5EB1"/>
    <w:rsid w:val="00FF635A"/>
    <w:rsid w:val="00FF66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DAF30DC"/>
  <w15:docId w15:val="{DCEF963B-EC1A-4354-9A91-709EA1D8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semiHidden/>
    <w:rsid w:val="0084255F"/>
    <w:pPr>
      <w:widowControl w:val="0"/>
      <w:ind w:firstLineChars="100" w:firstLine="205"/>
      <w:jc w:val="both"/>
    </w:pPr>
    <w:rPr>
      <w:sz w:val="20"/>
    </w:rPr>
  </w:style>
  <w:style w:type="paragraph" w:styleId="1">
    <w:name w:val="heading 1"/>
    <w:basedOn w:val="a"/>
    <w:next w:val="a"/>
    <w:uiPriority w:val="99"/>
    <w:semiHidden/>
    <w:rsid w:val="004F2353"/>
    <w:pPr>
      <w:ind w:firstLineChars="0" w:firstLine="0"/>
      <w:jc w:val="left"/>
      <w:outlineLvl w:val="0"/>
    </w:pPr>
    <w:rPr>
      <w:rFonts w:asciiTheme="majorHAnsi" w:eastAsiaTheme="majorEastAsia" w:hAnsiTheme="majorHAnsi" w:cs="Times New Roman"/>
      <w:b/>
      <w:sz w:val="21"/>
    </w:rPr>
  </w:style>
  <w:style w:type="paragraph" w:styleId="2">
    <w:name w:val="heading 2"/>
    <w:basedOn w:val="a"/>
    <w:next w:val="a"/>
    <w:uiPriority w:val="99"/>
    <w:semiHidden/>
    <w:rsid w:val="000957CE"/>
    <w:pPr>
      <w:ind w:firstLineChars="0" w:firstLine="0"/>
      <w:outlineLvl w:val="1"/>
    </w:pPr>
    <w:rPr>
      <w:rFonts w:asciiTheme="majorHAnsi" w:eastAsiaTheme="majorEastAsia" w:hAnsiTheme="majorHAnsi" w:cstheme="maj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semiHidden/>
    <w:rsid w:val="00854499"/>
    <w:pPr>
      <w:tabs>
        <w:tab w:val="center" w:pos="4252"/>
        <w:tab w:val="right" w:pos="8504"/>
      </w:tabs>
      <w:snapToGrid w:val="0"/>
    </w:pPr>
  </w:style>
  <w:style w:type="paragraph" w:styleId="a4">
    <w:name w:val="footer"/>
    <w:basedOn w:val="a"/>
    <w:uiPriority w:val="99"/>
    <w:semiHidden/>
    <w:rsid w:val="00854499"/>
    <w:pPr>
      <w:tabs>
        <w:tab w:val="center" w:pos="4252"/>
        <w:tab w:val="right" w:pos="8504"/>
      </w:tabs>
      <w:snapToGrid w:val="0"/>
    </w:pPr>
  </w:style>
  <w:style w:type="table" w:styleId="a5">
    <w:name w:val="Table Grid"/>
    <w:basedOn w:val="a1"/>
    <w:uiPriority w:val="99"/>
    <w:semiHidden/>
    <w:rsid w:val="00766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semiHidden/>
    <w:rsid w:val="00766EF0"/>
    <w:pPr>
      <w:ind w:leftChars="400" w:left="840"/>
    </w:pPr>
  </w:style>
  <w:style w:type="paragraph" w:styleId="a7">
    <w:name w:val="Balloon Text"/>
    <w:basedOn w:val="a"/>
    <w:uiPriority w:val="99"/>
    <w:semiHidden/>
    <w:rsid w:val="00DB48B4"/>
    <w:rPr>
      <w:rFonts w:asciiTheme="majorHAnsi" w:eastAsiaTheme="majorEastAsia" w:hAnsiTheme="majorHAnsi" w:cstheme="majorBidi"/>
      <w:szCs w:val="18"/>
    </w:rPr>
  </w:style>
  <w:style w:type="paragraph" w:styleId="a8">
    <w:name w:val="footnote text"/>
    <w:basedOn w:val="a"/>
    <w:uiPriority w:val="99"/>
    <w:semiHidden/>
    <w:rsid w:val="00283D30"/>
    <w:pPr>
      <w:snapToGrid w:val="0"/>
      <w:jc w:val="left"/>
    </w:pPr>
  </w:style>
  <w:style w:type="character" w:styleId="a9">
    <w:name w:val="footnote reference"/>
    <w:basedOn w:val="a0"/>
    <w:uiPriority w:val="99"/>
    <w:semiHidden/>
    <w:rsid w:val="00283D30"/>
    <w:rPr>
      <w:vertAlign w:val="superscript"/>
    </w:rPr>
  </w:style>
  <w:style w:type="paragraph" w:styleId="aa">
    <w:name w:val="endnote text"/>
    <w:basedOn w:val="a"/>
    <w:uiPriority w:val="99"/>
    <w:semiHidden/>
    <w:rsid w:val="001D627C"/>
    <w:pPr>
      <w:snapToGrid w:val="0"/>
      <w:jc w:val="left"/>
    </w:pPr>
  </w:style>
  <w:style w:type="character" w:styleId="ab">
    <w:name w:val="endnote reference"/>
    <w:basedOn w:val="a0"/>
    <w:uiPriority w:val="99"/>
    <w:semiHidden/>
    <w:rsid w:val="001D627C"/>
    <w:rPr>
      <w:vertAlign w:val="superscript"/>
    </w:rPr>
  </w:style>
  <w:style w:type="character" w:styleId="ac">
    <w:name w:val="Hyperlink"/>
    <w:basedOn w:val="a0"/>
    <w:uiPriority w:val="99"/>
    <w:semiHidden/>
    <w:rsid w:val="007221AB"/>
    <w:rPr>
      <w:color w:val="0000FF" w:themeColor="hyperlink"/>
      <w:u w:val="single"/>
    </w:rPr>
  </w:style>
  <w:style w:type="character" w:styleId="ad">
    <w:name w:val="line number"/>
    <w:basedOn w:val="a0"/>
    <w:uiPriority w:val="99"/>
    <w:semiHidden/>
    <w:rsid w:val="00324BC0"/>
  </w:style>
  <w:style w:type="paragraph" w:styleId="ae">
    <w:name w:val="Title"/>
    <w:basedOn w:val="a"/>
    <w:next w:val="a"/>
    <w:uiPriority w:val="99"/>
    <w:semiHidden/>
    <w:rsid w:val="004F2353"/>
    <w:pPr>
      <w:jc w:val="center"/>
      <w:outlineLvl w:val="0"/>
    </w:pPr>
    <w:rPr>
      <w:rFonts w:asciiTheme="majorHAnsi" w:eastAsiaTheme="majorEastAsia" w:hAnsiTheme="majorHAnsi" w:cs="Times New Roman"/>
      <w:sz w:val="36"/>
      <w:szCs w:val="36"/>
    </w:rPr>
  </w:style>
  <w:style w:type="paragraph" w:styleId="af">
    <w:name w:val="Subtitle"/>
    <w:basedOn w:val="a"/>
    <w:next w:val="a"/>
    <w:uiPriority w:val="99"/>
    <w:semiHidden/>
    <w:rsid w:val="004F2353"/>
    <w:pPr>
      <w:jc w:val="center"/>
    </w:pPr>
    <w:rPr>
      <w:rFonts w:cs="Times New Roman"/>
      <w:sz w:val="22"/>
    </w:rPr>
  </w:style>
  <w:style w:type="character" w:styleId="af0">
    <w:name w:val="annotation reference"/>
    <w:basedOn w:val="a0"/>
    <w:uiPriority w:val="99"/>
    <w:semiHidden/>
    <w:rsid w:val="000957CE"/>
    <w:rPr>
      <w:sz w:val="18"/>
      <w:szCs w:val="18"/>
    </w:rPr>
  </w:style>
  <w:style w:type="paragraph" w:styleId="af1">
    <w:name w:val="annotation text"/>
    <w:basedOn w:val="a"/>
    <w:uiPriority w:val="99"/>
    <w:semiHidden/>
    <w:rsid w:val="000957CE"/>
    <w:pPr>
      <w:jc w:val="left"/>
    </w:pPr>
  </w:style>
  <w:style w:type="paragraph" w:styleId="af2">
    <w:name w:val="annotation subject"/>
    <w:basedOn w:val="af1"/>
    <w:next w:val="af1"/>
    <w:uiPriority w:val="99"/>
    <w:semiHidden/>
    <w:rsid w:val="000957CE"/>
    <w:rPr>
      <w:b/>
      <w:bCs/>
    </w:rPr>
  </w:style>
  <w:style w:type="character" w:styleId="af3">
    <w:name w:val="Unresolved Mention"/>
    <w:basedOn w:val="a0"/>
    <w:uiPriority w:val="99"/>
    <w:semiHidden/>
    <w:rsid w:val="001519E3"/>
    <w:rPr>
      <w:color w:val="605E5C"/>
      <w:shd w:val="clear" w:color="auto" w:fill="E1DFDD"/>
    </w:rPr>
  </w:style>
  <w:style w:type="character" w:styleId="af4">
    <w:name w:val="FollowedHyperlink"/>
    <w:basedOn w:val="a0"/>
    <w:uiPriority w:val="99"/>
    <w:semiHidden/>
    <w:rsid w:val="006A7DE8"/>
    <w:rPr>
      <w:color w:val="800080" w:themeColor="followedHyperlink"/>
      <w:u w:val="single"/>
    </w:rPr>
  </w:style>
  <w:style w:type="paragraph" w:styleId="af5">
    <w:name w:val="Body Text"/>
    <w:basedOn w:val="a"/>
    <w:link w:val="af6"/>
    <w:uiPriority w:val="8"/>
    <w:qFormat/>
    <w:rsid w:val="001953BD"/>
    <w:pPr>
      <w:ind w:firstLine="100"/>
    </w:pPr>
    <w:rPr>
      <w:rFonts w:ascii="Times New Roman" w:eastAsia="ＭＳ 明朝" w:hAnsi="Times New Roman" w:cs="Times New Roman"/>
      <w:color w:val="000000"/>
      <w:szCs w:val="20"/>
    </w:rPr>
  </w:style>
  <w:style w:type="paragraph" w:customStyle="1" w:styleId="af7">
    <w:name w:val="題目（日）"/>
    <w:basedOn w:val="ae"/>
    <w:next w:val="af8"/>
    <w:uiPriority w:val="1"/>
    <w:qFormat/>
    <w:pPr>
      <w:widowControl/>
      <w:spacing w:after="100"/>
      <w:ind w:firstLineChars="0" w:firstLine="0"/>
      <w:outlineLvl w:val="9"/>
    </w:pPr>
    <w:rPr>
      <w:rFonts w:ascii="Arial" w:eastAsia="ＭＳ ゴシック" w:hAnsi="Arial" w:cs="Arial"/>
      <w:color w:val="000000"/>
    </w:rPr>
  </w:style>
  <w:style w:type="paragraph" w:customStyle="1" w:styleId="af8">
    <w:name w:val="副題（日）"/>
    <w:basedOn w:val="a"/>
    <w:next w:val="af5"/>
    <w:uiPriority w:val="2"/>
    <w:qFormat/>
    <w:pPr>
      <w:widowControl/>
      <w:ind w:firstLineChars="0" w:firstLine="0"/>
      <w:jc w:val="center"/>
    </w:pPr>
    <w:rPr>
      <w:rFonts w:ascii="Times New Roman" w:eastAsia="ＭＳ 明朝" w:hAnsi="Times New Roman" w:cs="Times New Roman"/>
      <w:color w:val="000000"/>
      <w:sz w:val="22"/>
      <w:szCs w:val="22"/>
    </w:rPr>
  </w:style>
  <w:style w:type="paragraph" w:customStyle="1" w:styleId="af9">
    <w:name w:val="所属（日）"/>
    <w:basedOn w:val="a"/>
    <w:uiPriority w:val="4"/>
    <w:qFormat/>
    <w:pPr>
      <w:widowControl/>
      <w:ind w:firstLineChars="0" w:firstLine="0"/>
      <w:jc w:val="right"/>
    </w:pPr>
    <w:rPr>
      <w:rFonts w:ascii="Times New Roman" w:eastAsia="ＭＳ 明朝" w:hAnsi="Times New Roman" w:cs="Times New Roman"/>
      <w:color w:val="000000"/>
      <w:szCs w:val="20"/>
    </w:rPr>
  </w:style>
  <w:style w:type="paragraph" w:customStyle="1" w:styleId="afa">
    <w:name w:val="著者名（日）"/>
    <w:basedOn w:val="a"/>
    <w:uiPriority w:val="3"/>
    <w:qFormat/>
    <w:rsid w:val="00CE58C7"/>
    <w:pPr>
      <w:widowControl/>
      <w:ind w:firstLineChars="0" w:firstLine="0"/>
    </w:pPr>
    <w:rPr>
      <w:rFonts w:ascii="Times New Roman" w:eastAsia="ＭＳ 明朝" w:hAnsi="Times New Roman" w:cs="Times New Roman"/>
      <w:color w:val="000000"/>
      <w:sz w:val="22"/>
      <w:szCs w:val="22"/>
    </w:rPr>
  </w:style>
  <w:style w:type="paragraph" w:customStyle="1" w:styleId="afb">
    <w:name w:val="題目（英）"/>
    <w:basedOn w:val="ae"/>
    <w:next w:val="afc"/>
    <w:uiPriority w:val="17"/>
    <w:qFormat/>
    <w:pPr>
      <w:widowControl/>
      <w:ind w:firstLineChars="0" w:firstLine="0"/>
      <w:outlineLvl w:val="9"/>
    </w:pPr>
    <w:rPr>
      <w:rFonts w:ascii="Arial" w:eastAsia="ＭＳ ゴシック" w:hAnsi="Arial" w:cs="Arial"/>
      <w:color w:val="000000"/>
      <w:sz w:val="24"/>
      <w:szCs w:val="24"/>
    </w:rPr>
  </w:style>
  <w:style w:type="paragraph" w:customStyle="1" w:styleId="afc">
    <w:name w:val="副題（英）"/>
    <w:basedOn w:val="a"/>
    <w:next w:val="af5"/>
    <w:uiPriority w:val="18"/>
    <w:qFormat/>
    <w:pPr>
      <w:widowControl/>
      <w:spacing w:after="150"/>
      <w:ind w:firstLineChars="0" w:firstLine="0"/>
      <w:jc w:val="center"/>
    </w:pPr>
    <w:rPr>
      <w:rFonts w:ascii="Arial" w:eastAsia="ＭＳ ゴシック" w:hAnsi="Arial" w:cs="Arial"/>
      <w:color w:val="000000"/>
      <w:sz w:val="21"/>
    </w:rPr>
  </w:style>
  <w:style w:type="paragraph" w:customStyle="1" w:styleId="afd">
    <w:name w:val="著者名（英）"/>
    <w:basedOn w:val="a"/>
    <w:uiPriority w:val="19"/>
    <w:qFormat/>
    <w:pPr>
      <w:widowControl/>
      <w:ind w:firstLineChars="0" w:firstLine="0"/>
      <w:jc w:val="center"/>
    </w:pPr>
    <w:rPr>
      <w:rFonts w:ascii="Times New Roman" w:eastAsia="ＭＳ 明朝" w:hAnsi="Times New Roman" w:cs="Times New Roman"/>
      <w:color w:val="000000"/>
      <w:szCs w:val="20"/>
    </w:rPr>
  </w:style>
  <w:style w:type="paragraph" w:customStyle="1" w:styleId="afe">
    <w:name w:val="所属（英）"/>
    <w:basedOn w:val="a"/>
    <w:uiPriority w:val="20"/>
    <w:qFormat/>
    <w:pPr>
      <w:widowControl/>
      <w:ind w:firstLineChars="0" w:firstLine="0"/>
      <w:jc w:val="center"/>
    </w:pPr>
    <w:rPr>
      <w:rFonts w:ascii="Times New Roman" w:eastAsia="ＭＳ 明朝" w:hAnsi="Times New Roman" w:cs="Times New Roman"/>
      <w:color w:val="000000"/>
      <w:szCs w:val="20"/>
    </w:rPr>
  </w:style>
  <w:style w:type="paragraph" w:customStyle="1" w:styleId="aff">
    <w:name w:val="英文要旨見出し"/>
    <w:basedOn w:val="a"/>
    <w:next w:val="aff0"/>
    <w:uiPriority w:val="21"/>
    <w:qFormat/>
    <w:pPr>
      <w:widowControl/>
      <w:spacing w:before="200"/>
      <w:ind w:firstLineChars="0" w:firstLine="0"/>
      <w:jc w:val="left"/>
    </w:pPr>
    <w:rPr>
      <w:rFonts w:ascii="Arial" w:eastAsia="ＭＳ ゴシック" w:hAnsi="Arial" w:cs="Arial"/>
      <w:color w:val="000000"/>
      <w:szCs w:val="20"/>
    </w:rPr>
  </w:style>
  <w:style w:type="paragraph" w:customStyle="1" w:styleId="aff0">
    <w:name w:val="英文要旨"/>
    <w:basedOn w:val="a"/>
    <w:uiPriority w:val="22"/>
    <w:qFormat/>
    <w:pPr>
      <w:widowControl/>
    </w:pPr>
    <w:rPr>
      <w:rFonts w:ascii="Times New Roman" w:eastAsia="ＭＳ 明朝" w:hAnsi="Times New Roman" w:cs="Times New Roman"/>
      <w:color w:val="000000"/>
      <w:szCs w:val="20"/>
    </w:rPr>
  </w:style>
  <w:style w:type="paragraph" w:customStyle="1" w:styleId="aff1">
    <w:name w:val="章見出し"/>
    <w:basedOn w:val="a"/>
    <w:next w:val="af5"/>
    <w:uiPriority w:val="5"/>
    <w:qFormat/>
    <w:pPr>
      <w:widowControl/>
      <w:ind w:firstLineChars="0" w:firstLine="0"/>
      <w:jc w:val="left"/>
      <w:outlineLvl w:val="0"/>
    </w:pPr>
    <w:rPr>
      <w:rFonts w:ascii="Arial" w:eastAsia="ＭＳ ゴシック" w:hAnsi="Arial" w:cs="Arial"/>
      <w:color w:val="000000"/>
      <w:sz w:val="21"/>
    </w:rPr>
  </w:style>
  <w:style w:type="paragraph" w:customStyle="1" w:styleId="aff2">
    <w:name w:val="節見出し"/>
    <w:basedOn w:val="a"/>
    <w:next w:val="af5"/>
    <w:uiPriority w:val="6"/>
    <w:qFormat/>
    <w:pPr>
      <w:widowControl/>
      <w:ind w:firstLineChars="0" w:firstLine="0"/>
      <w:jc w:val="left"/>
      <w:outlineLvl w:val="1"/>
    </w:pPr>
    <w:rPr>
      <w:rFonts w:ascii="Arial" w:eastAsia="ＭＳ ゴシック" w:hAnsi="Arial" w:cs="Arial"/>
      <w:color w:val="000000"/>
      <w:sz w:val="21"/>
    </w:rPr>
  </w:style>
  <w:style w:type="paragraph" w:customStyle="1" w:styleId="aff3">
    <w:name w:val="項見出し"/>
    <w:basedOn w:val="a"/>
    <w:next w:val="af5"/>
    <w:uiPriority w:val="7"/>
    <w:qFormat/>
    <w:rsid w:val="00155D62"/>
    <w:pPr>
      <w:widowControl/>
      <w:ind w:firstLineChars="0" w:firstLine="0"/>
      <w:jc w:val="left"/>
      <w:outlineLvl w:val="2"/>
    </w:pPr>
    <w:rPr>
      <w:rFonts w:asciiTheme="majorHAnsi" w:eastAsia="ＭＳ ゴシック" w:hAnsiTheme="majorHAnsi" w:cs="ＭＳ ゴシック"/>
      <w:color w:val="000000"/>
      <w:szCs w:val="20"/>
    </w:rPr>
  </w:style>
  <w:style w:type="paragraph" w:customStyle="1" w:styleId="aff4">
    <w:name w:val="付記見出し"/>
    <w:basedOn w:val="a"/>
    <w:next w:val="af5"/>
    <w:uiPriority w:val="12"/>
    <w:qFormat/>
    <w:rsid w:val="00DE4013"/>
    <w:pPr>
      <w:widowControl/>
      <w:ind w:firstLineChars="0" w:firstLine="0"/>
      <w:jc w:val="left"/>
    </w:pPr>
    <w:rPr>
      <w:rFonts w:ascii="Arial" w:eastAsia="ＭＳ ゴシック" w:hAnsi="Arial" w:cs="Arial"/>
      <w:color w:val="000000"/>
      <w:sz w:val="21"/>
    </w:rPr>
  </w:style>
  <w:style w:type="paragraph" w:customStyle="1" w:styleId="aff5">
    <w:name w:val="謝辞見出し"/>
    <w:basedOn w:val="a"/>
    <w:next w:val="af5"/>
    <w:uiPriority w:val="13"/>
    <w:qFormat/>
    <w:rsid w:val="00DE4013"/>
    <w:pPr>
      <w:widowControl/>
      <w:ind w:firstLineChars="0" w:firstLine="0"/>
      <w:jc w:val="left"/>
    </w:pPr>
    <w:rPr>
      <w:rFonts w:ascii="Arial" w:eastAsia="ＭＳ ゴシック" w:hAnsi="Arial" w:cs="Arial"/>
      <w:color w:val="000000"/>
      <w:sz w:val="21"/>
    </w:rPr>
  </w:style>
  <w:style w:type="paragraph" w:customStyle="1" w:styleId="aff6">
    <w:name w:val="注見出し"/>
    <w:basedOn w:val="a"/>
    <w:next w:val="aff7"/>
    <w:uiPriority w:val="14"/>
    <w:qFormat/>
    <w:rsid w:val="00DE4013"/>
    <w:pPr>
      <w:widowControl/>
      <w:ind w:firstLineChars="0" w:firstLine="0"/>
      <w:jc w:val="left"/>
    </w:pPr>
    <w:rPr>
      <w:rFonts w:ascii="Arial" w:eastAsia="ＭＳ ゴシック" w:hAnsi="Arial" w:cs="Arial"/>
      <w:color w:val="000000"/>
      <w:sz w:val="21"/>
    </w:rPr>
  </w:style>
  <w:style w:type="paragraph" w:customStyle="1" w:styleId="aff8">
    <w:name w:val="参考文献見出し"/>
    <w:basedOn w:val="a"/>
    <w:next w:val="aff9"/>
    <w:uiPriority w:val="15"/>
    <w:qFormat/>
    <w:rsid w:val="00C7592A"/>
    <w:pPr>
      <w:widowControl/>
      <w:ind w:firstLineChars="0" w:firstLine="0"/>
      <w:jc w:val="left"/>
    </w:pPr>
    <w:rPr>
      <w:rFonts w:ascii="Arial" w:eastAsia="ＭＳ ゴシック" w:hAnsi="Arial" w:cs="Arial"/>
      <w:color w:val="000000"/>
      <w:sz w:val="21"/>
    </w:rPr>
  </w:style>
  <w:style w:type="paragraph" w:customStyle="1" w:styleId="aff7">
    <w:name w:val="注本文"/>
    <w:basedOn w:val="a"/>
    <w:uiPriority w:val="28"/>
    <w:rsid w:val="00DE4013"/>
    <w:pPr>
      <w:widowControl/>
      <w:ind w:left="100" w:hangingChars="100" w:hanging="100"/>
    </w:pPr>
    <w:rPr>
      <w:rFonts w:ascii="Times New Roman" w:eastAsia="ＭＳ 明朝" w:hAnsi="Times New Roman" w:cs="Times New Roman"/>
      <w:color w:val="000000"/>
      <w:szCs w:val="20"/>
    </w:rPr>
  </w:style>
  <w:style w:type="paragraph" w:customStyle="1" w:styleId="aff9">
    <w:name w:val="参考文献"/>
    <w:basedOn w:val="a"/>
    <w:uiPriority w:val="16"/>
    <w:qFormat/>
    <w:pPr>
      <w:widowControl/>
      <w:ind w:left="410" w:hangingChars="200" w:hanging="410"/>
    </w:pPr>
    <w:rPr>
      <w:rFonts w:ascii="Times New Roman" w:eastAsia="ＭＳ 明朝" w:hAnsi="Times New Roman" w:cs="Times New Roman"/>
      <w:color w:val="000000"/>
      <w:szCs w:val="20"/>
    </w:rPr>
  </w:style>
  <w:style w:type="paragraph" w:customStyle="1" w:styleId="affa">
    <w:name w:val="図キャプション"/>
    <w:basedOn w:val="a"/>
    <w:next w:val="af5"/>
    <w:uiPriority w:val="9"/>
    <w:qFormat/>
    <w:pPr>
      <w:widowControl/>
      <w:spacing w:after="120"/>
      <w:ind w:firstLineChars="0" w:firstLine="0"/>
      <w:jc w:val="center"/>
    </w:pPr>
    <w:rPr>
      <w:rFonts w:ascii="Arial" w:eastAsia="ＭＳ ゴシック" w:hAnsi="Arial" w:cs="Arial"/>
      <w:color w:val="000000"/>
      <w:szCs w:val="20"/>
    </w:rPr>
  </w:style>
  <w:style w:type="paragraph" w:customStyle="1" w:styleId="affb">
    <w:name w:val="表キャプション"/>
    <w:basedOn w:val="a"/>
    <w:next w:val="af5"/>
    <w:uiPriority w:val="10"/>
    <w:qFormat/>
    <w:pPr>
      <w:widowControl/>
      <w:spacing w:before="100"/>
      <w:ind w:firstLineChars="0" w:firstLine="0"/>
      <w:jc w:val="center"/>
    </w:pPr>
    <w:rPr>
      <w:rFonts w:ascii="Arial" w:eastAsia="ＭＳ ゴシック" w:hAnsi="Arial" w:cs="Arial"/>
      <w:color w:val="000000"/>
      <w:szCs w:val="20"/>
    </w:rPr>
  </w:style>
  <w:style w:type="paragraph" w:customStyle="1" w:styleId="affc">
    <w:name w:val="ブロック引用"/>
    <w:basedOn w:val="a"/>
    <w:uiPriority w:val="11"/>
    <w:qFormat/>
    <w:rsid w:val="00C615B9"/>
    <w:pPr>
      <w:ind w:leftChars="100" w:left="100" w:firstLineChars="0" w:firstLine="0"/>
    </w:pPr>
    <w:rPr>
      <w:rFonts w:ascii="Times New Roman" w:eastAsia="ＭＳ 明朝" w:hAnsi="Times New Roman" w:cs="Times New Roman"/>
      <w:color w:val="000000"/>
      <w:szCs w:val="20"/>
    </w:rPr>
  </w:style>
  <w:style w:type="table" w:customStyle="1" w:styleId="affd">
    <w:name w:val="著者情報表（日）"/>
    <w:basedOn w:val="a5"/>
    <w:uiPriority w:val="60"/>
    <w:qFormat/>
    <w:tblPr>
      <w:tblBorders>
        <w:top w:val="nil"/>
        <w:left w:val="nil"/>
        <w:bottom w:val="nil"/>
        <w:right w:val="nil"/>
        <w:insideH w:val="nil"/>
        <w:insideV w:val="nil"/>
      </w:tblBorders>
      <w:tblCellMar>
        <w:left w:w="60" w:type="dxa"/>
        <w:right w:w="60" w:type="dxa"/>
      </w:tblCellMar>
    </w:tblPr>
  </w:style>
  <w:style w:type="table" w:customStyle="1" w:styleId="affe">
    <w:name w:val="著者情報表（英）"/>
    <w:basedOn w:val="a5"/>
    <w:uiPriority w:val="60"/>
    <w:qFormat/>
    <w:tblPr>
      <w:tblBorders>
        <w:top w:val="nil"/>
        <w:left w:val="nil"/>
        <w:bottom w:val="nil"/>
        <w:right w:val="nil"/>
        <w:insideH w:val="nil"/>
        <w:insideV w:val="nil"/>
      </w:tblBorders>
      <w:tblCellMar>
        <w:left w:w="60" w:type="dxa"/>
        <w:right w:w="60" w:type="dxa"/>
      </w:tblCellMar>
    </w:tblPr>
  </w:style>
  <w:style w:type="character" w:customStyle="1" w:styleId="af6">
    <w:name w:val="本文 (文字)"/>
    <w:basedOn w:val="a0"/>
    <w:link w:val="af5"/>
    <w:rsid w:val="001953BD"/>
    <w:rPr>
      <w:rFonts w:ascii="Times New Roman" w:eastAsia="ＭＳ 明朝"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901" Type="http://schemas.openxmlformats.org/officeDocument/2006/relationships/image" Target="media/float_text_1.png"/><Relationship Id="rId902" Type="http://schemas.openxmlformats.org/officeDocument/2006/relationships/image" Target="media/float_text_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kam\Dropbox\@&#12479;&#12473;&#12463;\JASME&#38306;&#36899;\&#12486;&#12531;&#12503;&#12524;&#12540;&#12488;&#20316;&#25104;&#38306;&#36899;\JASME_template_20261009.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ournal_template">
      <a:majorFont>
        <a:latin typeface="Arial"/>
        <a:ea typeface="ＭＳ ゴシック"/>
        <a:cs typeface=""/>
      </a:majorFont>
      <a:minorFont>
        <a:latin typeface="Times New Roman"/>
        <a:ea typeface="ＭＳ 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04FA9E-9EFA-4D3C-8ECF-F10AFB6F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JASME_template_20261009.dotx</Template>
  <TotalTime>1</TotalTime>
  <Pages>4</Pages>
  <Words>411</Words>
  <Characters>2343</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数学教育学研究 構造スタイル付き論文テンプレート</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数学教育学研究 構造スタイル付き論文テンプレート</dc:title>
  <dc:creator/>
  <cp:lastModifiedBy/>
  <cp:revision>1</cp:revision>
  <cp:lastPrinted>2026-10-06T06:40:00Z</cp:lastPrinted>
  <dcterms:created xsi:type="dcterms:W3CDTF">2026-10-09T03:11:00Z</dcterms:created>
  <dcterms:modified xsi:type="dcterms:W3CDTF">2026-10-09T03:12:00Z</dcterms:modified>
</cp:coreProperties>
</file>