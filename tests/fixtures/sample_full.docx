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37224" w14:textId="77777777" w:rsidR="00324BC0" w:rsidRPr="00793677" w:rsidRDefault="00324BC0" w:rsidP="004F2353">
      <w:pPr>
        <w:ind w:firstLineChars="0" w:firstLine="0"/>
      </w:pPr>
      <w:r w:rsidRPr="00793677">
        <w:rPr>
          <w:rFonts w:hint="eastAsia"/>
        </w:rPr>
        <w:t>全国数学教育学会誌　数学教育学研究</w:t>
      </w:r>
    </w:p>
    <w:p w14:paraId="3AEED43A" w14:textId="77777777" w:rsidR="000C4EF8" w:rsidRPr="004F2353" w:rsidRDefault="002E1E7B" w:rsidP="00477AC3">
      <w:pPr>
        <w:ind w:firstLineChars="0" w:firstLine="0"/>
        <w:jc w:val="distribute"/>
        <w:rPr>
          <w:rFonts w:asciiTheme="minorEastAsia" w:hAnsiTheme="minorEastAsia"/>
          <w:sz w:val="10"/>
          <w:szCs w:val="10"/>
        </w:rPr>
      </w:pPr>
      <w:r w:rsidRPr="004F2353">
        <w:rPr>
          <w:rFonts w:hint="eastAsia"/>
          <w:sz w:val="10"/>
          <w:szCs w:val="10"/>
        </w:rPr>
        <w:t>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</w:t>
      </w:r>
    </w:p>
    <w:p w14:paraId="7750865D" w14:textId="77777777" w:rsidR="00A63B49" w:rsidRPr="003B221E" w:rsidRDefault="002B60F5" w:rsidP="00E3417C">
      <w:pPr>
        <w:pStyle w:val="af7"/>
      </w:pPr>
      <w:r>
        <w:rPr>
          <w:rFonts w:hint="eastAsia"/>
        </w:rPr>
        <w:t>数学的探究における証明の構成過程に関する研究</w:t>
      </w:r>
    </w:p>
    <w:p w14:paraId="673FA10F" w14:textId="77777777" w:rsidR="00AA4D04" w:rsidRPr="00121011" w:rsidRDefault="004F2353" w:rsidP="0086284E">
      <w:pPr>
        <w:pStyle w:val="af8"/>
      </w:pPr>
      <w:r w:rsidRPr="00CE58C7">
        <w:rPr>
          <w:rFonts w:asciiTheme="minorEastAsia" w:eastAsiaTheme="minorEastAsia" w:hAnsiTheme="minorEastAsia"/>
        </w:rPr>
        <w:t>―中学校第２学年「三角形の合同」を事例として―</w:t>
      </w:r>
      <w:r w:rsidR="00302B5E" w:rsidRPr="00121011"/>
      <w:r w:rsidR="00CE58C7">
        <w:rPr>
          <w:rFonts w:hint="eastAsia"/>
        </w:rPr>
      </w:r>
      <w:r w:rsidR="00302B5E" w:rsidRPr="00121011"/>
      <w:r w:rsidR="00CE58C7">
        <w:rPr>
          <w:rFonts w:hint="eastAsia"/>
        </w:rPr>
      </w:r>
      <w:r w:rsidRPr="00CE58C7">
        <w:rPr>
          <w:rFonts w:asciiTheme="minorEastAsia" w:eastAsiaTheme="minorEastAsia" w:hAnsiTheme="minorEastAsia"/>
        </w:rPr>
      </w:r>
    </w:p>
    <w:p w14:paraId="0F129F48" w14:textId="77777777" w:rsidR="002F4A74" w:rsidRPr="00302B5E" w:rsidRDefault="002F4A74" w:rsidP="0087466C">
      <w:pPr>
        <w:ind w:firstLineChars="0" w:firstLine="0"/>
      </w:pPr>
    </w:p>
    <w:tbl>
      <w:tblPr>
        <w:tblStyle w:val="affd"/>
        <w:tblW w:w="5386" w:type="dxa"/>
        <w:jc w:val="right"/>
        <w:tblLayout w:type="fixed"/>
        <w:tblLook w:val="04A0" w:firstRow="1" w:lastRow="0" w:firstColumn="1" w:lastColumn="0" w:noHBand="0" w:noVBand="1"/>
      </w:tblPr>
      <w:tblGrid>
        <w:gridCol w:w="3685"/>
        <w:gridCol w:w="1701"/>
      </w:tblGrid>
      <w:tr w:rsidR="00C7678C" w14:paraId="09B79362" w14:textId="77777777" w:rsidTr="00CE58C7">
        <w:trPr>
          <w:cantSplit/>
          <w:jc w:val="right"/>
        </w:trPr>
        <w:tc>
          <w:tcPr>
            <w:tcW w:w="3685" w:type="dxa"/>
            <w:vAlign w:val="center"/>
          </w:tcPr>
          <w:p w14:paraId="58755709" w14:textId="77777777" w:rsidR="00C7678C" w:rsidRDefault="00000000">
            <w:pPr>
              <w:pStyle w:val="af9"/>
            </w:pPr>
            <w:r>
              <w:t>広島大学大学院人間社会科学研究科</w:t>
            </w:r>
          </w:p>
        </w:tc>
        <w:tc>
          <w:tcPr>
            <w:tcW w:w="1701" w:type="dxa"/>
            <w:vAlign w:val="center"/>
          </w:tcPr>
          <w:p w14:paraId="2898D1DB" w14:textId="77777777" w:rsidR="00C7678C" w:rsidRDefault="00000000" w:rsidP="00CE58C7">
            <w:pPr>
              <w:pStyle w:val="afa"/>
            </w:pPr>
            <w:r>
              <w:t>数学　太郎</w:t>
            </w:r>
          </w:p>
        </w:tc>
      </w:tr>
      <w:tr w:rsidR="00C7678C" w14:paraId="09B79362" w14:textId="77777777" w:rsidTr="00CE58C7">
        <w:trPr>
          <w:cantSplit/>
          <w:jc w:val="right"/>
        </w:trPr>
        <w:tc>
          <w:tcPr>
            <w:tcW w:w="3685" w:type="dxa"/>
            <w:vAlign w:val="center"/>
          </w:tcPr>
          <w:p w14:paraId="58755709" w14:textId="77777777" w:rsidR="00C7678C" w:rsidRDefault="00000000">
            <w:pPr>
              <w:pStyle w:val="af9"/>
            </w:pPr>
            <w:r>
              <w:t>東京学芸大学</w:t>
            </w:r>
          </w:p>
        </w:tc>
        <w:tc>
          <w:tcPr>
            <w:tcW w:w="1701" w:type="dxa"/>
            <w:vAlign w:val="center"/>
          </w:tcPr>
          <w:p w14:paraId="2898D1DB" w14:textId="77777777" w:rsidR="00C7678C" w:rsidRDefault="00000000" w:rsidP="00CE58C7">
            <w:pPr>
              <w:pStyle w:val="afa"/>
            </w:pPr>
            <w:r>
              <w:t>教育　花子</w:t>
            </w:r>
          </w:p>
        </w:tc>
      </w:tr>
      <w:tr w:rsidR="00C7678C" w14:paraId="09B79362" w14:textId="77777777" w:rsidTr="00CE58C7">
        <w:trPr>
          <w:cantSplit/>
          <w:jc w:val="right"/>
        </w:trPr>
        <w:tc>
          <w:tcPr>
            <w:tcW w:w="3685" w:type="dxa"/>
            <w:vAlign w:val="center"/>
          </w:tcPr>
          <w:p w14:paraId="58755709" w14:textId="77777777" w:rsidR="00C7678C" w:rsidRDefault="00000000">
            <w:pPr>
              <w:pStyle w:val="af9"/>
            </w:pPr>
            <w:r>
              <w:t>広島大学大学院人間社会科学研究科</w:t>
            </w:r>
          </w:p>
        </w:tc>
        <w:tc>
          <w:tcPr>
            <w:tcW w:w="1701" w:type="dxa"/>
            <w:vAlign w:val="center"/>
          </w:tcPr>
          <w:p w14:paraId="2898D1DB" w14:textId="77777777" w:rsidR="00C7678C" w:rsidRDefault="00000000" w:rsidP="00CE58C7">
            <w:pPr>
              <w:pStyle w:val="afa"/>
            </w:pPr>
            <w:r>
              <w:t>研究次郎</w:t>
            </w:r>
          </w:p>
        </w:tc>
      </w:tr>
    </w:tbl>
    <w:p w14:paraId="01306641" w14:textId="77777777" w:rsidR="000C4EF8" w:rsidRPr="004F2353" w:rsidRDefault="00A95CC1" w:rsidP="00477AC3">
      <w:pPr>
        <w:ind w:firstLineChars="0" w:firstLine="0"/>
        <w:jc w:val="distribute"/>
        <w:rPr>
          <w:rFonts w:asciiTheme="minorEastAsia" w:hAnsiTheme="minorEastAsia"/>
          <w:sz w:val="10"/>
          <w:szCs w:val="10"/>
        </w:rPr>
      </w:pPr>
      <w:r w:rsidRPr="004F2353">
        <w:rPr>
          <w:rFonts w:hint="eastAsia"/>
          <w:sz w:val="10"/>
          <w:szCs w:val="10"/>
        </w:rPr>
        <w:t>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</w:t>
      </w:r>
    </w:p>
    <w:p w14:paraId="38CF70B4" w14:textId="77777777" w:rsidR="002F4A74" w:rsidRDefault="002F4A74" w:rsidP="004F2353">
      <w:pPr>
        <w:ind w:firstLineChars="0" w:firstLine="0"/>
      </w:pPr>
    </w:p>
    <w:p w14:paraId="09237FDD" w14:textId="77777777" w:rsidR="007F56FF" w:rsidRDefault="007F56FF" w:rsidP="004F2353">
      <w:pPr>
        <w:sectPr w:rsidR="007F56FF" w:rsidSect="00A95CC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066" w:right="822" w:bottom="953" w:left="822" w:header="397" w:footer="397" w:gutter="0"/>
          <w:pgNumType w:start="1"/>
          <w:cols w:space="414"/>
          <w:docGrid w:type="linesAndChars" w:linePitch="315" w:charSpace="1073"/>
        </w:sectPr>
      </w:pPr>
    </w:p>
    <w:p>
      <w:pPr>
        <w:pStyle w:val="aff1"/>
      </w:pPr>
      <w:r>
        <w:t>１．はじめに</w:t>
      </w:r>
    </w:p>
    <w:p>
      <w:pPr>
        <w:pStyle w:val="af5"/>
      </w:pPr>
      <w:r>
        <w:t>本研究では，数学的探究（中原, 1995；岩崎・山口, 2007）における証明の構成過程を検討する。</w:t>
      </w:r>
      <w:r>
        <w:t>Lakatos（1976）は証明と反駁の論理を示し，Polya（1945, 1954）は発見的方法を論じた。</w:t>
      </w:r>
      <w:r>
        <w:t>また，宮川ほか（2016）は世界探究パラダイムに基づく論証活動を分析している</w:t>
      </w:r>
      <w:r>
        <w:rPr>
          <w:vertAlign w:val="superscript"/>
        </w:rPr>
        <w:t>1)</w:t>
      </w:r>
      <w:r>
        <w:t>。</w:t>
      </w:r>
    </w:p>
    <w:p>
      <w:pPr>
        <w:pStyle w:val="af5"/>
      </w:pPr>
      <w:r>
        <w:t>証明の機能については多くの議論がある（Hanna, 2000, p. 5; de Villiers, 1990）。</w:t>
      </w:r>
      <w:r>
        <w:t>学習指導要領（文部科学省, 2019a）では，</w:t>
      </w:r>
      <w:r>
        <w:rPr>
          <w:b/>
        </w:rPr>
        <w:t>論理的に考察し表現する力</w:t>
      </w:r>
      <w:r>
        <w:t>の育成が求められている。詳しくは文部科学省のWebサイト（</w:t>
      </w:r>
      <w:hyperlink r:id="rId904">
        <w:r>
          <w:rPr>
            <w:u w:val="single"/>
          </w:rPr>
          <w:t>https://www.mext.go.jp/</w:t>
        </w:r>
      </w:hyperlink>
      <w:r>
        <w:t>）を参照されたい。</w:t>
      </w:r>
    </w:p>
    <w:p>
      <w:pPr>
        <w:pStyle w:val="af5"/>
      </w:pPr>
      <w:r>
        <w:t>国宗は，その後の論考（2001）において証明の意義を整理した。</w:t>
      </w:r>
      <w:r>
        <w:t>なお，この点についてはClaudeの2025年の報告も参考になる。</w:t>
      </w:r>
      <w:r>
        <w:t>濱中（2016）も同様の指摘をしているが，Lakatos（1977）の議論とは立場が異なる。</w:t>
      </w:r>
    </w:p>
    <w:p>
      <w:pPr>
        <w:pStyle w:val="aff2"/>
      </w:pPr>
      <w:r>
        <w:t>(1) 証明の構成と三角形の合同</w:t>
      </w:r>
    </w:p>
    <w:p>
      <w:pPr>
        <w:pStyle w:val="af5"/>
      </w:pPr>
      <w:r>
        <w:t>三平方の定理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>を例に，図1に示すような図形を考える。三角形の面積は次の式で表される。</w:t>
      </w:r>
    </w:p>
    <w:p>
      <w:pPr>
        <w:pStyle w:val="af5"/>
        <w:jc w:val="center"/>
      </w:pPr>
      <m:oMathPara>
        <m:oMath>
          <m:r>
            <m:t>S=</m:t>
          </m:r>
          <m:f>
            <m:num>
              <m:r>
                <m:t>1</m:t>
              </m:r>
            </m:num>
            <m:den>
              <m:r>
                <m:t>2</m:t>
              </m:r>
            </m:den>
          </m:f>
          <m:r>
            <m:t>ah</m:t>
          </m:r>
        </m:oMath>
      </m:oMathPara>
      <w:r>
        <w:tab/>
      </w:r>
      <w:r>
        <w:t>(1)</w:t>
      </w:r>
    </w:p>
    <w:p>
      <w:pPr>
        <w:pStyle w:val="af5"/>
      </w:pPr>
      <w:r>
        <w:t>式(1)より，底辺</w:t>
      </w:r>
      <m:oMath>
        <m:r>
          <m:t>a</m:t>
        </m:r>
      </m:oMath>
      <w:r>
        <w:t>と高さ</w:t>
      </w:r>
      <m:oMath>
        <m:r>
          <m:t>h</m:t>
        </m:r>
      </m:oMath>
      <w:r>
        <w:t>が等しければ面積も等しい。また，</w:t>
      </w:r>
      <m:oMath>
        <m:rad>
          <m:radPr>
            <m:degHide m:val="1"/>
          </m:radPr>
          <m:deg/>
          <m:e>
            <m:r>
              <m:t>2</m:t>
            </m:r>
          </m:e>
        </m:rad>
        <m:r>
          <m:t>≒1.41</m:t>
        </m:r>
      </m:oMath>
      <w:r>
        <w:t>や</w:t>
      </w:r>
      <m:oMath>
        <m:rad>
          <m:deg>
            <m:r>
              <m:t>3</m:t>
            </m:r>
          </m:deg>
          <m:e>
            <m:r>
              <m:t>x</m:t>
            </m:r>
          </m:e>
        </m:rad>
      </m:oMath>
      <w:r>
        <w:t>，</w:t>
      </w:r>
      <m:oMath>
        <m:nary>
          <m:naryPr>
            <m:chr m:val="∑"/>
          </m:naryPr>
          <m:sub>
            <m:r>
              <m:t>k=1</m:t>
            </m:r>
          </m:sub>
          <m:sup>
            <m:r>
              <m:t>n</m:t>
            </m:r>
          </m:sup>
          <m:e>
            <m:r>
              <m:t>k</m:t>
            </m:r>
          </m:e>
        </m:nary>
        <m:r>
          <m:t>=</m:t>
        </m:r>
        <m:d>
          <m:e>
            <m:r>
              <m:t>n+1</m:t>
            </m:r>
          </m:e>
        </m:d>
        <m:r>
          <m:t>n/2</m:t>
        </m:r>
      </m:oMath>
      <w:r>
        <w:t>も用いた。化学式H</w:t>
      </w:r>
      <w:r>
        <w:rPr>
          <w:vertAlign w:val="subscript"/>
        </w:rPr>
        <w:t>2</w:t>
      </w:r>
      <w:r>
        <w:t>Oのような下付き文字も含む。</w:t>
      </w:r>
    </w:p>
    <w:p xmlns:a="http://schemas.openxmlformats.org/drawingml/2006/main" xmlns:pic="http://schemas.openxmlformats.org/drawingml/2006/picture">
      <w:pPr>
        <w:pStyle w:val="af5"/>
        <w:jc w:val="center"/>
      </w:pPr>
      <w:r>
        <w:drawing>
          <wp:inline distT="0" distB="0" distL="0" distR="0">
            <wp:extent cx="2880000" cy="1800000"/>
            <wp:docPr id="101" name="図"/>
            <a:graphic>
              <a:graphicData uri="http://schemas.openxmlformats.org/drawingml/2006/picture">
                <pic:pic>
                  <pic:nvPicPr>
                    <pic:cNvPr id="101" name="図"/>
                    <pic:cNvPicPr/>
                  </pic:nvPicPr>
                  <pic:blipFill>
                    <a:blip r:embed="rId90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ffa"/>
      </w:pPr>
      <w:r>
        <w:t>図1　三角形ABCと三角形DEFの合同</w:t>
      </w:r>
    </w:p>
    <w:p>
      <w:pPr>
        <w:pStyle w:val="aff3"/>
      </w:pPr>
      <w:r>
        <w:t>① 生徒の記述</w:t>
      </w:r>
    </w:p>
    <w:p>
      <w:pPr>
        <w:pStyle w:val="af5"/>
      </w:pPr>
      <w:r>
        <w:t>生徒の記述を図2に示す（図1，2を参照）。授業の流れは表1のとおりである。</w:t>
      </w:r>
    </w:p>
    <w:p xmlns:a="http://schemas.openxmlformats.org/drawingml/2006/main" xmlns:pic="http://schemas.openxmlformats.org/drawingml/2006/picture">
      <w:pPr>
        <w:pStyle w:val="af5"/>
        <w:jc w:val="center"/>
      </w:pPr>
      <w:r>
        <w:drawing>
          <wp:inline distT="0" distB="0" distL="0" distR="0">
            <wp:extent cx="2880000" cy="1560000"/>
            <wp:docPr id="102" name="図"/>
            <a:graphic>
              <a:graphicData uri="http://schemas.openxmlformats.org/drawingml/2006/picture">
                <pic:pic>
                  <pic:nvPicPr>
                    <pic:cNvPr id="102" name="図"/>
                    <pic:cNvPicPr/>
                  </pic:nvPicPr>
                  <pic:blipFill>
                    <a:blip r:embed="rId90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5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ffa"/>
      </w:pPr>
      <w:r>
        <w:t>図2　生徒Aの記述</w:t>
      </w:r>
    </w:p>
    <w:p>
      <w:pPr>
        <w:pStyle w:val="affb"/>
      </w:pPr>
      <w:r>
        <w:t>表1　授業の流れ</w:t>
      </w:r>
    </w:p>
    <w:tbl>
      <w:tblPr>
        <w:tblStyle w:val="a5"/>
        <w:tblW w:w="0" w:type="auto"/>
      </w:tblPr>
      <w:tblGrid>
        <w:gridCol w:w="2000"/>
        <w:gridCol w:w="2000"/>
        <w:gridCol w:w="2000"/>
      </w:tblGrid>
      <w:tr>
        <w:trPr>
          <w:tblHeader/>
        </w:trPr>
        <w:tc>
          <w:tcPr>
            <w:tcW w:w="2000" w:type="dxa"/>
          </w:tcPr>
          <w:p>
            <w:pPr>
              <w:pStyle w:val="af5"/>
            </w:pPr>
            <w:r>
              <w:rPr>
                <w:b/>
              </w:rPr>
              <w:t>段階</w:t>
            </w:r>
          </w:p>
        </w:tc>
        <w:tc>
          <w:tcPr>
            <w:tcW w:w="2000" w:type="dxa"/>
          </w:tcPr>
          <w:p>
            <w:pPr>
              <w:pStyle w:val="af5"/>
            </w:pPr>
            <w:r>
              <w:rPr>
                <w:b/>
              </w:rPr>
              <w:t>時間</w:t>
            </w:r>
          </w:p>
        </w:tc>
        <w:tc>
          <w:tcPr>
            <w:tcW w:w="2000" w:type="dxa"/>
          </w:tcPr>
          <w:p>
            <w:pPr>
              <w:pStyle w:val="af5"/>
            </w:pPr>
            <w:r>
              <w:rPr>
                <w:b/>
              </w:rPr>
              <w:t>主な活動</w:t>
            </w:r>
          </w:p>
        </w:tc>
      </w:tr>
      <w:tr>
        <w:tc>
          <w:tcPr>
            <w:tcW w:w="2000" w:type="dxa"/>
            <w:vMerge w:val="restart"/>
          </w:tcPr>
          <w:p>
            <w:pPr>
              <w:pStyle w:val="af5"/>
            </w:pPr>
            <w:r>
              <w:t>導入</w:t>
            </w:r>
          </w:p>
        </w:tc>
        <w:tc>
          <w:tcPr>
            <w:tcW w:w="2000" w:type="dxa"/>
          </w:tcPr>
          <w:p>
            <w:pPr>
              <w:pStyle w:val="af5"/>
            </w:pPr>
            <w:r>
              <w:t>10分</w:t>
            </w:r>
          </w:p>
        </w:tc>
        <w:tc>
          <w:tcPr>
            <w:tcW w:w="2000" w:type="dxa"/>
          </w:tcPr>
          <w:p>
            <w:pPr>
              <w:pStyle w:val="af5"/>
            </w:pPr>
            <w:r>
              <w:t>課題の把握</w:t>
            </w:r>
          </w:p>
        </w:tc>
      </w:tr>
      <w:tr>
        <w:tc>
          <w:tcPr>
            <w:tcW w:w="2000" w:type="dxa"/>
            <w:vMerge/>
          </w:tcPr>
          <w:p>
            <w:pPr>
              <w:pStyle w:val="af5"/>
            </w:pPr>
          </w:p>
        </w:tc>
        <w:tc>
          <w:tcPr>
            <w:tcW w:w="2000" w:type="dxa"/>
          </w:tcPr>
          <w:p>
            <w:pPr>
              <w:pStyle w:val="af5"/>
            </w:pPr>
            <w:r>
              <w:t>5分</w:t>
            </w:r>
          </w:p>
        </w:tc>
        <w:tc>
          <w:tcPr>
            <w:tcW w:w="2000" w:type="dxa"/>
          </w:tcPr>
          <w:p>
            <w:pPr>
              <w:pStyle w:val="af5"/>
            </w:pPr>
            <w:r>
              <w:t>予想の共有</w:t>
            </w:r>
          </w:p>
          <w:p>
            <w:pPr>
              <w:pStyle w:val="af5"/>
            </w:pPr>
            <w:r>
              <w:t>（全体）</w:t>
            </w:r>
          </w:p>
        </w:tc>
      </w:tr>
      <w:tr>
        <w:tc>
          <w:tcPr>
            <w:tcW w:w="2000" w:type="dxa"/>
          </w:tcPr>
          <w:p>
            <w:pPr>
              <w:pStyle w:val="af5"/>
            </w:pPr>
            <w:r>
              <w:t>展開</w:t>
            </w:r>
          </w:p>
        </w:tc>
        <w:tc>
          <w:tcPr>
            <w:tcW w:w="2000" w:type="dxa"/>
            <w:gridSpan w:val="2"/>
          </w:tcPr>
          <w:p>
            <w:pPr>
              <w:pStyle w:val="af5"/>
            </w:pPr>
            <w:r>
              <w:t>30分</w:t>
            </w:r>
          </w:p>
        </w:tc>
      </w:tr>
    </w:tbl>
    <w:p>
      <w:pPr>
        <w:pStyle w:val="af5"/>
      </w:pPr>
    </w:p>
    <w:p>
      <w:pPr>
        <w:pStyle w:val="affc"/>
      </w:pPr>
      <w:r>
        <w:t>証明とは，ある命題が真であることを，公理と既に証明された命題から導くことである。</w:t>
      </w:r>
    </w:p>
    <w:p>
      <w:pPr>
        <w:pStyle w:val="affc"/>
      </w:pPr>
      <w:r>
        <w:t>（中原, 1995, p. 12）</w:t>
      </w:r>
    </w:p>
    <w:p>
      <w:pPr>
        <w:pStyle w:val="af5"/>
      </w:pPr>
    </w:p>
    <w:p>
      <w:r>
        <w:rPr>
          <w:b/>
        </w:rPr>
        <w:t>２．考察</w:t>
      </w:r>
    </w:p>
    <w:p>
      <w:pPr>
        <w:pStyle w:val="af5"/>
      </w:pPr>
      <w:r>
        <w:t>表2に分析の観点を示す。下の式は画像で挿入されている。</w:t>
      </w:r>
    </w:p>
    <w:p xmlns:a="http://schemas.openxmlformats.org/drawingml/2006/main" xmlns:pic="http://schemas.openxmlformats.org/drawingml/2006/picture">
      <w:pPr>
        <w:pStyle w:val="af5"/>
        <w:jc w:val="center"/>
      </w:pPr>
      <w:r>
        <w:drawing>
          <wp:inline distT="0" distB="0" distL="0" distR="0">
            <wp:extent cx="1800000" cy="350000"/>
            <wp:docPr id="103" name="数式"/>
            <a:graphic>
              <a:graphicData uri="http://schemas.openxmlformats.org/drawingml/2006/picture">
                <pic:pic>
                  <pic:nvPicPr>
                    <pic:cNvPr id="103" name="数式"/>
                    <pic:cNvPicPr/>
                  </pic:nvPicPr>
                  <pic:blipFill>
                    <a:blip r:embed="rId903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f5"/>
      </w:pPr>
      <w:r>
        <w:t>表2　分析の観点</w:t>
      </w:r>
    </w:p>
    <w:tbl>
      <w:tblPr>
        <w:tblStyle w:val="a5"/>
        <w:tblW w:w="0" w:type="auto"/>
      </w:tblPr>
      <w:tblGrid>
        <w:gridCol w:w="2000"/>
        <w:gridCol w:w="2000"/>
      </w:tblGrid>
      <w:tr>
        <w:tc>
          <w:tcPr>
            <w:tcW w:w="2000" w:type="dxa"/>
          </w:tcPr>
          <w:p>
            <w:pPr>
              <w:pStyle w:val="af5"/>
            </w:pPr>
            <w:r>
              <w:t>観点</w:t>
            </w:r>
          </w:p>
        </w:tc>
        <w:tc>
          <w:tcPr>
            <w:tcW w:w="2000" w:type="dxa"/>
          </w:tcPr>
          <w:p>
            <w:pPr>
              <w:pStyle w:val="af5"/>
            </w:pPr>
            <w:r>
              <w:t>内容</w:t>
            </w:r>
          </w:p>
        </w:tc>
      </w:tr>
      <w:tr>
        <w:tc>
          <w:tcPr>
            <w:tcW w:w="2000" w:type="dxa"/>
          </w:tcPr>
          <w:p>
            <w:pPr>
              <w:pStyle w:val="af5"/>
            </w:pPr>
            <w:r>
              <w:t>論証</w:t>
            </w:r>
          </w:p>
        </w:tc>
        <w:tc>
          <w:tcPr>
            <w:tcW w:w="2000" w:type="dxa"/>
          </w:tcPr>
          <w:p>
            <w:pPr>
              <w:pStyle w:val="af5"/>
            </w:pPr>
            <w:r>
              <w:t>根拠を示して説明する</w:t>
            </w:r>
          </w:p>
        </w:tc>
      </w:tr>
    </w:tbl>
    <w:p>
      <w:pPr>
        <w:pStyle w:val="af5"/>
      </w:pPr>
    </w:p>
    <w:p>
      <w:pPr>
        <w:pStyle w:val="aff4"/>
      </w:pPr>
      <w:r>
        <w:t>付記</w:t>
      </w:r>
    </w:p>
    <w:p>
      <w:pPr>
        <w:pStyle w:val="af5"/>
      </w:pPr>
      <w:r>
        <w:t>本研究は，第50回秋期研究発表会での発表内容を加筆・修正したものである。</w:t>
      </w:r>
    </w:p>
    <w:p>
      <w:pPr>
        <w:pStyle w:val="af5"/>
      </w:pPr>
    </w:p>
    <w:p>
      <w:pPr>
        <w:pStyle w:val="aff5"/>
      </w:pPr>
      <w:r>
        <w:t>謝辞</w:t>
      </w:r>
    </w:p>
    <w:p>
      <w:pPr>
        <w:pStyle w:val="af5"/>
      </w:pPr>
      <w:r>
        <w:t>調査にご協力いただいた先生方に感謝申し上げます。</w:t>
      </w:r>
    </w:p>
    <w:p>
      <w:pPr>
        <w:pStyle w:val="af5"/>
      </w:pPr>
    </w:p>
    <w:p>
      <w:pPr>
        <w:pStyle w:val="aff6"/>
      </w:pPr>
      <w:r>
        <w:t>注</w:t>
      </w:r>
    </w:p>
    <w:p>
      <w:pPr>
        <w:pStyle w:val="af5"/>
      </w:pPr>
      <w:r>
        <w:t>1) SRP は Study and Research Path の略である。</w:t>
      </w:r>
    </w:p>
    <w:p>
      <w:pPr>
        <w:pStyle w:val="af5"/>
      </w:pPr>
      <w:r>
        <w:t>2) 詳細は https://example.org/srp-notes を参照。</w:t>
      </w:r>
    </w:p>
    <w:p>
      <w:pPr>
        <w:pStyle w:val="af5"/>
      </w:pPr>
    </w:p>
    <w:p>
      <w:pPr>
        <w:pStyle w:val="aff8"/>
      </w:pPr>
      <w:r>
        <w:t>引用および参考文献</w:t>
      </w:r>
    </w:p>
    <w:p>
      <w:pPr>
        <w:pStyle w:val="aff9"/>
      </w:pPr>
      <w:r>
        <w:t>岩崎秀樹・山口武志（2007）．「数学的探究の理論」．『数学教育学研究』，第13巻，pp.1-10．</w:t>
      </w:r>
    </w:p>
    <w:p>
      <w:pPr>
        <w:pStyle w:val="aff9"/>
      </w:pPr>
      <w:r>
        <w:t>国宗進（2001）．「証明の意義」．『数学教育論究』，第77巻，pp.3-20．</w:t>
      </w:r>
    </w:p>
    <w:p>
      <w:pPr>
        <w:pStyle w:val="aff9"/>
      </w:pPr>
      <w:r>
        <w:t>中原忠男（1995）．『算数・数学教育における構成的アプローチの研究』．聖文社．</w:t>
      </w:r>
    </w:p>
    <w:p>
      <w:pPr>
        <w:pStyle w:val="aff9"/>
      </w:pPr>
      <w:r>
        <w:t>宮川健・濵中裕明・大滝孝治（2016）．「世界探究パラダイムに基づくSRPにおける論証活動（1）」．全国数学教育学会誌『数学教育学研究』，第22巻，第２号，pp.25-36．</w:t>
      </w:r>
    </w:p>
    <w:p>
      <w:pPr>
        <w:pStyle w:val="aff9"/>
      </w:pPr>
      <w:r>
        <w:t>文部科学省（2019a）．『中学校学習指導要領解説 数学編』．日本文教出版．</w:t>
      </w:r>
    </w:p>
    <w:p>
      <w:pPr>
        <w:pStyle w:val="aff9"/>
      </w:pPr>
      <w:r>
        <w:t>文部科学省（2019b）．『高等学校学習指導要領解説 数学編』．学校図書．</w:t>
      </w:r>
    </w:p>
    <w:p>
      <w:pPr>
        <w:pStyle w:val="aff9"/>
      </w:pPr>
      <w:r>
        <w:t>Claude, A. (2025). An unusual reference format example. Journal of Testing, 1, 1-2. doi:10.1234/jt.2025.001</w:t>
      </w:r>
    </w:p>
    <w:p>
      <w:pPr>
        <w:pStyle w:val="aff9"/>
      </w:pPr>
      <w:r>
        <w:t>de Villiers, M. (1990). The role and function of proof in mathematics. Pythagoras, 24, 17-24.</w:t>
      </w:r>
    </w:p>
    <w:p>
      <w:pPr>
        <w:pStyle w:val="aff9"/>
      </w:pPr>
      <w:r>
        <w:t>Hanna, G. (2000). Proof, explanation and exploration: An overview. Educational Studies in Mathematics, 44(1), 5-23. https://doi.org/10.1023/A:1012737223465</w:t>
      </w:r>
    </w:p>
    <w:p>
      <w:pPr>
        <w:pStyle w:val="aff9"/>
      </w:pPr>
      <w:r>
        <w:t xml:space="preserve">Lakatos, I. (1976). Proofs and refutations. Cambridge University Press. </w:t>
      </w:r>
      <w:hyperlink r:id="rId905">
        <w:r>
          <w:rPr>
            <w:u w:val="single"/>
          </w:rPr>
          <w:t>https://doi.org/10.1017/CBO9781139171472</w:t>
        </w:r>
      </w:hyperlink>
    </w:p>
    <w:p>
      <w:pPr>
        <w:pStyle w:val="aff9"/>
      </w:pPr>
      <w:r>
        <w:t>Polya, G. (1945). How to solve it. Princeton University Press.</w:t>
      </w:r>
    </w:p>
    <w:p>
      <w:pPr>
        <w:pStyle w:val="aff9"/>
      </w:pPr>
      <w:r>
        <w:t>Polya, G. (1954). Mathematics and plausible reasoning. Princeton University Press.</w:t>
      </w:r>
    </w:p>
    <w:p w14:paraId="727091D9" w14:textId="77777777" w:rsidR="00C7592A" w:rsidRPr="00097792" w:rsidRDefault="00C7592A" w:rsidP="007E59D8">
      <w:pPr>
        <w:sectPr w:rsidR="00C7592A" w:rsidRPr="00097792" w:rsidSect="000412F0">
          <w:type w:val="continuous"/>
          <w:pgSz w:w="11906" w:h="16838" w:code="9"/>
          <w:pgMar w:top="1066" w:right="822" w:bottom="953" w:left="822" w:header="397" w:footer="397" w:gutter="0"/>
          <w:cols w:num="2" w:space="420"/>
          <w:docGrid w:type="linesAndChars" w:linePitch="315" w:charSpace="1032"/>
        </w:sectPr>
      </w:pPr>
    </w:p>
    <w:p w14:paraId="639823A5" w14:textId="77777777" w:rsidR="00901346" w:rsidRDefault="00901346">
      <w:pPr>
        <w:widowControl/>
        <w:ind w:firstLineChars="0" w:firstLine="0"/>
        <w:jc w:val="left"/>
        <w:rPr>
          <w:rFonts w:asciiTheme="majorHAnsi" w:hAnsiTheme="majorHAnsi" w:cstheme="majorHAnsi"/>
          <w:sz w:val="24"/>
          <w:szCs w:val="32"/>
        </w:rPr>
      </w:pPr>
      <w:r>
        <w:rPr>
          <w:rFonts w:asciiTheme="majorHAnsi" w:hAnsiTheme="majorHAnsi" w:cstheme="majorHAnsi"/>
          <w:sz w:val="24"/>
          <w:szCs w:val="32"/>
        </w:rPr>
        <w:br w:type="page"/>
      </w:r>
    </w:p>
    <w:p w14:paraId="5E9C6DD8" w14:textId="77777777" w:rsidR="003B27D8" w:rsidRPr="000957CE" w:rsidRDefault="006B5CEE" w:rsidP="000957CE">
      <w:pPr>
        <w:pStyle w:val="afb"/>
      </w:pPr>
      <w:r w:rsidRPr="000957CE">
        <w:lastRenderedPageBreak/>
        <w:t>A Study on the Process of Constructing Proofs in Mathematical Inquiry</w:t>
      </w:r>
      <w:r w:rsidR="00BC3BF7"/>
      <w:r w:rsidR="00BC3BF7" w:rsidRPr="00BC3BF7"/>
      <w:r w:rsidR="00BC3BF7"/>
      <w:r w:rsidR="00BC3BF7" w:rsidRPr="00BC3BF7"/>
      <w:r w:rsidR="00BC3BF7"/>
    </w:p>
    <w:p w14:paraId="322EEFCE" w14:textId="77777777" w:rsidR="003B27D8" w:rsidRPr="000957CE" w:rsidRDefault="006B5CEE" w:rsidP="000957CE">
      <w:pPr>
        <w:pStyle w:val="afc"/>
      </w:pPr>
      <w:r w:rsidRPr="000957CE">
        <w:t>Focusing on Congruence of Triangles in the Second Grade of Lower Secondary School</w:t>
      </w:r>
      <w:r w:rsidR="00BC3BF7"/>
      <w:r w:rsidR="00BC3BF7" w:rsidRPr="00BC3BF7"/>
      <w:r w:rsidR="00BC3BF7"/>
      <w:r w:rsidR="00BC3BF7" w:rsidRPr="00BC3BF7"/>
      <w:r w:rsidR="00BC3BF7"/>
      <w:r w:rsidR="00BC3BF7" w:rsidRPr="00BC3BF7"/>
      <w:r w:rsidR="00BC3BF7"/>
    </w:p>
    <w:tbl>
      <w:tblPr>
        <w:tblStyle w:val="affe"/>
        <w:tblW w:w="10262" w:type="dxa"/>
        <w:jc w:val="center"/>
        <w:tblLayout w:type="fixed"/>
        <w:tblLook w:val="04A0" w:firstRow="1" w:lastRow="0" w:firstColumn="1" w:lastColumn="0" w:noHBand="0" w:noVBand="1"/>
      </w:tblPr>
      <w:tblGrid>
        <w:gridCol w:w="10262"/>
      </w:tblGrid>
      <w:tr w:rsidR="00C7678C" w14:paraId="54019066" w14:textId="77777777">
        <w:trPr>
          <w:cantSplit/>
          <w:jc w:val="center"/>
        </w:trPr>
        <w:tc>
          <w:tcPr>
            <w:tcW w:w="10262" w:type="dxa"/>
            <w:vAlign w:val="center"/>
          </w:tcPr>
          <w:p w14:paraId="4DB280BC" w14:textId="77777777" w:rsidR="00C7678C" w:rsidRDefault="00000000">
            <w:pPr>
              <w:pStyle w:val="afd"/>
            </w:pPr>
            <w:r>
              <w:t>Taro SUGAKU</w:t>
            </w:r>
          </w:p>
        </w:tc>
      </w:tr>
      <w:tr w:rsidR="00C7678C" w14:paraId="31DA6060" w14:textId="77777777">
        <w:trPr>
          <w:cantSplit/>
          <w:jc w:val="center"/>
        </w:trPr>
        <w:tc>
          <w:tcPr>
            <w:tcW w:w="10262" w:type="dxa"/>
            <w:vAlign w:val="center"/>
          </w:tcPr>
          <w:p w14:paraId="5B0D8CAB" w14:textId="77777777" w:rsidR="00C7678C" w:rsidRDefault="00000000">
            <w:pPr>
              <w:pStyle w:val="afe"/>
            </w:pPr>
            <w:r>
              <w:t>Graduate School of Humanities and Social Sciences, Hiroshima University</w:t>
            </w:r>
          </w:p>
        </w:tc>
      </w:tr>
      <w:tr w:rsidR="00C7678C" w14:paraId="54019066" w14:textId="77777777">
        <w:trPr>
          <w:cantSplit/>
          <w:jc w:val="center"/>
        </w:trPr>
        <w:tc>
          <w:tcPr>
            <w:tcW w:w="10262" w:type="dxa"/>
            <w:vAlign w:val="center"/>
          </w:tcPr>
          <w:p w14:paraId="4DB280BC" w14:textId="77777777" w:rsidR="00C7678C" w:rsidRDefault="00000000">
            <w:pPr>
              <w:pStyle w:val="afd"/>
            </w:pPr>
            <w:r>
              <w:t>Hanako KYOIKU</w:t>
            </w:r>
          </w:p>
        </w:tc>
      </w:tr>
      <w:tr w:rsidR="00C7678C" w14:paraId="31DA6060" w14:textId="77777777">
        <w:trPr>
          <w:cantSplit/>
          <w:jc w:val="center"/>
        </w:trPr>
        <w:tc>
          <w:tcPr>
            <w:tcW w:w="10262" w:type="dxa"/>
            <w:vAlign w:val="center"/>
          </w:tcPr>
          <w:p w14:paraId="5B0D8CAB" w14:textId="77777777" w:rsidR="00C7678C" w:rsidRDefault="00000000">
            <w:pPr>
              <w:pStyle w:val="afe"/>
            </w:pPr>
            <w:r>
              <w:t>Tokyo Gakugei University</w:t>
            </w:r>
          </w:p>
        </w:tc>
      </w:tr>
      <w:tr w:rsidR="00C7678C" w14:paraId="54019066" w14:textId="77777777">
        <w:trPr>
          <w:cantSplit/>
          <w:jc w:val="center"/>
        </w:trPr>
        <w:tc>
          <w:tcPr>
            <w:tcW w:w="10262" w:type="dxa"/>
            <w:vAlign w:val="center"/>
          </w:tcPr>
          <w:p w14:paraId="4DB280BC" w14:textId="77777777" w:rsidR="00C7678C" w:rsidRDefault="00000000">
            <w:pPr>
              <w:pStyle w:val="afd"/>
            </w:pPr>
            <w:r>
              <w:t>Jiro KENKYU</w:t>
            </w:r>
          </w:p>
        </w:tc>
      </w:tr>
      <w:tr w:rsidR="00C7678C" w14:paraId="31DA6060" w14:textId="77777777">
        <w:trPr>
          <w:cantSplit/>
          <w:jc w:val="center"/>
        </w:trPr>
        <w:tc>
          <w:tcPr>
            <w:tcW w:w="10262" w:type="dxa"/>
            <w:vAlign w:val="center"/>
          </w:tcPr>
          <w:p w14:paraId="5B0D8CAB" w14:textId="77777777" w:rsidR="00C7678C" w:rsidRDefault="00000000">
            <w:pPr>
              <w:pStyle w:val="afe"/>
            </w:pPr>
            <w:r>
              <w:t>Graduate School of Humanities and Social Sciences, Hiroshima University</w:t>
            </w:r>
          </w:p>
        </w:tc>
      </w:tr>
    </w:tbl>
    <w:p w14:paraId="0E5B659E" w14:textId="77777777" w:rsidR="006B5CEE" w:rsidRPr="00BC3BF7" w:rsidRDefault="006B5CEE" w:rsidP="004F2353">
      <w:pPr>
        <w:pStyle w:val="aff"/>
      </w:pPr>
      <w:r>
        <w:t>Abstract</w:t>
      </w:r>
    </w:p>
    <w:p>
      <w:pPr>
        <w:pStyle w:val="aff0"/>
      </w:pPr>
      <w:r>
        <w:t>This study examines the process of constructing proofs in mathematical inquiry. Figure 1 shows the congruent triangles discussed in the lesson.</w:t>
      </w:r>
    </w:p>
    <w:p>
      <w:pPr>
        <w:pStyle w:val="aff0"/>
      </w:pPr>
      <w:r>
        <w:t>The results suggest that students' proofs develop through refutations (Lakatos, 1976).</w:t>
      </w:r>
    </w:p>
    <w:p>
      <w:pPr>
        <w:pStyle w:val="aff0"/>
      </w:pPr>
      <w:r>
        <w:t>資料　授業で用いたワークシート</w:t>
      </w:r>
    </w:p>
    <w:p>
      <w:pPr>
        <w:pStyle w:val="aff0"/>
      </w:pPr>
      <w:r>
        <w:t>ワークシートの設問は次の通りである。</w:t>
      </w:r>
    </w:p>
    <w:sectPr w:rsidR="003640B0" w:rsidSect="000412F0">
      <w:type w:val="continuous"/>
      <w:pgSz w:w="11906" w:h="16838" w:code="9"/>
      <w:pgMar w:top="1066" w:right="822" w:bottom="953" w:left="822" w:header="397" w:footer="397" w:gutter="0"/>
      <w:cols w:space="420"/>
      <w:docGrid w:type="linesAndChars" w:linePitch="315" w:charSpace="107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7D1B7" w14:textId="77777777" w:rsidR="003A5883" w:rsidRDefault="003A5883" w:rsidP="004F2353">
      <w:pPr>
        <w:ind w:firstLine="200"/>
      </w:pPr>
      <w:r>
        <w:separator/>
      </w:r>
    </w:p>
  </w:endnote>
  <w:endnote w:type="continuationSeparator" w:id="0">
    <w:p w14:paraId="7C735D37" w14:textId="77777777" w:rsidR="003A5883" w:rsidRDefault="003A5883" w:rsidP="004F2353">
      <w:pPr>
        <w:ind w:firstLine="2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2705424"/>
      <w:docPartObj>
        <w:docPartGallery w:val="Page Numbers (Bottom of Page)"/>
        <w:docPartUnique/>
      </w:docPartObj>
    </w:sdtPr>
    <w:sdtContent>
      <w:p w14:paraId="3B78CC7D" w14:textId="77777777" w:rsidR="0087466C" w:rsidRDefault="000412F0" w:rsidP="000412F0">
        <w:pPr>
          <w:pStyle w:val="a4"/>
          <w:ind w:firstLine="20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92715801"/>
      <w:docPartObj>
        <w:docPartGallery w:val="Page Numbers (Bottom of Page)"/>
        <w:docPartUnique/>
      </w:docPartObj>
    </w:sdtPr>
    <w:sdtContent>
      <w:p w14:paraId="39B75AB5" w14:textId="77777777" w:rsidR="000412F0" w:rsidRDefault="000412F0">
        <w:pPr>
          <w:pStyle w:val="a4"/>
          <w:ind w:firstLine="20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861B7" w14:textId="77777777" w:rsidR="0087466C" w:rsidRDefault="0087466C">
    <w:pPr>
      <w:pStyle w:val="a4"/>
      <w:ind w:firstLine="20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D1FD8" w14:textId="77777777" w:rsidR="003A5883" w:rsidRDefault="003A5883" w:rsidP="004F2353">
      <w:pPr>
        <w:ind w:firstLine="200"/>
      </w:pPr>
      <w:r>
        <w:separator/>
      </w:r>
    </w:p>
  </w:footnote>
  <w:footnote w:type="continuationSeparator" w:id="0">
    <w:p w14:paraId="200B8A42" w14:textId="77777777" w:rsidR="003A5883" w:rsidRDefault="003A5883" w:rsidP="004F2353">
      <w:pPr>
        <w:ind w:firstLine="20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1F322" w14:textId="77777777" w:rsidR="00674E56" w:rsidRDefault="00674E56" w:rsidP="0087466C">
    <w:pPr>
      <w:pStyle w:val="a3"/>
      <w:ind w:firstLineChars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C01B5" w14:textId="77777777" w:rsidR="0017577F" w:rsidRDefault="0017577F" w:rsidP="0087466C">
    <w:pPr>
      <w:pStyle w:val="a3"/>
      <w:ind w:firstLineChars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01A59" w14:textId="77777777" w:rsidR="0087466C" w:rsidRDefault="0087466C">
    <w:pPr>
      <w:pStyle w:val="a3"/>
      <w:ind w:firstLine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851AC"/>
    <w:multiLevelType w:val="multilevel"/>
    <w:tmpl w:val="DB8655CC"/>
    <w:lvl w:ilvl="0">
      <w:start w:val="1"/>
      <w:numFmt w:val="decimal"/>
      <w:lvlText w:val="%1."/>
      <w:lvlJc w:val="left"/>
      <w:pPr>
        <w:tabs>
          <w:tab w:val="num" w:pos="410"/>
        </w:tabs>
        <w:ind w:left="410" w:hanging="205"/>
      </w:pPr>
    </w:lvl>
    <w:lvl w:ilvl="1">
      <w:start w:val="1"/>
      <w:numFmt w:val="decimal"/>
      <w:lvlText w:val="%2."/>
      <w:lvlJc w:val="left"/>
      <w:pPr>
        <w:tabs>
          <w:tab w:val="num" w:pos="615"/>
        </w:tabs>
        <w:ind w:left="615" w:hanging="205"/>
      </w:pPr>
    </w:lvl>
    <w:lvl w:ilvl="2">
      <w:start w:val="1"/>
      <w:numFmt w:val="decimal"/>
      <w:lvlText w:val="%3."/>
      <w:lvlJc w:val="left"/>
      <w:pPr>
        <w:tabs>
          <w:tab w:val="num" w:pos="820"/>
        </w:tabs>
        <w:ind w:left="820" w:hanging="205"/>
      </w:pPr>
    </w:lvl>
    <w:lvl w:ilvl="3">
      <w:start w:val="1"/>
      <w:numFmt w:val="decimal"/>
      <w:lvlText w:val="%4."/>
      <w:lvlJc w:val="left"/>
      <w:pPr>
        <w:tabs>
          <w:tab w:val="num" w:pos="1025"/>
        </w:tabs>
        <w:ind w:left="1025" w:hanging="205"/>
      </w:pPr>
    </w:lvl>
    <w:lvl w:ilvl="4">
      <w:start w:val="1"/>
      <w:numFmt w:val="decimal"/>
      <w:lvlText w:val="%5."/>
      <w:lvlJc w:val="left"/>
      <w:pPr>
        <w:tabs>
          <w:tab w:val="num" w:pos="1230"/>
        </w:tabs>
        <w:ind w:left="1230" w:hanging="205"/>
      </w:pPr>
    </w:lvl>
    <w:lvl w:ilvl="5">
      <w:start w:val="1"/>
      <w:numFmt w:val="decimal"/>
      <w:lvlText w:val="%6."/>
      <w:lvlJc w:val="left"/>
      <w:pPr>
        <w:tabs>
          <w:tab w:val="num" w:pos="1435"/>
        </w:tabs>
        <w:ind w:left="1435" w:hanging="205"/>
      </w:pPr>
    </w:lvl>
    <w:lvl w:ilvl="6">
      <w:start w:val="1"/>
      <w:numFmt w:val="decimal"/>
      <w:lvlText w:val="%7."/>
      <w:lvlJc w:val="left"/>
      <w:pPr>
        <w:tabs>
          <w:tab w:val="num" w:pos="1640"/>
        </w:tabs>
        <w:ind w:left="1640" w:hanging="205"/>
      </w:pPr>
    </w:lvl>
    <w:lvl w:ilvl="7">
      <w:start w:val="1"/>
      <w:numFmt w:val="decimal"/>
      <w:lvlText w:val="%8."/>
      <w:lvlJc w:val="left"/>
      <w:pPr>
        <w:tabs>
          <w:tab w:val="num" w:pos="1845"/>
        </w:tabs>
        <w:ind w:left="1845" w:hanging="205"/>
      </w:pPr>
    </w:lvl>
    <w:lvl w:ilvl="8">
      <w:start w:val="1"/>
      <w:numFmt w:val="decimal"/>
      <w:lvlText w:val="%9."/>
      <w:lvlJc w:val="left"/>
      <w:pPr>
        <w:tabs>
          <w:tab w:val="num" w:pos="2050"/>
        </w:tabs>
        <w:ind w:left="2050" w:hanging="205"/>
      </w:pPr>
    </w:lvl>
  </w:abstractNum>
  <w:abstractNum w:abstractNumId="1" w15:restartNumberingAfterBreak="0">
    <w:nsid w:val="0988563A"/>
    <w:multiLevelType w:val="hybridMultilevel"/>
    <w:tmpl w:val="585091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7F228F6"/>
    <w:multiLevelType w:val="hybridMultilevel"/>
    <w:tmpl w:val="33F6E29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43E7E83"/>
    <w:multiLevelType w:val="hybridMultilevel"/>
    <w:tmpl w:val="5F722BCC"/>
    <w:lvl w:ilvl="0" w:tplc="F2821062">
      <w:start w:val="1"/>
      <w:numFmt w:val="decimal"/>
      <w:suff w:val="space"/>
      <w:lvlText w:val="%1)"/>
      <w:lvlJc w:val="left"/>
      <w:pPr>
        <w:ind w:left="489" w:hanging="284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85" w:hanging="440"/>
      </w:pPr>
    </w:lvl>
    <w:lvl w:ilvl="2" w:tplc="04090011" w:tentative="1">
      <w:start w:val="1"/>
      <w:numFmt w:val="decimalEnclosedCircle"/>
      <w:lvlText w:val="%3"/>
      <w:lvlJc w:val="left"/>
      <w:pPr>
        <w:ind w:left="1525" w:hanging="440"/>
      </w:pPr>
    </w:lvl>
    <w:lvl w:ilvl="3" w:tplc="0409000F" w:tentative="1">
      <w:start w:val="1"/>
      <w:numFmt w:val="decimal"/>
      <w:lvlText w:val="%4."/>
      <w:lvlJc w:val="left"/>
      <w:pPr>
        <w:ind w:left="1965" w:hanging="440"/>
      </w:pPr>
    </w:lvl>
    <w:lvl w:ilvl="4" w:tplc="04090017" w:tentative="1">
      <w:start w:val="1"/>
      <w:numFmt w:val="aiueoFullWidth"/>
      <w:lvlText w:val="(%5)"/>
      <w:lvlJc w:val="left"/>
      <w:pPr>
        <w:ind w:left="2405" w:hanging="440"/>
      </w:pPr>
    </w:lvl>
    <w:lvl w:ilvl="5" w:tplc="04090011" w:tentative="1">
      <w:start w:val="1"/>
      <w:numFmt w:val="decimalEnclosedCircle"/>
      <w:lvlText w:val="%6"/>
      <w:lvlJc w:val="left"/>
      <w:pPr>
        <w:ind w:left="2845" w:hanging="440"/>
      </w:pPr>
    </w:lvl>
    <w:lvl w:ilvl="6" w:tplc="0409000F" w:tentative="1">
      <w:start w:val="1"/>
      <w:numFmt w:val="decimal"/>
      <w:lvlText w:val="%7."/>
      <w:lvlJc w:val="left"/>
      <w:pPr>
        <w:ind w:left="3285" w:hanging="440"/>
      </w:pPr>
    </w:lvl>
    <w:lvl w:ilvl="7" w:tplc="04090017" w:tentative="1">
      <w:start w:val="1"/>
      <w:numFmt w:val="aiueoFullWidth"/>
      <w:lvlText w:val="(%8)"/>
      <w:lvlJc w:val="left"/>
      <w:pPr>
        <w:ind w:left="3725" w:hanging="440"/>
      </w:pPr>
    </w:lvl>
    <w:lvl w:ilvl="8" w:tplc="04090011" w:tentative="1">
      <w:start w:val="1"/>
      <w:numFmt w:val="decimalEnclosedCircle"/>
      <w:lvlText w:val="%9"/>
      <w:lvlJc w:val="left"/>
      <w:pPr>
        <w:ind w:left="4165" w:hanging="440"/>
      </w:pPr>
    </w:lvl>
  </w:abstractNum>
  <w:abstractNum w:abstractNumId="4" w15:restartNumberingAfterBreak="0">
    <w:nsid w:val="4ABC5365"/>
    <w:multiLevelType w:val="hybridMultilevel"/>
    <w:tmpl w:val="252A0422"/>
    <w:lvl w:ilvl="0" w:tplc="0409000F">
      <w:start w:val="1"/>
      <w:numFmt w:val="decimal"/>
      <w:lvlText w:val="%1."/>
      <w:lvlJc w:val="left"/>
      <w:pPr>
        <w:ind w:left="645" w:hanging="440"/>
      </w:pPr>
    </w:lvl>
    <w:lvl w:ilvl="1" w:tplc="04090017" w:tentative="1">
      <w:start w:val="1"/>
      <w:numFmt w:val="aiueoFullWidth"/>
      <w:lvlText w:val="(%2)"/>
      <w:lvlJc w:val="left"/>
      <w:pPr>
        <w:ind w:left="1085" w:hanging="440"/>
      </w:pPr>
    </w:lvl>
    <w:lvl w:ilvl="2" w:tplc="04090011" w:tentative="1">
      <w:start w:val="1"/>
      <w:numFmt w:val="decimalEnclosedCircle"/>
      <w:lvlText w:val="%3"/>
      <w:lvlJc w:val="left"/>
      <w:pPr>
        <w:ind w:left="1525" w:hanging="440"/>
      </w:pPr>
    </w:lvl>
    <w:lvl w:ilvl="3" w:tplc="0409000F" w:tentative="1">
      <w:start w:val="1"/>
      <w:numFmt w:val="decimal"/>
      <w:lvlText w:val="%4."/>
      <w:lvlJc w:val="left"/>
      <w:pPr>
        <w:ind w:left="1965" w:hanging="440"/>
      </w:pPr>
    </w:lvl>
    <w:lvl w:ilvl="4" w:tplc="04090017" w:tentative="1">
      <w:start w:val="1"/>
      <w:numFmt w:val="aiueoFullWidth"/>
      <w:lvlText w:val="(%5)"/>
      <w:lvlJc w:val="left"/>
      <w:pPr>
        <w:ind w:left="2405" w:hanging="440"/>
      </w:pPr>
    </w:lvl>
    <w:lvl w:ilvl="5" w:tplc="04090011" w:tentative="1">
      <w:start w:val="1"/>
      <w:numFmt w:val="decimalEnclosedCircle"/>
      <w:lvlText w:val="%6"/>
      <w:lvlJc w:val="left"/>
      <w:pPr>
        <w:ind w:left="2845" w:hanging="440"/>
      </w:pPr>
    </w:lvl>
    <w:lvl w:ilvl="6" w:tplc="0409000F" w:tentative="1">
      <w:start w:val="1"/>
      <w:numFmt w:val="decimal"/>
      <w:lvlText w:val="%7."/>
      <w:lvlJc w:val="left"/>
      <w:pPr>
        <w:ind w:left="3285" w:hanging="440"/>
      </w:pPr>
    </w:lvl>
    <w:lvl w:ilvl="7" w:tplc="04090017" w:tentative="1">
      <w:start w:val="1"/>
      <w:numFmt w:val="aiueoFullWidth"/>
      <w:lvlText w:val="(%8)"/>
      <w:lvlJc w:val="left"/>
      <w:pPr>
        <w:ind w:left="3725" w:hanging="440"/>
      </w:pPr>
    </w:lvl>
    <w:lvl w:ilvl="8" w:tplc="04090011" w:tentative="1">
      <w:start w:val="1"/>
      <w:numFmt w:val="decimalEnclosedCircle"/>
      <w:lvlText w:val="%9"/>
      <w:lvlJc w:val="left"/>
      <w:pPr>
        <w:ind w:left="4165" w:hanging="440"/>
      </w:pPr>
    </w:lvl>
  </w:abstractNum>
  <w:abstractNum w:abstractNumId="5" w15:restartNumberingAfterBreak="0">
    <w:nsid w:val="52931D27"/>
    <w:multiLevelType w:val="hybridMultilevel"/>
    <w:tmpl w:val="1A9C15E6"/>
    <w:lvl w:ilvl="0" w:tplc="97425CC8">
      <w:start w:val="1"/>
      <w:numFmt w:val="decimal"/>
      <w:lvlText w:val="%1)"/>
      <w:lvlJc w:val="left"/>
      <w:pPr>
        <w:ind w:left="284" w:hanging="284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" w15:restartNumberingAfterBreak="0">
    <w:nsid w:val="5B453D07"/>
    <w:multiLevelType w:val="hybridMultilevel"/>
    <w:tmpl w:val="7CAEC698"/>
    <w:lvl w:ilvl="0" w:tplc="90A69E18">
      <w:start w:val="1"/>
      <w:numFmt w:val="decimalEnclosedCircle"/>
      <w:lvlText w:val="%1"/>
      <w:lvlJc w:val="left"/>
      <w:pPr>
        <w:ind w:left="360" w:hanging="360"/>
      </w:pPr>
      <w:rPr>
        <w:rFonts w:ascii="ＭＳ 明朝" w:eastAsia="ＭＳ 明朝" w:hAnsi="ＭＳ 明朝" w:cs="ＭＳ 明朝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678E7164"/>
    <w:multiLevelType w:val="multilevel"/>
    <w:tmpl w:val="943E9B48"/>
    <w:lvl w:ilvl="0">
      <w:start w:val="1"/>
      <w:numFmt w:val="bullet"/>
      <w:lvlText w:val="•"/>
      <w:lvlJc w:val="left"/>
      <w:pPr>
        <w:tabs>
          <w:tab w:val="num" w:pos="410"/>
        </w:tabs>
        <w:ind w:left="410" w:hanging="205"/>
      </w:pPr>
      <w:rPr>
        <w:rFonts w:ascii="Arial" w:eastAsia="ＭＳ 明朝" w:hAnsi="Arial"/>
      </w:rPr>
    </w:lvl>
    <w:lvl w:ilvl="1">
      <w:start w:val="1"/>
      <w:numFmt w:val="bullet"/>
      <w:lvlText w:val="○"/>
      <w:lvlJc w:val="left"/>
      <w:pPr>
        <w:tabs>
          <w:tab w:val="num" w:pos="615"/>
        </w:tabs>
        <w:ind w:left="615" w:hanging="205"/>
      </w:pPr>
      <w:rPr>
        <w:rFonts w:ascii="Arial" w:eastAsia="ＭＳ 明朝" w:hAnsi="Arial"/>
      </w:rPr>
    </w:lvl>
    <w:lvl w:ilvl="2">
      <w:start w:val="1"/>
      <w:numFmt w:val="bullet"/>
      <w:lvlText w:val="•"/>
      <w:lvlJc w:val="left"/>
      <w:pPr>
        <w:tabs>
          <w:tab w:val="num" w:pos="820"/>
        </w:tabs>
        <w:ind w:left="820" w:hanging="205"/>
      </w:pPr>
      <w:rPr>
        <w:rFonts w:ascii="Arial" w:eastAsia="ＭＳ 明朝" w:hAnsi="Arial"/>
      </w:rPr>
    </w:lvl>
    <w:lvl w:ilvl="3">
      <w:start w:val="1"/>
      <w:numFmt w:val="bullet"/>
      <w:lvlText w:val="○"/>
      <w:lvlJc w:val="left"/>
      <w:pPr>
        <w:tabs>
          <w:tab w:val="num" w:pos="1025"/>
        </w:tabs>
        <w:ind w:left="1025" w:hanging="205"/>
      </w:pPr>
      <w:rPr>
        <w:rFonts w:ascii="Arial" w:eastAsia="ＭＳ 明朝" w:hAnsi="Arial"/>
      </w:rPr>
    </w:lvl>
    <w:lvl w:ilvl="4">
      <w:start w:val="1"/>
      <w:numFmt w:val="bullet"/>
      <w:lvlText w:val="•"/>
      <w:lvlJc w:val="left"/>
      <w:pPr>
        <w:tabs>
          <w:tab w:val="num" w:pos="1230"/>
        </w:tabs>
        <w:ind w:left="1230" w:hanging="205"/>
      </w:pPr>
      <w:rPr>
        <w:rFonts w:ascii="Arial" w:eastAsia="ＭＳ 明朝" w:hAnsi="Arial"/>
      </w:rPr>
    </w:lvl>
    <w:lvl w:ilvl="5">
      <w:start w:val="1"/>
      <w:numFmt w:val="bullet"/>
      <w:lvlText w:val="○"/>
      <w:lvlJc w:val="left"/>
      <w:pPr>
        <w:tabs>
          <w:tab w:val="num" w:pos="1435"/>
        </w:tabs>
        <w:ind w:left="1435" w:hanging="205"/>
      </w:pPr>
      <w:rPr>
        <w:rFonts w:ascii="Arial" w:eastAsia="ＭＳ 明朝" w:hAnsi="Arial"/>
      </w:rPr>
    </w:lvl>
    <w:lvl w:ilvl="6">
      <w:start w:val="1"/>
      <w:numFmt w:val="bullet"/>
      <w:lvlText w:val="•"/>
      <w:lvlJc w:val="left"/>
      <w:pPr>
        <w:tabs>
          <w:tab w:val="num" w:pos="1640"/>
        </w:tabs>
        <w:ind w:left="1640" w:hanging="205"/>
      </w:pPr>
      <w:rPr>
        <w:rFonts w:ascii="Arial" w:eastAsia="ＭＳ 明朝" w:hAnsi="Arial"/>
      </w:rPr>
    </w:lvl>
    <w:lvl w:ilvl="7">
      <w:start w:val="1"/>
      <w:numFmt w:val="bullet"/>
      <w:lvlText w:val="○"/>
      <w:lvlJc w:val="left"/>
      <w:pPr>
        <w:tabs>
          <w:tab w:val="num" w:pos="1845"/>
        </w:tabs>
        <w:ind w:left="1845" w:hanging="205"/>
      </w:pPr>
      <w:rPr>
        <w:rFonts w:ascii="Arial" w:eastAsia="ＭＳ 明朝" w:hAnsi="Arial"/>
      </w:rPr>
    </w:lvl>
    <w:lvl w:ilvl="8">
      <w:start w:val="1"/>
      <w:numFmt w:val="bullet"/>
      <w:lvlText w:val="•"/>
      <w:lvlJc w:val="left"/>
      <w:pPr>
        <w:tabs>
          <w:tab w:val="num" w:pos="2050"/>
        </w:tabs>
        <w:ind w:left="2050" w:hanging="205"/>
      </w:pPr>
      <w:rPr>
        <w:rFonts w:ascii="Arial" w:eastAsia="ＭＳ 明朝" w:hAnsi="Arial"/>
      </w:rPr>
    </w:lvl>
  </w:abstractNum>
  <w:abstractNum w:abstractNumId="8" w15:restartNumberingAfterBreak="0">
    <w:nsid w:val="6C0432E8"/>
    <w:multiLevelType w:val="hybridMultilevel"/>
    <w:tmpl w:val="537AE58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7F843E49"/>
    <w:multiLevelType w:val="hybridMultilevel"/>
    <w:tmpl w:val="75FA5CA6"/>
    <w:lvl w:ilvl="0" w:tplc="0409000F">
      <w:start w:val="1"/>
      <w:numFmt w:val="decimal"/>
      <w:lvlText w:val="%1."/>
      <w:lvlJc w:val="left"/>
      <w:pPr>
        <w:ind w:left="645" w:hanging="440"/>
      </w:pPr>
    </w:lvl>
    <w:lvl w:ilvl="1" w:tplc="04090017" w:tentative="1">
      <w:start w:val="1"/>
      <w:numFmt w:val="aiueoFullWidth"/>
      <w:lvlText w:val="(%2)"/>
      <w:lvlJc w:val="left"/>
      <w:pPr>
        <w:ind w:left="1085" w:hanging="440"/>
      </w:pPr>
    </w:lvl>
    <w:lvl w:ilvl="2" w:tplc="04090011" w:tentative="1">
      <w:start w:val="1"/>
      <w:numFmt w:val="decimalEnclosedCircle"/>
      <w:lvlText w:val="%3"/>
      <w:lvlJc w:val="left"/>
      <w:pPr>
        <w:ind w:left="1525" w:hanging="440"/>
      </w:pPr>
    </w:lvl>
    <w:lvl w:ilvl="3" w:tplc="0409000F" w:tentative="1">
      <w:start w:val="1"/>
      <w:numFmt w:val="decimal"/>
      <w:lvlText w:val="%4."/>
      <w:lvlJc w:val="left"/>
      <w:pPr>
        <w:ind w:left="1965" w:hanging="440"/>
      </w:pPr>
    </w:lvl>
    <w:lvl w:ilvl="4" w:tplc="04090017" w:tentative="1">
      <w:start w:val="1"/>
      <w:numFmt w:val="aiueoFullWidth"/>
      <w:lvlText w:val="(%5)"/>
      <w:lvlJc w:val="left"/>
      <w:pPr>
        <w:ind w:left="2405" w:hanging="440"/>
      </w:pPr>
    </w:lvl>
    <w:lvl w:ilvl="5" w:tplc="04090011" w:tentative="1">
      <w:start w:val="1"/>
      <w:numFmt w:val="decimalEnclosedCircle"/>
      <w:lvlText w:val="%6"/>
      <w:lvlJc w:val="left"/>
      <w:pPr>
        <w:ind w:left="2845" w:hanging="440"/>
      </w:pPr>
    </w:lvl>
    <w:lvl w:ilvl="6" w:tplc="0409000F" w:tentative="1">
      <w:start w:val="1"/>
      <w:numFmt w:val="decimal"/>
      <w:lvlText w:val="%7."/>
      <w:lvlJc w:val="left"/>
      <w:pPr>
        <w:ind w:left="3285" w:hanging="440"/>
      </w:pPr>
    </w:lvl>
    <w:lvl w:ilvl="7" w:tplc="04090017" w:tentative="1">
      <w:start w:val="1"/>
      <w:numFmt w:val="aiueoFullWidth"/>
      <w:lvlText w:val="(%8)"/>
      <w:lvlJc w:val="left"/>
      <w:pPr>
        <w:ind w:left="3725" w:hanging="440"/>
      </w:pPr>
    </w:lvl>
    <w:lvl w:ilvl="8" w:tplc="04090011" w:tentative="1">
      <w:start w:val="1"/>
      <w:numFmt w:val="decimalEnclosedCircle"/>
      <w:lvlText w:val="%9"/>
      <w:lvlJc w:val="left"/>
      <w:pPr>
        <w:ind w:left="4165" w:hanging="440"/>
      </w:pPr>
    </w:lvl>
  </w:abstractNum>
  <w:num w:numId="1" w16cid:durableId="1277255014">
    <w:abstractNumId w:val="8"/>
  </w:num>
  <w:num w:numId="2" w16cid:durableId="774326537">
    <w:abstractNumId w:val="2"/>
  </w:num>
  <w:num w:numId="3" w16cid:durableId="303588213">
    <w:abstractNumId w:val="6"/>
  </w:num>
  <w:num w:numId="4" w16cid:durableId="379020313">
    <w:abstractNumId w:val="1"/>
  </w:num>
  <w:num w:numId="5" w16cid:durableId="247615176">
    <w:abstractNumId w:val="5"/>
  </w:num>
  <w:num w:numId="6" w16cid:durableId="990061302">
    <w:abstractNumId w:val="7"/>
  </w:num>
  <w:num w:numId="7" w16cid:durableId="285821743">
    <w:abstractNumId w:val="0"/>
  </w:num>
  <w:num w:numId="8" w16cid:durableId="1671331578">
    <w:abstractNumId w:val="9"/>
  </w:num>
  <w:num w:numId="9" w16cid:durableId="1427505526">
    <w:abstractNumId w:val="4"/>
  </w:num>
  <w:num w:numId="10" w16cid:durableId="6659795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attachedTemplate r:id="rId1"/>
  <w:stylePaneFormatFilter w:val="F0EC" w:allStyles="0" w:customStyles="0" w:latentStyles="1" w:stylesInUse="1" w:headingStyles="1" w:numberingStyles="1" w:tableStyles="1" w:directFormattingOnRuns="0" w:directFormattingOnParagraphs="0" w:directFormattingOnNumbering="0" w:directFormattingOnTables="0" w:clearFormatting="1" w:top3HeadingStyles="1" w:visibleStyles="1" w:alternateStyleNames="1"/>
  <w:defaultTabStop w:val="840"/>
  <w:evenAndOddHeaders/>
  <w:drawingGridHorizontalSpacing w:val="205"/>
  <w:drawingGridVerticalSpacing w:val="315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BE4"/>
    <w:rsid w:val="000012EB"/>
    <w:rsid w:val="000019AA"/>
    <w:rsid w:val="000036AD"/>
    <w:rsid w:val="00004827"/>
    <w:rsid w:val="00004EF6"/>
    <w:rsid w:val="00004FB4"/>
    <w:rsid w:val="00010045"/>
    <w:rsid w:val="0001106A"/>
    <w:rsid w:val="00011BC2"/>
    <w:rsid w:val="00011CA5"/>
    <w:rsid w:val="00011DA0"/>
    <w:rsid w:val="000132B3"/>
    <w:rsid w:val="000152A3"/>
    <w:rsid w:val="000159C0"/>
    <w:rsid w:val="0001634A"/>
    <w:rsid w:val="00016ADD"/>
    <w:rsid w:val="000171D8"/>
    <w:rsid w:val="00017DC2"/>
    <w:rsid w:val="000201E3"/>
    <w:rsid w:val="00020F4C"/>
    <w:rsid w:val="000219F6"/>
    <w:rsid w:val="0002233B"/>
    <w:rsid w:val="0002371F"/>
    <w:rsid w:val="000238B9"/>
    <w:rsid w:val="00023B8F"/>
    <w:rsid w:val="0002417F"/>
    <w:rsid w:val="00025462"/>
    <w:rsid w:val="00026596"/>
    <w:rsid w:val="00027AA9"/>
    <w:rsid w:val="00030178"/>
    <w:rsid w:val="00031005"/>
    <w:rsid w:val="000319E5"/>
    <w:rsid w:val="00031B01"/>
    <w:rsid w:val="00032F8A"/>
    <w:rsid w:val="00034AAF"/>
    <w:rsid w:val="00035324"/>
    <w:rsid w:val="0003540C"/>
    <w:rsid w:val="000358FC"/>
    <w:rsid w:val="00035D9F"/>
    <w:rsid w:val="00035E13"/>
    <w:rsid w:val="000410CA"/>
    <w:rsid w:val="000412F0"/>
    <w:rsid w:val="00041F70"/>
    <w:rsid w:val="0004262D"/>
    <w:rsid w:val="00042837"/>
    <w:rsid w:val="00043349"/>
    <w:rsid w:val="000433F4"/>
    <w:rsid w:val="00045EC7"/>
    <w:rsid w:val="0004608C"/>
    <w:rsid w:val="00046A03"/>
    <w:rsid w:val="00047CDE"/>
    <w:rsid w:val="00051ED8"/>
    <w:rsid w:val="000521AB"/>
    <w:rsid w:val="000531D2"/>
    <w:rsid w:val="00055EA0"/>
    <w:rsid w:val="00056061"/>
    <w:rsid w:val="000561FB"/>
    <w:rsid w:val="00056FE2"/>
    <w:rsid w:val="00057C23"/>
    <w:rsid w:val="00064AA2"/>
    <w:rsid w:val="000650AC"/>
    <w:rsid w:val="00065E13"/>
    <w:rsid w:val="00066058"/>
    <w:rsid w:val="000675ED"/>
    <w:rsid w:val="000701C8"/>
    <w:rsid w:val="00070F29"/>
    <w:rsid w:val="0007100B"/>
    <w:rsid w:val="0007159B"/>
    <w:rsid w:val="00074DE9"/>
    <w:rsid w:val="00075E58"/>
    <w:rsid w:val="00076F78"/>
    <w:rsid w:val="00080AD9"/>
    <w:rsid w:val="0008188C"/>
    <w:rsid w:val="0008229E"/>
    <w:rsid w:val="00082D23"/>
    <w:rsid w:val="00083A8F"/>
    <w:rsid w:val="000841F5"/>
    <w:rsid w:val="000853D4"/>
    <w:rsid w:val="00085563"/>
    <w:rsid w:val="00085CE0"/>
    <w:rsid w:val="000861D0"/>
    <w:rsid w:val="00086482"/>
    <w:rsid w:val="000866A9"/>
    <w:rsid w:val="00086F5C"/>
    <w:rsid w:val="00087440"/>
    <w:rsid w:val="000902AA"/>
    <w:rsid w:val="00094758"/>
    <w:rsid w:val="000957CE"/>
    <w:rsid w:val="00096CE4"/>
    <w:rsid w:val="00097792"/>
    <w:rsid w:val="000A039B"/>
    <w:rsid w:val="000A1CE1"/>
    <w:rsid w:val="000A1D83"/>
    <w:rsid w:val="000A5013"/>
    <w:rsid w:val="000A58CE"/>
    <w:rsid w:val="000A5C5C"/>
    <w:rsid w:val="000A698C"/>
    <w:rsid w:val="000B00BC"/>
    <w:rsid w:val="000B0F5C"/>
    <w:rsid w:val="000B127F"/>
    <w:rsid w:val="000B25DB"/>
    <w:rsid w:val="000B2F70"/>
    <w:rsid w:val="000B363E"/>
    <w:rsid w:val="000B3A87"/>
    <w:rsid w:val="000B3C5D"/>
    <w:rsid w:val="000B5BEA"/>
    <w:rsid w:val="000B6CA0"/>
    <w:rsid w:val="000B7410"/>
    <w:rsid w:val="000B7E52"/>
    <w:rsid w:val="000C0DAE"/>
    <w:rsid w:val="000C16A8"/>
    <w:rsid w:val="000C2D76"/>
    <w:rsid w:val="000C41CA"/>
    <w:rsid w:val="000C4CC3"/>
    <w:rsid w:val="000C4EF8"/>
    <w:rsid w:val="000C5562"/>
    <w:rsid w:val="000C5679"/>
    <w:rsid w:val="000C724E"/>
    <w:rsid w:val="000C7A9D"/>
    <w:rsid w:val="000C7AC1"/>
    <w:rsid w:val="000D02B3"/>
    <w:rsid w:val="000D05EB"/>
    <w:rsid w:val="000D1991"/>
    <w:rsid w:val="000D2020"/>
    <w:rsid w:val="000D3CF9"/>
    <w:rsid w:val="000D40EA"/>
    <w:rsid w:val="000D56BD"/>
    <w:rsid w:val="000D5CDE"/>
    <w:rsid w:val="000D61C9"/>
    <w:rsid w:val="000D629B"/>
    <w:rsid w:val="000D71E3"/>
    <w:rsid w:val="000D75CA"/>
    <w:rsid w:val="000D7B7F"/>
    <w:rsid w:val="000D7DB1"/>
    <w:rsid w:val="000E2F43"/>
    <w:rsid w:val="000E373D"/>
    <w:rsid w:val="000E7526"/>
    <w:rsid w:val="000F0547"/>
    <w:rsid w:val="000F1007"/>
    <w:rsid w:val="000F17DA"/>
    <w:rsid w:val="000F2B54"/>
    <w:rsid w:val="000F2C73"/>
    <w:rsid w:val="000F45C0"/>
    <w:rsid w:val="000F47BE"/>
    <w:rsid w:val="000F5D46"/>
    <w:rsid w:val="000F77F4"/>
    <w:rsid w:val="000F7A08"/>
    <w:rsid w:val="0010036E"/>
    <w:rsid w:val="0010188A"/>
    <w:rsid w:val="0010288B"/>
    <w:rsid w:val="00102E8A"/>
    <w:rsid w:val="00103AF1"/>
    <w:rsid w:val="00103C6D"/>
    <w:rsid w:val="0010450E"/>
    <w:rsid w:val="0010669A"/>
    <w:rsid w:val="00111F56"/>
    <w:rsid w:val="001140F6"/>
    <w:rsid w:val="001157FB"/>
    <w:rsid w:val="001169E7"/>
    <w:rsid w:val="001176D5"/>
    <w:rsid w:val="00121011"/>
    <w:rsid w:val="001211F0"/>
    <w:rsid w:val="00121B90"/>
    <w:rsid w:val="001225A4"/>
    <w:rsid w:val="001228AA"/>
    <w:rsid w:val="00122D04"/>
    <w:rsid w:val="00124535"/>
    <w:rsid w:val="00125E0E"/>
    <w:rsid w:val="00127152"/>
    <w:rsid w:val="00127FA3"/>
    <w:rsid w:val="001301EA"/>
    <w:rsid w:val="001304B6"/>
    <w:rsid w:val="00130730"/>
    <w:rsid w:val="00130A65"/>
    <w:rsid w:val="00131878"/>
    <w:rsid w:val="00131CF5"/>
    <w:rsid w:val="001320FC"/>
    <w:rsid w:val="001328EB"/>
    <w:rsid w:val="0013367A"/>
    <w:rsid w:val="001349A5"/>
    <w:rsid w:val="00134C7A"/>
    <w:rsid w:val="00135E4D"/>
    <w:rsid w:val="00137C3A"/>
    <w:rsid w:val="00140654"/>
    <w:rsid w:val="0014133D"/>
    <w:rsid w:val="00141DF2"/>
    <w:rsid w:val="00143254"/>
    <w:rsid w:val="00143494"/>
    <w:rsid w:val="001438A7"/>
    <w:rsid w:val="0014423C"/>
    <w:rsid w:val="0014435B"/>
    <w:rsid w:val="00145E46"/>
    <w:rsid w:val="001464FE"/>
    <w:rsid w:val="00146530"/>
    <w:rsid w:val="00147AD5"/>
    <w:rsid w:val="001519E3"/>
    <w:rsid w:val="00152C57"/>
    <w:rsid w:val="00153193"/>
    <w:rsid w:val="00154458"/>
    <w:rsid w:val="00154A64"/>
    <w:rsid w:val="00155D62"/>
    <w:rsid w:val="001566F5"/>
    <w:rsid w:val="00162175"/>
    <w:rsid w:val="0016274C"/>
    <w:rsid w:val="001638AB"/>
    <w:rsid w:val="00164551"/>
    <w:rsid w:val="001664BE"/>
    <w:rsid w:val="00167A77"/>
    <w:rsid w:val="00170A64"/>
    <w:rsid w:val="00171754"/>
    <w:rsid w:val="001735AE"/>
    <w:rsid w:val="0017440E"/>
    <w:rsid w:val="00174DFC"/>
    <w:rsid w:val="001751C4"/>
    <w:rsid w:val="0017577F"/>
    <w:rsid w:val="001764BE"/>
    <w:rsid w:val="00176BFB"/>
    <w:rsid w:val="0017707F"/>
    <w:rsid w:val="0018030C"/>
    <w:rsid w:val="001838C7"/>
    <w:rsid w:val="00184E51"/>
    <w:rsid w:val="00184FE6"/>
    <w:rsid w:val="00184FFB"/>
    <w:rsid w:val="00190DD4"/>
    <w:rsid w:val="00191F2E"/>
    <w:rsid w:val="00192F83"/>
    <w:rsid w:val="0019344D"/>
    <w:rsid w:val="00193B59"/>
    <w:rsid w:val="00194F44"/>
    <w:rsid w:val="0019528D"/>
    <w:rsid w:val="001953BD"/>
    <w:rsid w:val="00196711"/>
    <w:rsid w:val="00197C70"/>
    <w:rsid w:val="001A0B6D"/>
    <w:rsid w:val="001A0DD4"/>
    <w:rsid w:val="001A2A06"/>
    <w:rsid w:val="001A3516"/>
    <w:rsid w:val="001A3BED"/>
    <w:rsid w:val="001A3FBE"/>
    <w:rsid w:val="001A40FE"/>
    <w:rsid w:val="001A577F"/>
    <w:rsid w:val="001A6590"/>
    <w:rsid w:val="001B0DAB"/>
    <w:rsid w:val="001B1952"/>
    <w:rsid w:val="001B24DA"/>
    <w:rsid w:val="001B2CE1"/>
    <w:rsid w:val="001B322C"/>
    <w:rsid w:val="001B4366"/>
    <w:rsid w:val="001B7277"/>
    <w:rsid w:val="001C1157"/>
    <w:rsid w:val="001C19E2"/>
    <w:rsid w:val="001C498C"/>
    <w:rsid w:val="001C4A97"/>
    <w:rsid w:val="001C4EA3"/>
    <w:rsid w:val="001C5476"/>
    <w:rsid w:val="001C65E2"/>
    <w:rsid w:val="001C69C0"/>
    <w:rsid w:val="001C6D18"/>
    <w:rsid w:val="001D1513"/>
    <w:rsid w:val="001D160A"/>
    <w:rsid w:val="001D3C0E"/>
    <w:rsid w:val="001D5B6D"/>
    <w:rsid w:val="001D627C"/>
    <w:rsid w:val="001D6E89"/>
    <w:rsid w:val="001E05F1"/>
    <w:rsid w:val="001E1931"/>
    <w:rsid w:val="001E1FFF"/>
    <w:rsid w:val="001E3188"/>
    <w:rsid w:val="001E4860"/>
    <w:rsid w:val="001E51B0"/>
    <w:rsid w:val="001E6E40"/>
    <w:rsid w:val="001E7954"/>
    <w:rsid w:val="001E7C2E"/>
    <w:rsid w:val="001F0388"/>
    <w:rsid w:val="001F300B"/>
    <w:rsid w:val="001F4073"/>
    <w:rsid w:val="001F616B"/>
    <w:rsid w:val="001F6FF8"/>
    <w:rsid w:val="001F7244"/>
    <w:rsid w:val="002000A1"/>
    <w:rsid w:val="0020155B"/>
    <w:rsid w:val="00201836"/>
    <w:rsid w:val="00202CA9"/>
    <w:rsid w:val="002034BA"/>
    <w:rsid w:val="002052BE"/>
    <w:rsid w:val="00205C0A"/>
    <w:rsid w:val="00206352"/>
    <w:rsid w:val="00210F44"/>
    <w:rsid w:val="00211E21"/>
    <w:rsid w:val="00211F85"/>
    <w:rsid w:val="00213A55"/>
    <w:rsid w:val="002146E5"/>
    <w:rsid w:val="00215350"/>
    <w:rsid w:val="002157A4"/>
    <w:rsid w:val="002166EC"/>
    <w:rsid w:val="002201A5"/>
    <w:rsid w:val="0022036C"/>
    <w:rsid w:val="0022097C"/>
    <w:rsid w:val="0022175C"/>
    <w:rsid w:val="00221F9C"/>
    <w:rsid w:val="00222777"/>
    <w:rsid w:val="002253E9"/>
    <w:rsid w:val="00225705"/>
    <w:rsid w:val="002258F7"/>
    <w:rsid w:val="00226B11"/>
    <w:rsid w:val="0022714E"/>
    <w:rsid w:val="00230132"/>
    <w:rsid w:val="00231655"/>
    <w:rsid w:val="00232249"/>
    <w:rsid w:val="002329DF"/>
    <w:rsid w:val="00232A32"/>
    <w:rsid w:val="00233BA3"/>
    <w:rsid w:val="002352A9"/>
    <w:rsid w:val="00240208"/>
    <w:rsid w:val="00240621"/>
    <w:rsid w:val="0024076F"/>
    <w:rsid w:val="00243682"/>
    <w:rsid w:val="00243991"/>
    <w:rsid w:val="0024448E"/>
    <w:rsid w:val="00244C87"/>
    <w:rsid w:val="0024600A"/>
    <w:rsid w:val="00246FD8"/>
    <w:rsid w:val="002477D4"/>
    <w:rsid w:val="002517A1"/>
    <w:rsid w:val="00251EC8"/>
    <w:rsid w:val="00252148"/>
    <w:rsid w:val="0025248E"/>
    <w:rsid w:val="00252B8A"/>
    <w:rsid w:val="00252C9A"/>
    <w:rsid w:val="00254299"/>
    <w:rsid w:val="00256BEE"/>
    <w:rsid w:val="00256E2A"/>
    <w:rsid w:val="00260130"/>
    <w:rsid w:val="00260CA9"/>
    <w:rsid w:val="0026100D"/>
    <w:rsid w:val="002621F5"/>
    <w:rsid w:val="0026584B"/>
    <w:rsid w:val="00267137"/>
    <w:rsid w:val="00267665"/>
    <w:rsid w:val="002704C0"/>
    <w:rsid w:val="00270B56"/>
    <w:rsid w:val="00272642"/>
    <w:rsid w:val="00273043"/>
    <w:rsid w:val="0027385C"/>
    <w:rsid w:val="00273B6F"/>
    <w:rsid w:val="00276060"/>
    <w:rsid w:val="0027678D"/>
    <w:rsid w:val="00276D5A"/>
    <w:rsid w:val="002771EF"/>
    <w:rsid w:val="00280FC9"/>
    <w:rsid w:val="00281B1B"/>
    <w:rsid w:val="00281FD2"/>
    <w:rsid w:val="00283D30"/>
    <w:rsid w:val="00283EB2"/>
    <w:rsid w:val="002841F4"/>
    <w:rsid w:val="00284706"/>
    <w:rsid w:val="002862AC"/>
    <w:rsid w:val="002866BA"/>
    <w:rsid w:val="002866F4"/>
    <w:rsid w:val="00287B77"/>
    <w:rsid w:val="00290BD8"/>
    <w:rsid w:val="002910F4"/>
    <w:rsid w:val="0029159E"/>
    <w:rsid w:val="00291C7E"/>
    <w:rsid w:val="0029299B"/>
    <w:rsid w:val="00295B69"/>
    <w:rsid w:val="002A2DD1"/>
    <w:rsid w:val="002A37CD"/>
    <w:rsid w:val="002A45C9"/>
    <w:rsid w:val="002A5D80"/>
    <w:rsid w:val="002A6252"/>
    <w:rsid w:val="002A629B"/>
    <w:rsid w:val="002A7803"/>
    <w:rsid w:val="002A7ACA"/>
    <w:rsid w:val="002B1030"/>
    <w:rsid w:val="002B124C"/>
    <w:rsid w:val="002B1506"/>
    <w:rsid w:val="002B15FA"/>
    <w:rsid w:val="002B1A1C"/>
    <w:rsid w:val="002B28E4"/>
    <w:rsid w:val="002B29CA"/>
    <w:rsid w:val="002B3C2B"/>
    <w:rsid w:val="002B4641"/>
    <w:rsid w:val="002B46E1"/>
    <w:rsid w:val="002B4D9F"/>
    <w:rsid w:val="002B560D"/>
    <w:rsid w:val="002B57FC"/>
    <w:rsid w:val="002B60F5"/>
    <w:rsid w:val="002B6ACE"/>
    <w:rsid w:val="002B7BF2"/>
    <w:rsid w:val="002B7E28"/>
    <w:rsid w:val="002B7F49"/>
    <w:rsid w:val="002C019C"/>
    <w:rsid w:val="002C05F5"/>
    <w:rsid w:val="002C20A3"/>
    <w:rsid w:val="002C2C5F"/>
    <w:rsid w:val="002C2FD4"/>
    <w:rsid w:val="002C3520"/>
    <w:rsid w:val="002C4002"/>
    <w:rsid w:val="002C4688"/>
    <w:rsid w:val="002C4C02"/>
    <w:rsid w:val="002D05AC"/>
    <w:rsid w:val="002D064B"/>
    <w:rsid w:val="002D1477"/>
    <w:rsid w:val="002D18D0"/>
    <w:rsid w:val="002D1948"/>
    <w:rsid w:val="002D242B"/>
    <w:rsid w:val="002D3433"/>
    <w:rsid w:val="002D5ED3"/>
    <w:rsid w:val="002E0173"/>
    <w:rsid w:val="002E1E7B"/>
    <w:rsid w:val="002E2294"/>
    <w:rsid w:val="002E340A"/>
    <w:rsid w:val="002E3E6E"/>
    <w:rsid w:val="002E41F5"/>
    <w:rsid w:val="002E4ADF"/>
    <w:rsid w:val="002E4F30"/>
    <w:rsid w:val="002E5849"/>
    <w:rsid w:val="002E6A1A"/>
    <w:rsid w:val="002F07A8"/>
    <w:rsid w:val="002F15A6"/>
    <w:rsid w:val="002F36B1"/>
    <w:rsid w:val="002F3B16"/>
    <w:rsid w:val="002F4A74"/>
    <w:rsid w:val="002F5114"/>
    <w:rsid w:val="002F6590"/>
    <w:rsid w:val="002F7DB8"/>
    <w:rsid w:val="00301AE5"/>
    <w:rsid w:val="0030238D"/>
    <w:rsid w:val="003025B3"/>
    <w:rsid w:val="00302B5E"/>
    <w:rsid w:val="00302B92"/>
    <w:rsid w:val="0030394D"/>
    <w:rsid w:val="003045B5"/>
    <w:rsid w:val="00304D6F"/>
    <w:rsid w:val="00306268"/>
    <w:rsid w:val="003065C6"/>
    <w:rsid w:val="00310D42"/>
    <w:rsid w:val="00311974"/>
    <w:rsid w:val="00312389"/>
    <w:rsid w:val="00314590"/>
    <w:rsid w:val="00314BAD"/>
    <w:rsid w:val="00315958"/>
    <w:rsid w:val="0031654C"/>
    <w:rsid w:val="00317107"/>
    <w:rsid w:val="00320662"/>
    <w:rsid w:val="00320AD2"/>
    <w:rsid w:val="00322943"/>
    <w:rsid w:val="00322B87"/>
    <w:rsid w:val="00323025"/>
    <w:rsid w:val="00323AAC"/>
    <w:rsid w:val="003240F0"/>
    <w:rsid w:val="00324BC0"/>
    <w:rsid w:val="00325BD6"/>
    <w:rsid w:val="00325E81"/>
    <w:rsid w:val="00327135"/>
    <w:rsid w:val="003271FB"/>
    <w:rsid w:val="00327E13"/>
    <w:rsid w:val="0033185E"/>
    <w:rsid w:val="00331DAE"/>
    <w:rsid w:val="00332430"/>
    <w:rsid w:val="003328EA"/>
    <w:rsid w:val="003333D1"/>
    <w:rsid w:val="00333DD1"/>
    <w:rsid w:val="00334546"/>
    <w:rsid w:val="00334E56"/>
    <w:rsid w:val="00335812"/>
    <w:rsid w:val="00337483"/>
    <w:rsid w:val="00337613"/>
    <w:rsid w:val="00340861"/>
    <w:rsid w:val="003411D8"/>
    <w:rsid w:val="00343FE7"/>
    <w:rsid w:val="003445B9"/>
    <w:rsid w:val="003446D4"/>
    <w:rsid w:val="003448A9"/>
    <w:rsid w:val="00345308"/>
    <w:rsid w:val="0034540A"/>
    <w:rsid w:val="00345A92"/>
    <w:rsid w:val="0034796D"/>
    <w:rsid w:val="00352FED"/>
    <w:rsid w:val="0035389D"/>
    <w:rsid w:val="0035390C"/>
    <w:rsid w:val="00353F7E"/>
    <w:rsid w:val="003541A8"/>
    <w:rsid w:val="003542E9"/>
    <w:rsid w:val="0035542B"/>
    <w:rsid w:val="00357AEC"/>
    <w:rsid w:val="00360D34"/>
    <w:rsid w:val="00362753"/>
    <w:rsid w:val="00362D4D"/>
    <w:rsid w:val="003640B0"/>
    <w:rsid w:val="00365442"/>
    <w:rsid w:val="003654F9"/>
    <w:rsid w:val="0036626A"/>
    <w:rsid w:val="00366784"/>
    <w:rsid w:val="00371C90"/>
    <w:rsid w:val="00372B34"/>
    <w:rsid w:val="0037429F"/>
    <w:rsid w:val="00375307"/>
    <w:rsid w:val="003753A2"/>
    <w:rsid w:val="00376004"/>
    <w:rsid w:val="00377622"/>
    <w:rsid w:val="003777AC"/>
    <w:rsid w:val="003777D6"/>
    <w:rsid w:val="00380191"/>
    <w:rsid w:val="00380F51"/>
    <w:rsid w:val="00382A79"/>
    <w:rsid w:val="003847BF"/>
    <w:rsid w:val="00384B29"/>
    <w:rsid w:val="0038531F"/>
    <w:rsid w:val="00386179"/>
    <w:rsid w:val="00386D61"/>
    <w:rsid w:val="00386D90"/>
    <w:rsid w:val="003875A2"/>
    <w:rsid w:val="00390D00"/>
    <w:rsid w:val="00391199"/>
    <w:rsid w:val="00391203"/>
    <w:rsid w:val="0039185E"/>
    <w:rsid w:val="003A01FD"/>
    <w:rsid w:val="003A0973"/>
    <w:rsid w:val="003A2B95"/>
    <w:rsid w:val="003A3452"/>
    <w:rsid w:val="003A3D3C"/>
    <w:rsid w:val="003A3F3E"/>
    <w:rsid w:val="003A4E78"/>
    <w:rsid w:val="003A5883"/>
    <w:rsid w:val="003A5CEE"/>
    <w:rsid w:val="003A6559"/>
    <w:rsid w:val="003B08E2"/>
    <w:rsid w:val="003B0D11"/>
    <w:rsid w:val="003B221E"/>
    <w:rsid w:val="003B2562"/>
    <w:rsid w:val="003B27D8"/>
    <w:rsid w:val="003B5855"/>
    <w:rsid w:val="003B6349"/>
    <w:rsid w:val="003B696A"/>
    <w:rsid w:val="003B6C27"/>
    <w:rsid w:val="003C0B0F"/>
    <w:rsid w:val="003C103D"/>
    <w:rsid w:val="003C2803"/>
    <w:rsid w:val="003C2DA7"/>
    <w:rsid w:val="003C3FFC"/>
    <w:rsid w:val="003C5248"/>
    <w:rsid w:val="003C5493"/>
    <w:rsid w:val="003C5A41"/>
    <w:rsid w:val="003C610F"/>
    <w:rsid w:val="003C616C"/>
    <w:rsid w:val="003C77C0"/>
    <w:rsid w:val="003C7B58"/>
    <w:rsid w:val="003D2707"/>
    <w:rsid w:val="003D3FD1"/>
    <w:rsid w:val="003D742A"/>
    <w:rsid w:val="003D7C44"/>
    <w:rsid w:val="003D7CFA"/>
    <w:rsid w:val="003E1533"/>
    <w:rsid w:val="003E334B"/>
    <w:rsid w:val="003E349E"/>
    <w:rsid w:val="003E3E36"/>
    <w:rsid w:val="003F2097"/>
    <w:rsid w:val="003F2E88"/>
    <w:rsid w:val="003F3170"/>
    <w:rsid w:val="003F318C"/>
    <w:rsid w:val="003F31AD"/>
    <w:rsid w:val="003F44E5"/>
    <w:rsid w:val="003F4E30"/>
    <w:rsid w:val="003F4E51"/>
    <w:rsid w:val="003F5697"/>
    <w:rsid w:val="003F7EB6"/>
    <w:rsid w:val="00400046"/>
    <w:rsid w:val="00400054"/>
    <w:rsid w:val="004009BA"/>
    <w:rsid w:val="00401E3C"/>
    <w:rsid w:val="0040281C"/>
    <w:rsid w:val="00402B6C"/>
    <w:rsid w:val="00402D53"/>
    <w:rsid w:val="00405E14"/>
    <w:rsid w:val="004066D6"/>
    <w:rsid w:val="00406D65"/>
    <w:rsid w:val="00407E10"/>
    <w:rsid w:val="0041157D"/>
    <w:rsid w:val="00411904"/>
    <w:rsid w:val="00413C7D"/>
    <w:rsid w:val="00413C82"/>
    <w:rsid w:val="004148BC"/>
    <w:rsid w:val="0041654E"/>
    <w:rsid w:val="00416DDC"/>
    <w:rsid w:val="00417C1A"/>
    <w:rsid w:val="00417E02"/>
    <w:rsid w:val="00422457"/>
    <w:rsid w:val="0042307B"/>
    <w:rsid w:val="004251FE"/>
    <w:rsid w:val="004257B6"/>
    <w:rsid w:val="00427AC0"/>
    <w:rsid w:val="00427B27"/>
    <w:rsid w:val="00433F41"/>
    <w:rsid w:val="004345E8"/>
    <w:rsid w:val="00435BF5"/>
    <w:rsid w:val="0043728A"/>
    <w:rsid w:val="0044024B"/>
    <w:rsid w:val="0044036A"/>
    <w:rsid w:val="004407A9"/>
    <w:rsid w:val="0044132E"/>
    <w:rsid w:val="004418D1"/>
    <w:rsid w:val="00443ADA"/>
    <w:rsid w:val="00444069"/>
    <w:rsid w:val="00445030"/>
    <w:rsid w:val="00445B4E"/>
    <w:rsid w:val="00445C7E"/>
    <w:rsid w:val="00446216"/>
    <w:rsid w:val="00446F74"/>
    <w:rsid w:val="004475D2"/>
    <w:rsid w:val="0045039F"/>
    <w:rsid w:val="004511DA"/>
    <w:rsid w:val="004511ED"/>
    <w:rsid w:val="0045141B"/>
    <w:rsid w:val="004527D2"/>
    <w:rsid w:val="00452C1D"/>
    <w:rsid w:val="00452DC1"/>
    <w:rsid w:val="00452EB6"/>
    <w:rsid w:val="0045316F"/>
    <w:rsid w:val="00453549"/>
    <w:rsid w:val="004536A3"/>
    <w:rsid w:val="004548AA"/>
    <w:rsid w:val="00455F5F"/>
    <w:rsid w:val="00457FAA"/>
    <w:rsid w:val="00460647"/>
    <w:rsid w:val="00462263"/>
    <w:rsid w:val="0046249B"/>
    <w:rsid w:val="00462F4B"/>
    <w:rsid w:val="00463552"/>
    <w:rsid w:val="0046373D"/>
    <w:rsid w:val="00463776"/>
    <w:rsid w:val="00464ED9"/>
    <w:rsid w:val="00466B2F"/>
    <w:rsid w:val="004675F0"/>
    <w:rsid w:val="00467CDE"/>
    <w:rsid w:val="0047013C"/>
    <w:rsid w:val="00470D2F"/>
    <w:rsid w:val="00471384"/>
    <w:rsid w:val="00473A9A"/>
    <w:rsid w:val="00474F60"/>
    <w:rsid w:val="00475484"/>
    <w:rsid w:val="00477331"/>
    <w:rsid w:val="00477897"/>
    <w:rsid w:val="00477AC3"/>
    <w:rsid w:val="00481BF1"/>
    <w:rsid w:val="0048319A"/>
    <w:rsid w:val="00486044"/>
    <w:rsid w:val="00487EFD"/>
    <w:rsid w:val="00490181"/>
    <w:rsid w:val="00491F5D"/>
    <w:rsid w:val="0049290A"/>
    <w:rsid w:val="00492A6C"/>
    <w:rsid w:val="00494360"/>
    <w:rsid w:val="00494B19"/>
    <w:rsid w:val="00495301"/>
    <w:rsid w:val="00495A88"/>
    <w:rsid w:val="0049693A"/>
    <w:rsid w:val="00496B9D"/>
    <w:rsid w:val="00496F47"/>
    <w:rsid w:val="004A0054"/>
    <w:rsid w:val="004A1B6A"/>
    <w:rsid w:val="004A3030"/>
    <w:rsid w:val="004A3ACF"/>
    <w:rsid w:val="004A4D9C"/>
    <w:rsid w:val="004A6B2A"/>
    <w:rsid w:val="004B1298"/>
    <w:rsid w:val="004B26D0"/>
    <w:rsid w:val="004B280B"/>
    <w:rsid w:val="004B4AE5"/>
    <w:rsid w:val="004B4E9F"/>
    <w:rsid w:val="004B4F48"/>
    <w:rsid w:val="004B5675"/>
    <w:rsid w:val="004B6184"/>
    <w:rsid w:val="004B659A"/>
    <w:rsid w:val="004C02F7"/>
    <w:rsid w:val="004C0B2E"/>
    <w:rsid w:val="004C1597"/>
    <w:rsid w:val="004C17C9"/>
    <w:rsid w:val="004C5837"/>
    <w:rsid w:val="004C60AD"/>
    <w:rsid w:val="004D4E41"/>
    <w:rsid w:val="004D5169"/>
    <w:rsid w:val="004D69CF"/>
    <w:rsid w:val="004D7D98"/>
    <w:rsid w:val="004E1497"/>
    <w:rsid w:val="004E4AA1"/>
    <w:rsid w:val="004E4E22"/>
    <w:rsid w:val="004F05B1"/>
    <w:rsid w:val="004F2353"/>
    <w:rsid w:val="004F2438"/>
    <w:rsid w:val="004F56BA"/>
    <w:rsid w:val="004F791E"/>
    <w:rsid w:val="00500026"/>
    <w:rsid w:val="00500C23"/>
    <w:rsid w:val="00502A1B"/>
    <w:rsid w:val="005070A6"/>
    <w:rsid w:val="0050756E"/>
    <w:rsid w:val="00507F3E"/>
    <w:rsid w:val="005108EB"/>
    <w:rsid w:val="00510B28"/>
    <w:rsid w:val="00510E10"/>
    <w:rsid w:val="0051259A"/>
    <w:rsid w:val="005146C7"/>
    <w:rsid w:val="005157B9"/>
    <w:rsid w:val="005157C1"/>
    <w:rsid w:val="00517E7F"/>
    <w:rsid w:val="00521CE9"/>
    <w:rsid w:val="00522597"/>
    <w:rsid w:val="00522BFD"/>
    <w:rsid w:val="00525037"/>
    <w:rsid w:val="005251F9"/>
    <w:rsid w:val="005273B7"/>
    <w:rsid w:val="005277AF"/>
    <w:rsid w:val="005320BA"/>
    <w:rsid w:val="0053219F"/>
    <w:rsid w:val="00532487"/>
    <w:rsid w:val="005355AA"/>
    <w:rsid w:val="00536FC3"/>
    <w:rsid w:val="0053712A"/>
    <w:rsid w:val="00537BCC"/>
    <w:rsid w:val="005406C6"/>
    <w:rsid w:val="00540CAA"/>
    <w:rsid w:val="0054168F"/>
    <w:rsid w:val="005427F2"/>
    <w:rsid w:val="00542C5E"/>
    <w:rsid w:val="00543150"/>
    <w:rsid w:val="00543262"/>
    <w:rsid w:val="005436C0"/>
    <w:rsid w:val="005438DF"/>
    <w:rsid w:val="00543A4B"/>
    <w:rsid w:val="00545514"/>
    <w:rsid w:val="005456E1"/>
    <w:rsid w:val="00547B91"/>
    <w:rsid w:val="00547FE6"/>
    <w:rsid w:val="00551504"/>
    <w:rsid w:val="00551F02"/>
    <w:rsid w:val="00552BD1"/>
    <w:rsid w:val="005538DE"/>
    <w:rsid w:val="00553B4D"/>
    <w:rsid w:val="005551E8"/>
    <w:rsid w:val="005553E9"/>
    <w:rsid w:val="005558A0"/>
    <w:rsid w:val="00555DF3"/>
    <w:rsid w:val="0055628B"/>
    <w:rsid w:val="00557415"/>
    <w:rsid w:val="00562C75"/>
    <w:rsid w:val="005637BC"/>
    <w:rsid w:val="005643C1"/>
    <w:rsid w:val="00565269"/>
    <w:rsid w:val="005653AE"/>
    <w:rsid w:val="00565472"/>
    <w:rsid w:val="005661A2"/>
    <w:rsid w:val="00566C95"/>
    <w:rsid w:val="00566D58"/>
    <w:rsid w:val="00567326"/>
    <w:rsid w:val="005702B4"/>
    <w:rsid w:val="00570CD8"/>
    <w:rsid w:val="00576A4B"/>
    <w:rsid w:val="00576B2A"/>
    <w:rsid w:val="00580719"/>
    <w:rsid w:val="005810B3"/>
    <w:rsid w:val="005829A1"/>
    <w:rsid w:val="00585092"/>
    <w:rsid w:val="00585825"/>
    <w:rsid w:val="00585A89"/>
    <w:rsid w:val="005864CE"/>
    <w:rsid w:val="005876D8"/>
    <w:rsid w:val="005929C0"/>
    <w:rsid w:val="00592DFA"/>
    <w:rsid w:val="00593557"/>
    <w:rsid w:val="005937D2"/>
    <w:rsid w:val="005950DD"/>
    <w:rsid w:val="00595B39"/>
    <w:rsid w:val="00595C3A"/>
    <w:rsid w:val="0059709F"/>
    <w:rsid w:val="005A0CA2"/>
    <w:rsid w:val="005A3049"/>
    <w:rsid w:val="005A3A72"/>
    <w:rsid w:val="005A553B"/>
    <w:rsid w:val="005A6A6D"/>
    <w:rsid w:val="005A7218"/>
    <w:rsid w:val="005B0890"/>
    <w:rsid w:val="005B3594"/>
    <w:rsid w:val="005B3BD0"/>
    <w:rsid w:val="005B57E7"/>
    <w:rsid w:val="005B5DA2"/>
    <w:rsid w:val="005B68D1"/>
    <w:rsid w:val="005B7575"/>
    <w:rsid w:val="005C119E"/>
    <w:rsid w:val="005C1228"/>
    <w:rsid w:val="005C13BD"/>
    <w:rsid w:val="005C29FE"/>
    <w:rsid w:val="005C41C1"/>
    <w:rsid w:val="005D2E1F"/>
    <w:rsid w:val="005D61EC"/>
    <w:rsid w:val="005D76D1"/>
    <w:rsid w:val="005E026B"/>
    <w:rsid w:val="005E226F"/>
    <w:rsid w:val="005E3207"/>
    <w:rsid w:val="005E4145"/>
    <w:rsid w:val="005E43F0"/>
    <w:rsid w:val="005E468A"/>
    <w:rsid w:val="005E6057"/>
    <w:rsid w:val="005E6FEE"/>
    <w:rsid w:val="005F2EA5"/>
    <w:rsid w:val="005F4D26"/>
    <w:rsid w:val="005F6273"/>
    <w:rsid w:val="005F7459"/>
    <w:rsid w:val="005F7873"/>
    <w:rsid w:val="005F7D95"/>
    <w:rsid w:val="00600A1E"/>
    <w:rsid w:val="006013A0"/>
    <w:rsid w:val="00602A19"/>
    <w:rsid w:val="0060457B"/>
    <w:rsid w:val="006072C1"/>
    <w:rsid w:val="0060757A"/>
    <w:rsid w:val="00607868"/>
    <w:rsid w:val="00607878"/>
    <w:rsid w:val="006103FC"/>
    <w:rsid w:val="00611CCC"/>
    <w:rsid w:val="00612622"/>
    <w:rsid w:val="00613394"/>
    <w:rsid w:val="00613B0E"/>
    <w:rsid w:val="00614272"/>
    <w:rsid w:val="0061642F"/>
    <w:rsid w:val="006207FF"/>
    <w:rsid w:val="00621A13"/>
    <w:rsid w:val="00622345"/>
    <w:rsid w:val="00622D19"/>
    <w:rsid w:val="0062485C"/>
    <w:rsid w:val="0062486D"/>
    <w:rsid w:val="00625B41"/>
    <w:rsid w:val="00627DC1"/>
    <w:rsid w:val="00631400"/>
    <w:rsid w:val="00632772"/>
    <w:rsid w:val="00632D41"/>
    <w:rsid w:val="00632F62"/>
    <w:rsid w:val="006337FE"/>
    <w:rsid w:val="00634824"/>
    <w:rsid w:val="00634EBA"/>
    <w:rsid w:val="0063521B"/>
    <w:rsid w:val="00636EBF"/>
    <w:rsid w:val="00636ED8"/>
    <w:rsid w:val="00637C9F"/>
    <w:rsid w:val="00637F5F"/>
    <w:rsid w:val="00640ABA"/>
    <w:rsid w:val="00641E0D"/>
    <w:rsid w:val="00642722"/>
    <w:rsid w:val="006428E3"/>
    <w:rsid w:val="00643632"/>
    <w:rsid w:val="00644CED"/>
    <w:rsid w:val="00644EBB"/>
    <w:rsid w:val="006451E6"/>
    <w:rsid w:val="006458B4"/>
    <w:rsid w:val="00645A92"/>
    <w:rsid w:val="00645CD1"/>
    <w:rsid w:val="0064648C"/>
    <w:rsid w:val="00646BD2"/>
    <w:rsid w:val="00646DA6"/>
    <w:rsid w:val="00647800"/>
    <w:rsid w:val="00647A5C"/>
    <w:rsid w:val="00647D2C"/>
    <w:rsid w:val="00652BEF"/>
    <w:rsid w:val="00653355"/>
    <w:rsid w:val="00653D4F"/>
    <w:rsid w:val="00654038"/>
    <w:rsid w:val="00656877"/>
    <w:rsid w:val="00656931"/>
    <w:rsid w:val="00656F25"/>
    <w:rsid w:val="006579F1"/>
    <w:rsid w:val="006614F2"/>
    <w:rsid w:val="006616B9"/>
    <w:rsid w:val="006619A8"/>
    <w:rsid w:val="00662319"/>
    <w:rsid w:val="00663AB6"/>
    <w:rsid w:val="00664116"/>
    <w:rsid w:val="00664122"/>
    <w:rsid w:val="00664756"/>
    <w:rsid w:val="00665D18"/>
    <w:rsid w:val="00666C3A"/>
    <w:rsid w:val="006706CA"/>
    <w:rsid w:val="006716D3"/>
    <w:rsid w:val="006718C3"/>
    <w:rsid w:val="00672417"/>
    <w:rsid w:val="0067273B"/>
    <w:rsid w:val="0067293A"/>
    <w:rsid w:val="00672B49"/>
    <w:rsid w:val="00674616"/>
    <w:rsid w:val="006748A5"/>
    <w:rsid w:val="00674973"/>
    <w:rsid w:val="00674E56"/>
    <w:rsid w:val="00677007"/>
    <w:rsid w:val="00677B0E"/>
    <w:rsid w:val="006829BB"/>
    <w:rsid w:val="006834BD"/>
    <w:rsid w:val="00683A9D"/>
    <w:rsid w:val="00684C37"/>
    <w:rsid w:val="006856BC"/>
    <w:rsid w:val="00686029"/>
    <w:rsid w:val="00686C30"/>
    <w:rsid w:val="00686E1B"/>
    <w:rsid w:val="00687776"/>
    <w:rsid w:val="00687901"/>
    <w:rsid w:val="006901AF"/>
    <w:rsid w:val="0069049C"/>
    <w:rsid w:val="00690D70"/>
    <w:rsid w:val="006928D8"/>
    <w:rsid w:val="0069298F"/>
    <w:rsid w:val="00692AEF"/>
    <w:rsid w:val="00695E82"/>
    <w:rsid w:val="006965A4"/>
    <w:rsid w:val="00696F2A"/>
    <w:rsid w:val="006A0173"/>
    <w:rsid w:val="006A0518"/>
    <w:rsid w:val="006A0AF6"/>
    <w:rsid w:val="006A1E11"/>
    <w:rsid w:val="006A52EB"/>
    <w:rsid w:val="006A76DD"/>
    <w:rsid w:val="006A77D6"/>
    <w:rsid w:val="006A7DE8"/>
    <w:rsid w:val="006B08CC"/>
    <w:rsid w:val="006B33EC"/>
    <w:rsid w:val="006B408A"/>
    <w:rsid w:val="006B42A4"/>
    <w:rsid w:val="006B553F"/>
    <w:rsid w:val="006B5CEE"/>
    <w:rsid w:val="006B7701"/>
    <w:rsid w:val="006B7D10"/>
    <w:rsid w:val="006C033E"/>
    <w:rsid w:val="006C03D7"/>
    <w:rsid w:val="006C071B"/>
    <w:rsid w:val="006C2E4B"/>
    <w:rsid w:val="006C5FD8"/>
    <w:rsid w:val="006C60C5"/>
    <w:rsid w:val="006C6D3C"/>
    <w:rsid w:val="006C731F"/>
    <w:rsid w:val="006C7A76"/>
    <w:rsid w:val="006C7E70"/>
    <w:rsid w:val="006D1621"/>
    <w:rsid w:val="006D3DEC"/>
    <w:rsid w:val="006D3E5F"/>
    <w:rsid w:val="006D422E"/>
    <w:rsid w:val="006D48C5"/>
    <w:rsid w:val="006D5816"/>
    <w:rsid w:val="006D71B0"/>
    <w:rsid w:val="006E1201"/>
    <w:rsid w:val="006E1B5B"/>
    <w:rsid w:val="006E243E"/>
    <w:rsid w:val="006E306A"/>
    <w:rsid w:val="006E396D"/>
    <w:rsid w:val="006E5E9D"/>
    <w:rsid w:val="006F0DD9"/>
    <w:rsid w:val="006F1A7F"/>
    <w:rsid w:val="006F2D7F"/>
    <w:rsid w:val="006F3354"/>
    <w:rsid w:val="006F3AA4"/>
    <w:rsid w:val="006F3F8F"/>
    <w:rsid w:val="006F538B"/>
    <w:rsid w:val="006F6235"/>
    <w:rsid w:val="006F6A5A"/>
    <w:rsid w:val="006F6D5B"/>
    <w:rsid w:val="006F7784"/>
    <w:rsid w:val="00700369"/>
    <w:rsid w:val="0070105B"/>
    <w:rsid w:val="007018E2"/>
    <w:rsid w:val="00701E33"/>
    <w:rsid w:val="007038CB"/>
    <w:rsid w:val="00703A93"/>
    <w:rsid w:val="00704D8E"/>
    <w:rsid w:val="007056EC"/>
    <w:rsid w:val="007057A1"/>
    <w:rsid w:val="00706411"/>
    <w:rsid w:val="00706C40"/>
    <w:rsid w:val="00707761"/>
    <w:rsid w:val="00711814"/>
    <w:rsid w:val="00711B76"/>
    <w:rsid w:val="0071363E"/>
    <w:rsid w:val="00714126"/>
    <w:rsid w:val="007151E3"/>
    <w:rsid w:val="007167DB"/>
    <w:rsid w:val="00720C93"/>
    <w:rsid w:val="00721C17"/>
    <w:rsid w:val="00721CA0"/>
    <w:rsid w:val="007221AB"/>
    <w:rsid w:val="00723545"/>
    <w:rsid w:val="00723952"/>
    <w:rsid w:val="00726332"/>
    <w:rsid w:val="00726B12"/>
    <w:rsid w:val="00726C59"/>
    <w:rsid w:val="007321CF"/>
    <w:rsid w:val="00734920"/>
    <w:rsid w:val="0073498B"/>
    <w:rsid w:val="00734B29"/>
    <w:rsid w:val="00734FFE"/>
    <w:rsid w:val="00735BF7"/>
    <w:rsid w:val="0073671F"/>
    <w:rsid w:val="00737DA7"/>
    <w:rsid w:val="00740388"/>
    <w:rsid w:val="007413B6"/>
    <w:rsid w:val="00742651"/>
    <w:rsid w:val="00745161"/>
    <w:rsid w:val="00745AC0"/>
    <w:rsid w:val="0074647C"/>
    <w:rsid w:val="00746E2F"/>
    <w:rsid w:val="007477DA"/>
    <w:rsid w:val="00751A3F"/>
    <w:rsid w:val="00753CCD"/>
    <w:rsid w:val="00755E00"/>
    <w:rsid w:val="007568F5"/>
    <w:rsid w:val="00760980"/>
    <w:rsid w:val="0076198E"/>
    <w:rsid w:val="00762908"/>
    <w:rsid w:val="0076314F"/>
    <w:rsid w:val="00763169"/>
    <w:rsid w:val="00763177"/>
    <w:rsid w:val="007632A4"/>
    <w:rsid w:val="00763D0E"/>
    <w:rsid w:val="007651C1"/>
    <w:rsid w:val="00766EF0"/>
    <w:rsid w:val="00767780"/>
    <w:rsid w:val="00767B14"/>
    <w:rsid w:val="00767D6F"/>
    <w:rsid w:val="00770192"/>
    <w:rsid w:val="00770B16"/>
    <w:rsid w:val="00770C7A"/>
    <w:rsid w:val="00771527"/>
    <w:rsid w:val="00771A74"/>
    <w:rsid w:val="0077223E"/>
    <w:rsid w:val="007741B4"/>
    <w:rsid w:val="00774E12"/>
    <w:rsid w:val="00775883"/>
    <w:rsid w:val="00776F11"/>
    <w:rsid w:val="00777603"/>
    <w:rsid w:val="00780422"/>
    <w:rsid w:val="0078070D"/>
    <w:rsid w:val="00780AE0"/>
    <w:rsid w:val="00782FEC"/>
    <w:rsid w:val="00783410"/>
    <w:rsid w:val="00783716"/>
    <w:rsid w:val="007838DB"/>
    <w:rsid w:val="00785584"/>
    <w:rsid w:val="00785E5E"/>
    <w:rsid w:val="0079298B"/>
    <w:rsid w:val="00792F2A"/>
    <w:rsid w:val="00793677"/>
    <w:rsid w:val="00794343"/>
    <w:rsid w:val="007947AF"/>
    <w:rsid w:val="007955BE"/>
    <w:rsid w:val="00797916"/>
    <w:rsid w:val="007A1585"/>
    <w:rsid w:val="007A16E6"/>
    <w:rsid w:val="007A2638"/>
    <w:rsid w:val="007A3072"/>
    <w:rsid w:val="007A46B3"/>
    <w:rsid w:val="007A5D67"/>
    <w:rsid w:val="007A7B40"/>
    <w:rsid w:val="007B058E"/>
    <w:rsid w:val="007B0705"/>
    <w:rsid w:val="007B0ECD"/>
    <w:rsid w:val="007B29D9"/>
    <w:rsid w:val="007B4179"/>
    <w:rsid w:val="007B4432"/>
    <w:rsid w:val="007C068A"/>
    <w:rsid w:val="007C0F1C"/>
    <w:rsid w:val="007C2343"/>
    <w:rsid w:val="007C58D6"/>
    <w:rsid w:val="007C6918"/>
    <w:rsid w:val="007C6BEF"/>
    <w:rsid w:val="007D1148"/>
    <w:rsid w:val="007D149D"/>
    <w:rsid w:val="007D214F"/>
    <w:rsid w:val="007D2512"/>
    <w:rsid w:val="007D274E"/>
    <w:rsid w:val="007D3B1C"/>
    <w:rsid w:val="007D52E0"/>
    <w:rsid w:val="007D5878"/>
    <w:rsid w:val="007D6734"/>
    <w:rsid w:val="007D71F3"/>
    <w:rsid w:val="007E2CE1"/>
    <w:rsid w:val="007E52CE"/>
    <w:rsid w:val="007E5466"/>
    <w:rsid w:val="007E59D8"/>
    <w:rsid w:val="007E74CB"/>
    <w:rsid w:val="007E7574"/>
    <w:rsid w:val="007E75FF"/>
    <w:rsid w:val="007E78B8"/>
    <w:rsid w:val="007F005B"/>
    <w:rsid w:val="007F024E"/>
    <w:rsid w:val="007F56FF"/>
    <w:rsid w:val="007F5F94"/>
    <w:rsid w:val="007F6054"/>
    <w:rsid w:val="007F67B2"/>
    <w:rsid w:val="007F67CA"/>
    <w:rsid w:val="007F7DF2"/>
    <w:rsid w:val="00800820"/>
    <w:rsid w:val="0080122E"/>
    <w:rsid w:val="00802406"/>
    <w:rsid w:val="008056F5"/>
    <w:rsid w:val="008064F9"/>
    <w:rsid w:val="0080772A"/>
    <w:rsid w:val="008077B4"/>
    <w:rsid w:val="00811580"/>
    <w:rsid w:val="008117FD"/>
    <w:rsid w:val="00811BE4"/>
    <w:rsid w:val="008129F5"/>
    <w:rsid w:val="00813904"/>
    <w:rsid w:val="00814628"/>
    <w:rsid w:val="00814DBC"/>
    <w:rsid w:val="00815D1A"/>
    <w:rsid w:val="00815F6F"/>
    <w:rsid w:val="00817539"/>
    <w:rsid w:val="00821906"/>
    <w:rsid w:val="00822530"/>
    <w:rsid w:val="00822D9A"/>
    <w:rsid w:val="00826E01"/>
    <w:rsid w:val="0083050F"/>
    <w:rsid w:val="008306CD"/>
    <w:rsid w:val="008310F6"/>
    <w:rsid w:val="008314E4"/>
    <w:rsid w:val="00833691"/>
    <w:rsid w:val="00833A48"/>
    <w:rsid w:val="0083447E"/>
    <w:rsid w:val="008344EB"/>
    <w:rsid w:val="00834DE1"/>
    <w:rsid w:val="008353C3"/>
    <w:rsid w:val="00836D65"/>
    <w:rsid w:val="00837F5F"/>
    <w:rsid w:val="00840E6A"/>
    <w:rsid w:val="008412C1"/>
    <w:rsid w:val="008413D7"/>
    <w:rsid w:val="0084155C"/>
    <w:rsid w:val="0084218C"/>
    <w:rsid w:val="0084255F"/>
    <w:rsid w:val="00842836"/>
    <w:rsid w:val="00842D5E"/>
    <w:rsid w:val="008430C7"/>
    <w:rsid w:val="00844BBF"/>
    <w:rsid w:val="00853067"/>
    <w:rsid w:val="008530B1"/>
    <w:rsid w:val="0085438D"/>
    <w:rsid w:val="00854499"/>
    <w:rsid w:val="00855338"/>
    <w:rsid w:val="008567F2"/>
    <w:rsid w:val="00856D8B"/>
    <w:rsid w:val="00857453"/>
    <w:rsid w:val="00861C18"/>
    <w:rsid w:val="0086200C"/>
    <w:rsid w:val="0086284E"/>
    <w:rsid w:val="008641C2"/>
    <w:rsid w:val="008648D5"/>
    <w:rsid w:val="00865CA4"/>
    <w:rsid w:val="00866E76"/>
    <w:rsid w:val="00867BC9"/>
    <w:rsid w:val="00867F79"/>
    <w:rsid w:val="008710F7"/>
    <w:rsid w:val="0087366D"/>
    <w:rsid w:val="0087466C"/>
    <w:rsid w:val="0087562D"/>
    <w:rsid w:val="008834FC"/>
    <w:rsid w:val="00883BA7"/>
    <w:rsid w:val="00886019"/>
    <w:rsid w:val="0088771B"/>
    <w:rsid w:val="0089133A"/>
    <w:rsid w:val="00893E65"/>
    <w:rsid w:val="0089527C"/>
    <w:rsid w:val="0089608A"/>
    <w:rsid w:val="008960CB"/>
    <w:rsid w:val="00896429"/>
    <w:rsid w:val="00897923"/>
    <w:rsid w:val="00897CBF"/>
    <w:rsid w:val="008A1332"/>
    <w:rsid w:val="008A3BBF"/>
    <w:rsid w:val="008A4EB2"/>
    <w:rsid w:val="008A7E4E"/>
    <w:rsid w:val="008B052E"/>
    <w:rsid w:val="008B453E"/>
    <w:rsid w:val="008B45A6"/>
    <w:rsid w:val="008B468A"/>
    <w:rsid w:val="008B50AF"/>
    <w:rsid w:val="008B6207"/>
    <w:rsid w:val="008B7F93"/>
    <w:rsid w:val="008C0AD2"/>
    <w:rsid w:val="008C4086"/>
    <w:rsid w:val="008C440A"/>
    <w:rsid w:val="008C4551"/>
    <w:rsid w:val="008C54F8"/>
    <w:rsid w:val="008C64BB"/>
    <w:rsid w:val="008C717F"/>
    <w:rsid w:val="008D0E3C"/>
    <w:rsid w:val="008D19AD"/>
    <w:rsid w:val="008D2A51"/>
    <w:rsid w:val="008D2AA8"/>
    <w:rsid w:val="008D693F"/>
    <w:rsid w:val="008D6BA3"/>
    <w:rsid w:val="008D73D1"/>
    <w:rsid w:val="008D7D90"/>
    <w:rsid w:val="008E075A"/>
    <w:rsid w:val="008E2B57"/>
    <w:rsid w:val="008E3471"/>
    <w:rsid w:val="008E40D6"/>
    <w:rsid w:val="008E7349"/>
    <w:rsid w:val="008E7D87"/>
    <w:rsid w:val="008E7DCD"/>
    <w:rsid w:val="008F0817"/>
    <w:rsid w:val="008F1131"/>
    <w:rsid w:val="008F20A6"/>
    <w:rsid w:val="008F412B"/>
    <w:rsid w:val="008F44A4"/>
    <w:rsid w:val="008F76F5"/>
    <w:rsid w:val="009004BE"/>
    <w:rsid w:val="00901262"/>
    <w:rsid w:val="00901346"/>
    <w:rsid w:val="0090185F"/>
    <w:rsid w:val="009024BB"/>
    <w:rsid w:val="00903F74"/>
    <w:rsid w:val="009042AA"/>
    <w:rsid w:val="00904801"/>
    <w:rsid w:val="00904C8C"/>
    <w:rsid w:val="0090504F"/>
    <w:rsid w:val="00905414"/>
    <w:rsid w:val="0090582C"/>
    <w:rsid w:val="009064A8"/>
    <w:rsid w:val="00906F70"/>
    <w:rsid w:val="00907359"/>
    <w:rsid w:val="009075F8"/>
    <w:rsid w:val="00911747"/>
    <w:rsid w:val="00911CEE"/>
    <w:rsid w:val="00912FD2"/>
    <w:rsid w:val="0091424C"/>
    <w:rsid w:val="0091567B"/>
    <w:rsid w:val="00915964"/>
    <w:rsid w:val="00915C24"/>
    <w:rsid w:val="009163A8"/>
    <w:rsid w:val="00916461"/>
    <w:rsid w:val="00916C53"/>
    <w:rsid w:val="00917EEF"/>
    <w:rsid w:val="00920C4D"/>
    <w:rsid w:val="00921368"/>
    <w:rsid w:val="00922837"/>
    <w:rsid w:val="009237DD"/>
    <w:rsid w:val="00923AD2"/>
    <w:rsid w:val="00924727"/>
    <w:rsid w:val="00924C8D"/>
    <w:rsid w:val="00924E10"/>
    <w:rsid w:val="0093084C"/>
    <w:rsid w:val="009320BB"/>
    <w:rsid w:val="0093446E"/>
    <w:rsid w:val="009348A4"/>
    <w:rsid w:val="00934E28"/>
    <w:rsid w:val="00935831"/>
    <w:rsid w:val="00935834"/>
    <w:rsid w:val="0093590C"/>
    <w:rsid w:val="00935E1F"/>
    <w:rsid w:val="0093673F"/>
    <w:rsid w:val="009402FA"/>
    <w:rsid w:val="00940DD3"/>
    <w:rsid w:val="00941B18"/>
    <w:rsid w:val="00942446"/>
    <w:rsid w:val="00942DB9"/>
    <w:rsid w:val="009438A7"/>
    <w:rsid w:val="00943D01"/>
    <w:rsid w:val="0094409D"/>
    <w:rsid w:val="00944F62"/>
    <w:rsid w:val="00945CA9"/>
    <w:rsid w:val="00945EF9"/>
    <w:rsid w:val="00946390"/>
    <w:rsid w:val="00946806"/>
    <w:rsid w:val="00947C9E"/>
    <w:rsid w:val="00950262"/>
    <w:rsid w:val="00952222"/>
    <w:rsid w:val="009522C6"/>
    <w:rsid w:val="00952EB5"/>
    <w:rsid w:val="00953AFA"/>
    <w:rsid w:val="0095430D"/>
    <w:rsid w:val="00955D6A"/>
    <w:rsid w:val="009573BE"/>
    <w:rsid w:val="00957F92"/>
    <w:rsid w:val="00960D7F"/>
    <w:rsid w:val="0096172D"/>
    <w:rsid w:val="00961973"/>
    <w:rsid w:val="00962236"/>
    <w:rsid w:val="00962C00"/>
    <w:rsid w:val="00963B78"/>
    <w:rsid w:val="00964178"/>
    <w:rsid w:val="0096491C"/>
    <w:rsid w:val="0096621F"/>
    <w:rsid w:val="009677DA"/>
    <w:rsid w:val="009715BF"/>
    <w:rsid w:val="00971934"/>
    <w:rsid w:val="00971F0D"/>
    <w:rsid w:val="00971F61"/>
    <w:rsid w:val="00972AFA"/>
    <w:rsid w:val="00973F3E"/>
    <w:rsid w:val="00975902"/>
    <w:rsid w:val="00976440"/>
    <w:rsid w:val="00981160"/>
    <w:rsid w:val="0098150E"/>
    <w:rsid w:val="009815C9"/>
    <w:rsid w:val="0098200B"/>
    <w:rsid w:val="0098397B"/>
    <w:rsid w:val="00984FD4"/>
    <w:rsid w:val="00987AAD"/>
    <w:rsid w:val="009903B2"/>
    <w:rsid w:val="00990EE2"/>
    <w:rsid w:val="00992B49"/>
    <w:rsid w:val="009938F4"/>
    <w:rsid w:val="009946FF"/>
    <w:rsid w:val="0099503F"/>
    <w:rsid w:val="009969AC"/>
    <w:rsid w:val="009A07A9"/>
    <w:rsid w:val="009A1A9D"/>
    <w:rsid w:val="009A21E7"/>
    <w:rsid w:val="009A30DB"/>
    <w:rsid w:val="009A3177"/>
    <w:rsid w:val="009A3F1F"/>
    <w:rsid w:val="009A457B"/>
    <w:rsid w:val="009A5620"/>
    <w:rsid w:val="009A6761"/>
    <w:rsid w:val="009B0154"/>
    <w:rsid w:val="009B0640"/>
    <w:rsid w:val="009B15EA"/>
    <w:rsid w:val="009B2ACE"/>
    <w:rsid w:val="009B2DEF"/>
    <w:rsid w:val="009B33A1"/>
    <w:rsid w:val="009B4640"/>
    <w:rsid w:val="009B4A79"/>
    <w:rsid w:val="009B4CA1"/>
    <w:rsid w:val="009B7F84"/>
    <w:rsid w:val="009C1E94"/>
    <w:rsid w:val="009C262C"/>
    <w:rsid w:val="009C2E2F"/>
    <w:rsid w:val="009C477B"/>
    <w:rsid w:val="009C5411"/>
    <w:rsid w:val="009C5D7A"/>
    <w:rsid w:val="009C5F73"/>
    <w:rsid w:val="009C628A"/>
    <w:rsid w:val="009C7371"/>
    <w:rsid w:val="009C73A6"/>
    <w:rsid w:val="009D0C0B"/>
    <w:rsid w:val="009D1AE4"/>
    <w:rsid w:val="009D260D"/>
    <w:rsid w:val="009D331E"/>
    <w:rsid w:val="009D3AB0"/>
    <w:rsid w:val="009E0AC2"/>
    <w:rsid w:val="009E0F76"/>
    <w:rsid w:val="009E1CD1"/>
    <w:rsid w:val="009E1CE7"/>
    <w:rsid w:val="009E1CF2"/>
    <w:rsid w:val="009E2073"/>
    <w:rsid w:val="009E3A01"/>
    <w:rsid w:val="009E487D"/>
    <w:rsid w:val="009F0AA6"/>
    <w:rsid w:val="009F3C30"/>
    <w:rsid w:val="009F4D33"/>
    <w:rsid w:val="009F613C"/>
    <w:rsid w:val="009F6508"/>
    <w:rsid w:val="009F7481"/>
    <w:rsid w:val="00A00172"/>
    <w:rsid w:val="00A02BF1"/>
    <w:rsid w:val="00A043A2"/>
    <w:rsid w:val="00A056C0"/>
    <w:rsid w:val="00A07A59"/>
    <w:rsid w:val="00A1050D"/>
    <w:rsid w:val="00A111FC"/>
    <w:rsid w:val="00A1129F"/>
    <w:rsid w:val="00A11B75"/>
    <w:rsid w:val="00A11EFD"/>
    <w:rsid w:val="00A12CC1"/>
    <w:rsid w:val="00A15EB9"/>
    <w:rsid w:val="00A17396"/>
    <w:rsid w:val="00A17976"/>
    <w:rsid w:val="00A2027C"/>
    <w:rsid w:val="00A21663"/>
    <w:rsid w:val="00A23192"/>
    <w:rsid w:val="00A24A07"/>
    <w:rsid w:val="00A26305"/>
    <w:rsid w:val="00A26C41"/>
    <w:rsid w:val="00A31460"/>
    <w:rsid w:val="00A33E60"/>
    <w:rsid w:val="00A357BB"/>
    <w:rsid w:val="00A35FA8"/>
    <w:rsid w:val="00A37699"/>
    <w:rsid w:val="00A4066F"/>
    <w:rsid w:val="00A41040"/>
    <w:rsid w:val="00A417BF"/>
    <w:rsid w:val="00A43E63"/>
    <w:rsid w:val="00A475B0"/>
    <w:rsid w:val="00A52663"/>
    <w:rsid w:val="00A548BC"/>
    <w:rsid w:val="00A5520F"/>
    <w:rsid w:val="00A5705F"/>
    <w:rsid w:val="00A57C53"/>
    <w:rsid w:val="00A57EDF"/>
    <w:rsid w:val="00A60163"/>
    <w:rsid w:val="00A60B6A"/>
    <w:rsid w:val="00A62498"/>
    <w:rsid w:val="00A62BAF"/>
    <w:rsid w:val="00A63B49"/>
    <w:rsid w:val="00A654CE"/>
    <w:rsid w:val="00A66066"/>
    <w:rsid w:val="00A71B21"/>
    <w:rsid w:val="00A72440"/>
    <w:rsid w:val="00A72723"/>
    <w:rsid w:val="00A72752"/>
    <w:rsid w:val="00A733FB"/>
    <w:rsid w:val="00A74D51"/>
    <w:rsid w:val="00A74F82"/>
    <w:rsid w:val="00A75020"/>
    <w:rsid w:val="00A75986"/>
    <w:rsid w:val="00A759D1"/>
    <w:rsid w:val="00A763A2"/>
    <w:rsid w:val="00A76D49"/>
    <w:rsid w:val="00A773D2"/>
    <w:rsid w:val="00A77FEB"/>
    <w:rsid w:val="00A817F5"/>
    <w:rsid w:val="00A81CAD"/>
    <w:rsid w:val="00A83FAD"/>
    <w:rsid w:val="00A848D1"/>
    <w:rsid w:val="00A8549A"/>
    <w:rsid w:val="00A854AE"/>
    <w:rsid w:val="00A8565F"/>
    <w:rsid w:val="00A86ED3"/>
    <w:rsid w:val="00A878EF"/>
    <w:rsid w:val="00A879E3"/>
    <w:rsid w:val="00A87D8C"/>
    <w:rsid w:val="00A904E2"/>
    <w:rsid w:val="00A910BD"/>
    <w:rsid w:val="00A91CDF"/>
    <w:rsid w:val="00A91DE4"/>
    <w:rsid w:val="00A9237A"/>
    <w:rsid w:val="00A94F47"/>
    <w:rsid w:val="00A95001"/>
    <w:rsid w:val="00A952FD"/>
    <w:rsid w:val="00A95B73"/>
    <w:rsid w:val="00A95CC1"/>
    <w:rsid w:val="00A96214"/>
    <w:rsid w:val="00A96A6D"/>
    <w:rsid w:val="00A96CE3"/>
    <w:rsid w:val="00A97BB7"/>
    <w:rsid w:val="00AA2870"/>
    <w:rsid w:val="00AA4D04"/>
    <w:rsid w:val="00AA608F"/>
    <w:rsid w:val="00AA652C"/>
    <w:rsid w:val="00AA6926"/>
    <w:rsid w:val="00AA791D"/>
    <w:rsid w:val="00AB1B1D"/>
    <w:rsid w:val="00AB1BCA"/>
    <w:rsid w:val="00AB3889"/>
    <w:rsid w:val="00AB393A"/>
    <w:rsid w:val="00AB570C"/>
    <w:rsid w:val="00AB749F"/>
    <w:rsid w:val="00AB7BDE"/>
    <w:rsid w:val="00AC0F2C"/>
    <w:rsid w:val="00AC2FBE"/>
    <w:rsid w:val="00AC73D1"/>
    <w:rsid w:val="00AC776F"/>
    <w:rsid w:val="00AD020B"/>
    <w:rsid w:val="00AD268E"/>
    <w:rsid w:val="00AD424E"/>
    <w:rsid w:val="00AD67DB"/>
    <w:rsid w:val="00AD7088"/>
    <w:rsid w:val="00AD7BB1"/>
    <w:rsid w:val="00AE0EE2"/>
    <w:rsid w:val="00AE16FD"/>
    <w:rsid w:val="00AE1F2C"/>
    <w:rsid w:val="00AE2789"/>
    <w:rsid w:val="00AE2DE9"/>
    <w:rsid w:val="00AE427C"/>
    <w:rsid w:val="00AE4FBF"/>
    <w:rsid w:val="00AE5278"/>
    <w:rsid w:val="00AE5AE0"/>
    <w:rsid w:val="00AE72CE"/>
    <w:rsid w:val="00AF004D"/>
    <w:rsid w:val="00AF09BB"/>
    <w:rsid w:val="00AF1608"/>
    <w:rsid w:val="00AF2610"/>
    <w:rsid w:val="00AF2EEB"/>
    <w:rsid w:val="00AF4857"/>
    <w:rsid w:val="00AF5810"/>
    <w:rsid w:val="00AF64FB"/>
    <w:rsid w:val="00AF785A"/>
    <w:rsid w:val="00AF7A7B"/>
    <w:rsid w:val="00AF7E4B"/>
    <w:rsid w:val="00B00772"/>
    <w:rsid w:val="00B012A9"/>
    <w:rsid w:val="00B0166A"/>
    <w:rsid w:val="00B01E00"/>
    <w:rsid w:val="00B037FC"/>
    <w:rsid w:val="00B04296"/>
    <w:rsid w:val="00B05804"/>
    <w:rsid w:val="00B077B5"/>
    <w:rsid w:val="00B07C44"/>
    <w:rsid w:val="00B10464"/>
    <w:rsid w:val="00B11429"/>
    <w:rsid w:val="00B11648"/>
    <w:rsid w:val="00B11951"/>
    <w:rsid w:val="00B1357F"/>
    <w:rsid w:val="00B15DCB"/>
    <w:rsid w:val="00B16826"/>
    <w:rsid w:val="00B16ACE"/>
    <w:rsid w:val="00B22226"/>
    <w:rsid w:val="00B223E3"/>
    <w:rsid w:val="00B235A2"/>
    <w:rsid w:val="00B2378A"/>
    <w:rsid w:val="00B23B87"/>
    <w:rsid w:val="00B24E0D"/>
    <w:rsid w:val="00B2507C"/>
    <w:rsid w:val="00B27A7C"/>
    <w:rsid w:val="00B36182"/>
    <w:rsid w:val="00B36BA7"/>
    <w:rsid w:val="00B36C82"/>
    <w:rsid w:val="00B370C3"/>
    <w:rsid w:val="00B37951"/>
    <w:rsid w:val="00B37FE3"/>
    <w:rsid w:val="00B40BC4"/>
    <w:rsid w:val="00B40E67"/>
    <w:rsid w:val="00B4353D"/>
    <w:rsid w:val="00B44538"/>
    <w:rsid w:val="00B44D3C"/>
    <w:rsid w:val="00B454A5"/>
    <w:rsid w:val="00B45A48"/>
    <w:rsid w:val="00B47A93"/>
    <w:rsid w:val="00B47B3A"/>
    <w:rsid w:val="00B50D87"/>
    <w:rsid w:val="00B51B18"/>
    <w:rsid w:val="00B52464"/>
    <w:rsid w:val="00B545BE"/>
    <w:rsid w:val="00B54BBB"/>
    <w:rsid w:val="00B55157"/>
    <w:rsid w:val="00B5594A"/>
    <w:rsid w:val="00B5612B"/>
    <w:rsid w:val="00B5735D"/>
    <w:rsid w:val="00B5748D"/>
    <w:rsid w:val="00B60680"/>
    <w:rsid w:val="00B62F8F"/>
    <w:rsid w:val="00B633DB"/>
    <w:rsid w:val="00B63B58"/>
    <w:rsid w:val="00B63D47"/>
    <w:rsid w:val="00B64B0F"/>
    <w:rsid w:val="00B64E6D"/>
    <w:rsid w:val="00B65F48"/>
    <w:rsid w:val="00B65FCA"/>
    <w:rsid w:val="00B66670"/>
    <w:rsid w:val="00B66F50"/>
    <w:rsid w:val="00B67202"/>
    <w:rsid w:val="00B745E9"/>
    <w:rsid w:val="00B74827"/>
    <w:rsid w:val="00B76017"/>
    <w:rsid w:val="00B761EE"/>
    <w:rsid w:val="00B76E66"/>
    <w:rsid w:val="00B81D21"/>
    <w:rsid w:val="00B838D3"/>
    <w:rsid w:val="00B84DA2"/>
    <w:rsid w:val="00B85EDB"/>
    <w:rsid w:val="00B87356"/>
    <w:rsid w:val="00B87A91"/>
    <w:rsid w:val="00B87F29"/>
    <w:rsid w:val="00B92B7A"/>
    <w:rsid w:val="00B949EE"/>
    <w:rsid w:val="00B978C2"/>
    <w:rsid w:val="00BA266E"/>
    <w:rsid w:val="00BA2B59"/>
    <w:rsid w:val="00BA3A1C"/>
    <w:rsid w:val="00BA41A8"/>
    <w:rsid w:val="00BA4802"/>
    <w:rsid w:val="00BA5229"/>
    <w:rsid w:val="00BA5C30"/>
    <w:rsid w:val="00BA6413"/>
    <w:rsid w:val="00BA65D4"/>
    <w:rsid w:val="00BB0074"/>
    <w:rsid w:val="00BB1B6D"/>
    <w:rsid w:val="00BB3EA4"/>
    <w:rsid w:val="00BB456B"/>
    <w:rsid w:val="00BB4E3A"/>
    <w:rsid w:val="00BB5630"/>
    <w:rsid w:val="00BB563B"/>
    <w:rsid w:val="00BB71F7"/>
    <w:rsid w:val="00BB725D"/>
    <w:rsid w:val="00BB79B6"/>
    <w:rsid w:val="00BC1779"/>
    <w:rsid w:val="00BC3BF7"/>
    <w:rsid w:val="00BC3D14"/>
    <w:rsid w:val="00BC420F"/>
    <w:rsid w:val="00BC4F06"/>
    <w:rsid w:val="00BC5242"/>
    <w:rsid w:val="00BC5929"/>
    <w:rsid w:val="00BC719D"/>
    <w:rsid w:val="00BD1736"/>
    <w:rsid w:val="00BD19E1"/>
    <w:rsid w:val="00BD263D"/>
    <w:rsid w:val="00BD33A4"/>
    <w:rsid w:val="00BD3459"/>
    <w:rsid w:val="00BD534D"/>
    <w:rsid w:val="00BD53D0"/>
    <w:rsid w:val="00BD58E5"/>
    <w:rsid w:val="00BD5A33"/>
    <w:rsid w:val="00BD5AD0"/>
    <w:rsid w:val="00BD6C1A"/>
    <w:rsid w:val="00BD7754"/>
    <w:rsid w:val="00BD7DC4"/>
    <w:rsid w:val="00BE001C"/>
    <w:rsid w:val="00BE008E"/>
    <w:rsid w:val="00BE21C4"/>
    <w:rsid w:val="00BE4E10"/>
    <w:rsid w:val="00BE6D26"/>
    <w:rsid w:val="00BF3702"/>
    <w:rsid w:val="00BF3B00"/>
    <w:rsid w:val="00BF4243"/>
    <w:rsid w:val="00BF4FB3"/>
    <w:rsid w:val="00BF58D2"/>
    <w:rsid w:val="00BF7CB4"/>
    <w:rsid w:val="00C003B5"/>
    <w:rsid w:val="00C00F50"/>
    <w:rsid w:val="00C0310D"/>
    <w:rsid w:val="00C037EE"/>
    <w:rsid w:val="00C053E3"/>
    <w:rsid w:val="00C0594C"/>
    <w:rsid w:val="00C06B72"/>
    <w:rsid w:val="00C06DDF"/>
    <w:rsid w:val="00C07F5B"/>
    <w:rsid w:val="00C10E3A"/>
    <w:rsid w:val="00C116CE"/>
    <w:rsid w:val="00C124F8"/>
    <w:rsid w:val="00C133D4"/>
    <w:rsid w:val="00C13F36"/>
    <w:rsid w:val="00C14C23"/>
    <w:rsid w:val="00C16126"/>
    <w:rsid w:val="00C203B2"/>
    <w:rsid w:val="00C20A91"/>
    <w:rsid w:val="00C216CD"/>
    <w:rsid w:val="00C21927"/>
    <w:rsid w:val="00C222C5"/>
    <w:rsid w:val="00C23BB8"/>
    <w:rsid w:val="00C26E0E"/>
    <w:rsid w:val="00C2776B"/>
    <w:rsid w:val="00C277ED"/>
    <w:rsid w:val="00C27F9A"/>
    <w:rsid w:val="00C3177D"/>
    <w:rsid w:val="00C31C20"/>
    <w:rsid w:val="00C33FE6"/>
    <w:rsid w:val="00C34524"/>
    <w:rsid w:val="00C35CDE"/>
    <w:rsid w:val="00C37B0F"/>
    <w:rsid w:val="00C4054A"/>
    <w:rsid w:val="00C40DEB"/>
    <w:rsid w:val="00C41439"/>
    <w:rsid w:val="00C4273D"/>
    <w:rsid w:val="00C427B4"/>
    <w:rsid w:val="00C42826"/>
    <w:rsid w:val="00C43E13"/>
    <w:rsid w:val="00C455F5"/>
    <w:rsid w:val="00C46A64"/>
    <w:rsid w:val="00C4703D"/>
    <w:rsid w:val="00C47B89"/>
    <w:rsid w:val="00C50A77"/>
    <w:rsid w:val="00C50B6F"/>
    <w:rsid w:val="00C5230C"/>
    <w:rsid w:val="00C52C63"/>
    <w:rsid w:val="00C52D5A"/>
    <w:rsid w:val="00C5375E"/>
    <w:rsid w:val="00C53ADC"/>
    <w:rsid w:val="00C55604"/>
    <w:rsid w:val="00C57212"/>
    <w:rsid w:val="00C6065A"/>
    <w:rsid w:val="00C61421"/>
    <w:rsid w:val="00C61446"/>
    <w:rsid w:val="00C615B9"/>
    <w:rsid w:val="00C624DD"/>
    <w:rsid w:val="00C62909"/>
    <w:rsid w:val="00C62DBB"/>
    <w:rsid w:val="00C63885"/>
    <w:rsid w:val="00C63EDB"/>
    <w:rsid w:val="00C640B9"/>
    <w:rsid w:val="00C647FE"/>
    <w:rsid w:val="00C66CEA"/>
    <w:rsid w:val="00C70BE4"/>
    <w:rsid w:val="00C70E74"/>
    <w:rsid w:val="00C71B42"/>
    <w:rsid w:val="00C726B8"/>
    <w:rsid w:val="00C74FF3"/>
    <w:rsid w:val="00C7592A"/>
    <w:rsid w:val="00C75B69"/>
    <w:rsid w:val="00C75F0E"/>
    <w:rsid w:val="00C7678C"/>
    <w:rsid w:val="00C768FF"/>
    <w:rsid w:val="00C81178"/>
    <w:rsid w:val="00C81C75"/>
    <w:rsid w:val="00C82F97"/>
    <w:rsid w:val="00C84BFE"/>
    <w:rsid w:val="00C86E79"/>
    <w:rsid w:val="00C877AA"/>
    <w:rsid w:val="00C87ECC"/>
    <w:rsid w:val="00C90222"/>
    <w:rsid w:val="00C90618"/>
    <w:rsid w:val="00C90D81"/>
    <w:rsid w:val="00C91D45"/>
    <w:rsid w:val="00C925DE"/>
    <w:rsid w:val="00C94410"/>
    <w:rsid w:val="00C95481"/>
    <w:rsid w:val="00C969F9"/>
    <w:rsid w:val="00CA0490"/>
    <w:rsid w:val="00CA0802"/>
    <w:rsid w:val="00CA146F"/>
    <w:rsid w:val="00CA15B0"/>
    <w:rsid w:val="00CA162B"/>
    <w:rsid w:val="00CA246F"/>
    <w:rsid w:val="00CA267B"/>
    <w:rsid w:val="00CA293D"/>
    <w:rsid w:val="00CA2D66"/>
    <w:rsid w:val="00CA3765"/>
    <w:rsid w:val="00CA387D"/>
    <w:rsid w:val="00CA511E"/>
    <w:rsid w:val="00CA5524"/>
    <w:rsid w:val="00CA5900"/>
    <w:rsid w:val="00CA6AAB"/>
    <w:rsid w:val="00CB2CD9"/>
    <w:rsid w:val="00CB47EC"/>
    <w:rsid w:val="00CB489C"/>
    <w:rsid w:val="00CB4D21"/>
    <w:rsid w:val="00CB54C1"/>
    <w:rsid w:val="00CB5585"/>
    <w:rsid w:val="00CB6781"/>
    <w:rsid w:val="00CB72B4"/>
    <w:rsid w:val="00CC0A7B"/>
    <w:rsid w:val="00CC3CFA"/>
    <w:rsid w:val="00CC40BC"/>
    <w:rsid w:val="00CC4B1D"/>
    <w:rsid w:val="00CC5846"/>
    <w:rsid w:val="00CC603A"/>
    <w:rsid w:val="00CC6ED8"/>
    <w:rsid w:val="00CD035C"/>
    <w:rsid w:val="00CD0720"/>
    <w:rsid w:val="00CD0D0B"/>
    <w:rsid w:val="00CD0FFE"/>
    <w:rsid w:val="00CD2E84"/>
    <w:rsid w:val="00CD3BF1"/>
    <w:rsid w:val="00CD43FE"/>
    <w:rsid w:val="00CD5E56"/>
    <w:rsid w:val="00CD7A4F"/>
    <w:rsid w:val="00CE0D78"/>
    <w:rsid w:val="00CE3AD2"/>
    <w:rsid w:val="00CE3C9E"/>
    <w:rsid w:val="00CE3F30"/>
    <w:rsid w:val="00CE58C7"/>
    <w:rsid w:val="00CF0448"/>
    <w:rsid w:val="00CF09E8"/>
    <w:rsid w:val="00CF0D7E"/>
    <w:rsid w:val="00CF44A1"/>
    <w:rsid w:val="00CF501F"/>
    <w:rsid w:val="00CF59BC"/>
    <w:rsid w:val="00CF647C"/>
    <w:rsid w:val="00CF7557"/>
    <w:rsid w:val="00D00A01"/>
    <w:rsid w:val="00D01C5C"/>
    <w:rsid w:val="00D02D41"/>
    <w:rsid w:val="00D02E14"/>
    <w:rsid w:val="00D02F33"/>
    <w:rsid w:val="00D03A84"/>
    <w:rsid w:val="00D04CF1"/>
    <w:rsid w:val="00D04D29"/>
    <w:rsid w:val="00D05225"/>
    <w:rsid w:val="00D058E3"/>
    <w:rsid w:val="00D05C1D"/>
    <w:rsid w:val="00D068C8"/>
    <w:rsid w:val="00D07353"/>
    <w:rsid w:val="00D1018B"/>
    <w:rsid w:val="00D1210D"/>
    <w:rsid w:val="00D1310F"/>
    <w:rsid w:val="00D13574"/>
    <w:rsid w:val="00D13F95"/>
    <w:rsid w:val="00D14CD6"/>
    <w:rsid w:val="00D14F03"/>
    <w:rsid w:val="00D1520B"/>
    <w:rsid w:val="00D154B4"/>
    <w:rsid w:val="00D172AD"/>
    <w:rsid w:val="00D203B8"/>
    <w:rsid w:val="00D20BB6"/>
    <w:rsid w:val="00D2265E"/>
    <w:rsid w:val="00D233A3"/>
    <w:rsid w:val="00D24413"/>
    <w:rsid w:val="00D25D3C"/>
    <w:rsid w:val="00D27268"/>
    <w:rsid w:val="00D27776"/>
    <w:rsid w:val="00D2793C"/>
    <w:rsid w:val="00D32173"/>
    <w:rsid w:val="00D33444"/>
    <w:rsid w:val="00D33835"/>
    <w:rsid w:val="00D33DA9"/>
    <w:rsid w:val="00D343E0"/>
    <w:rsid w:val="00D344FF"/>
    <w:rsid w:val="00D3618E"/>
    <w:rsid w:val="00D400C2"/>
    <w:rsid w:val="00D4055C"/>
    <w:rsid w:val="00D40588"/>
    <w:rsid w:val="00D405CB"/>
    <w:rsid w:val="00D41144"/>
    <w:rsid w:val="00D41C47"/>
    <w:rsid w:val="00D42E47"/>
    <w:rsid w:val="00D431B3"/>
    <w:rsid w:val="00D44236"/>
    <w:rsid w:val="00D4423D"/>
    <w:rsid w:val="00D45568"/>
    <w:rsid w:val="00D4760A"/>
    <w:rsid w:val="00D5038F"/>
    <w:rsid w:val="00D505CA"/>
    <w:rsid w:val="00D50C7F"/>
    <w:rsid w:val="00D50CE1"/>
    <w:rsid w:val="00D510E4"/>
    <w:rsid w:val="00D51A26"/>
    <w:rsid w:val="00D53692"/>
    <w:rsid w:val="00D56F17"/>
    <w:rsid w:val="00D57D19"/>
    <w:rsid w:val="00D57DA1"/>
    <w:rsid w:val="00D60FE0"/>
    <w:rsid w:val="00D614E1"/>
    <w:rsid w:val="00D65DB0"/>
    <w:rsid w:val="00D65E24"/>
    <w:rsid w:val="00D6707D"/>
    <w:rsid w:val="00D6794C"/>
    <w:rsid w:val="00D70A70"/>
    <w:rsid w:val="00D74B3C"/>
    <w:rsid w:val="00D74E4D"/>
    <w:rsid w:val="00D760C1"/>
    <w:rsid w:val="00D76E39"/>
    <w:rsid w:val="00D77652"/>
    <w:rsid w:val="00D77771"/>
    <w:rsid w:val="00D809DC"/>
    <w:rsid w:val="00D80BA1"/>
    <w:rsid w:val="00D8357F"/>
    <w:rsid w:val="00D855F8"/>
    <w:rsid w:val="00D86745"/>
    <w:rsid w:val="00D8676E"/>
    <w:rsid w:val="00D871D9"/>
    <w:rsid w:val="00D90519"/>
    <w:rsid w:val="00D91C76"/>
    <w:rsid w:val="00D95327"/>
    <w:rsid w:val="00D961B8"/>
    <w:rsid w:val="00DA0326"/>
    <w:rsid w:val="00DA065A"/>
    <w:rsid w:val="00DA10E8"/>
    <w:rsid w:val="00DA1574"/>
    <w:rsid w:val="00DA1B0F"/>
    <w:rsid w:val="00DA1E90"/>
    <w:rsid w:val="00DA2B2E"/>
    <w:rsid w:val="00DA4CDC"/>
    <w:rsid w:val="00DB3E6C"/>
    <w:rsid w:val="00DB48B4"/>
    <w:rsid w:val="00DB65BD"/>
    <w:rsid w:val="00DB69F5"/>
    <w:rsid w:val="00DB7955"/>
    <w:rsid w:val="00DC054C"/>
    <w:rsid w:val="00DC3036"/>
    <w:rsid w:val="00DD45A0"/>
    <w:rsid w:val="00DD4F1C"/>
    <w:rsid w:val="00DD5664"/>
    <w:rsid w:val="00DD6FDB"/>
    <w:rsid w:val="00DD723F"/>
    <w:rsid w:val="00DD7993"/>
    <w:rsid w:val="00DD7C5E"/>
    <w:rsid w:val="00DD7C66"/>
    <w:rsid w:val="00DE1547"/>
    <w:rsid w:val="00DE300B"/>
    <w:rsid w:val="00DE3F51"/>
    <w:rsid w:val="00DE4013"/>
    <w:rsid w:val="00DE598E"/>
    <w:rsid w:val="00DE7231"/>
    <w:rsid w:val="00DE7895"/>
    <w:rsid w:val="00DE7B85"/>
    <w:rsid w:val="00DF2329"/>
    <w:rsid w:val="00DF262C"/>
    <w:rsid w:val="00DF3C75"/>
    <w:rsid w:val="00DF65E9"/>
    <w:rsid w:val="00DF6EBE"/>
    <w:rsid w:val="00DF6FBB"/>
    <w:rsid w:val="00DF76FA"/>
    <w:rsid w:val="00DF7E94"/>
    <w:rsid w:val="00E0196E"/>
    <w:rsid w:val="00E02356"/>
    <w:rsid w:val="00E02CB1"/>
    <w:rsid w:val="00E03055"/>
    <w:rsid w:val="00E039B1"/>
    <w:rsid w:val="00E03C3E"/>
    <w:rsid w:val="00E04E39"/>
    <w:rsid w:val="00E05505"/>
    <w:rsid w:val="00E064EF"/>
    <w:rsid w:val="00E06B92"/>
    <w:rsid w:val="00E07697"/>
    <w:rsid w:val="00E10409"/>
    <w:rsid w:val="00E14AFF"/>
    <w:rsid w:val="00E17E6B"/>
    <w:rsid w:val="00E2006A"/>
    <w:rsid w:val="00E20B4D"/>
    <w:rsid w:val="00E21383"/>
    <w:rsid w:val="00E253D4"/>
    <w:rsid w:val="00E258AA"/>
    <w:rsid w:val="00E258CD"/>
    <w:rsid w:val="00E258D6"/>
    <w:rsid w:val="00E27163"/>
    <w:rsid w:val="00E27E91"/>
    <w:rsid w:val="00E300DC"/>
    <w:rsid w:val="00E3056A"/>
    <w:rsid w:val="00E30E9B"/>
    <w:rsid w:val="00E313BD"/>
    <w:rsid w:val="00E31C96"/>
    <w:rsid w:val="00E31F4F"/>
    <w:rsid w:val="00E32CA1"/>
    <w:rsid w:val="00E33111"/>
    <w:rsid w:val="00E3417C"/>
    <w:rsid w:val="00E36EB3"/>
    <w:rsid w:val="00E379B7"/>
    <w:rsid w:val="00E37FC2"/>
    <w:rsid w:val="00E40549"/>
    <w:rsid w:val="00E40AD4"/>
    <w:rsid w:val="00E40ECB"/>
    <w:rsid w:val="00E41DC2"/>
    <w:rsid w:val="00E44D22"/>
    <w:rsid w:val="00E452AF"/>
    <w:rsid w:val="00E45782"/>
    <w:rsid w:val="00E458FF"/>
    <w:rsid w:val="00E45CCD"/>
    <w:rsid w:val="00E46AEC"/>
    <w:rsid w:val="00E470FA"/>
    <w:rsid w:val="00E47C78"/>
    <w:rsid w:val="00E507A5"/>
    <w:rsid w:val="00E53118"/>
    <w:rsid w:val="00E537F5"/>
    <w:rsid w:val="00E5387A"/>
    <w:rsid w:val="00E53D84"/>
    <w:rsid w:val="00E60F49"/>
    <w:rsid w:val="00E62837"/>
    <w:rsid w:val="00E628BC"/>
    <w:rsid w:val="00E629C0"/>
    <w:rsid w:val="00E63F69"/>
    <w:rsid w:val="00E65288"/>
    <w:rsid w:val="00E65D9E"/>
    <w:rsid w:val="00E65F47"/>
    <w:rsid w:val="00E66504"/>
    <w:rsid w:val="00E70FC8"/>
    <w:rsid w:val="00E7149F"/>
    <w:rsid w:val="00E721B3"/>
    <w:rsid w:val="00E72329"/>
    <w:rsid w:val="00E72F36"/>
    <w:rsid w:val="00E75154"/>
    <w:rsid w:val="00E755E7"/>
    <w:rsid w:val="00E75E7B"/>
    <w:rsid w:val="00E76BB1"/>
    <w:rsid w:val="00E771C6"/>
    <w:rsid w:val="00E77724"/>
    <w:rsid w:val="00E80303"/>
    <w:rsid w:val="00E80632"/>
    <w:rsid w:val="00E8185E"/>
    <w:rsid w:val="00E81FF8"/>
    <w:rsid w:val="00E83353"/>
    <w:rsid w:val="00E84064"/>
    <w:rsid w:val="00E85341"/>
    <w:rsid w:val="00E86580"/>
    <w:rsid w:val="00E866DA"/>
    <w:rsid w:val="00E87BC5"/>
    <w:rsid w:val="00E92587"/>
    <w:rsid w:val="00E92C69"/>
    <w:rsid w:val="00E9330D"/>
    <w:rsid w:val="00E93691"/>
    <w:rsid w:val="00E93FF0"/>
    <w:rsid w:val="00E95301"/>
    <w:rsid w:val="00E95E00"/>
    <w:rsid w:val="00EA0FC7"/>
    <w:rsid w:val="00EA162F"/>
    <w:rsid w:val="00EA1986"/>
    <w:rsid w:val="00EA2754"/>
    <w:rsid w:val="00EA29C7"/>
    <w:rsid w:val="00EA5104"/>
    <w:rsid w:val="00EA6C30"/>
    <w:rsid w:val="00EB0461"/>
    <w:rsid w:val="00EB1482"/>
    <w:rsid w:val="00EB1D68"/>
    <w:rsid w:val="00EB2244"/>
    <w:rsid w:val="00EB2912"/>
    <w:rsid w:val="00EB2978"/>
    <w:rsid w:val="00EB3164"/>
    <w:rsid w:val="00EB7351"/>
    <w:rsid w:val="00EB7FAE"/>
    <w:rsid w:val="00EC2A74"/>
    <w:rsid w:val="00EC3252"/>
    <w:rsid w:val="00EC33F4"/>
    <w:rsid w:val="00EC5833"/>
    <w:rsid w:val="00EC5E71"/>
    <w:rsid w:val="00EC7070"/>
    <w:rsid w:val="00ED04DF"/>
    <w:rsid w:val="00ED09B0"/>
    <w:rsid w:val="00ED09BA"/>
    <w:rsid w:val="00ED0A67"/>
    <w:rsid w:val="00ED3463"/>
    <w:rsid w:val="00ED35C0"/>
    <w:rsid w:val="00ED3C72"/>
    <w:rsid w:val="00ED45C0"/>
    <w:rsid w:val="00ED4942"/>
    <w:rsid w:val="00ED4DE1"/>
    <w:rsid w:val="00ED50BB"/>
    <w:rsid w:val="00ED5258"/>
    <w:rsid w:val="00ED5618"/>
    <w:rsid w:val="00ED6F96"/>
    <w:rsid w:val="00EE0891"/>
    <w:rsid w:val="00EE1365"/>
    <w:rsid w:val="00EE1DB0"/>
    <w:rsid w:val="00EE22D4"/>
    <w:rsid w:val="00EE26B1"/>
    <w:rsid w:val="00EE4A86"/>
    <w:rsid w:val="00EE5C7B"/>
    <w:rsid w:val="00EF0157"/>
    <w:rsid w:val="00EF2ADF"/>
    <w:rsid w:val="00EF4C35"/>
    <w:rsid w:val="00EF677D"/>
    <w:rsid w:val="00F03792"/>
    <w:rsid w:val="00F04639"/>
    <w:rsid w:val="00F0619C"/>
    <w:rsid w:val="00F062C0"/>
    <w:rsid w:val="00F07B1C"/>
    <w:rsid w:val="00F1163E"/>
    <w:rsid w:val="00F1246B"/>
    <w:rsid w:val="00F13390"/>
    <w:rsid w:val="00F14252"/>
    <w:rsid w:val="00F14791"/>
    <w:rsid w:val="00F14973"/>
    <w:rsid w:val="00F166B4"/>
    <w:rsid w:val="00F20F92"/>
    <w:rsid w:val="00F23E53"/>
    <w:rsid w:val="00F257B4"/>
    <w:rsid w:val="00F25F6C"/>
    <w:rsid w:val="00F26261"/>
    <w:rsid w:val="00F265F7"/>
    <w:rsid w:val="00F272D6"/>
    <w:rsid w:val="00F2758A"/>
    <w:rsid w:val="00F27680"/>
    <w:rsid w:val="00F2782C"/>
    <w:rsid w:val="00F30F05"/>
    <w:rsid w:val="00F31525"/>
    <w:rsid w:val="00F322E6"/>
    <w:rsid w:val="00F327B9"/>
    <w:rsid w:val="00F32CA2"/>
    <w:rsid w:val="00F33802"/>
    <w:rsid w:val="00F37AD1"/>
    <w:rsid w:val="00F40E39"/>
    <w:rsid w:val="00F40FC1"/>
    <w:rsid w:val="00F41613"/>
    <w:rsid w:val="00F4205E"/>
    <w:rsid w:val="00F42146"/>
    <w:rsid w:val="00F43120"/>
    <w:rsid w:val="00F436FB"/>
    <w:rsid w:val="00F456A5"/>
    <w:rsid w:val="00F46E58"/>
    <w:rsid w:val="00F46E5F"/>
    <w:rsid w:val="00F5060F"/>
    <w:rsid w:val="00F508E8"/>
    <w:rsid w:val="00F50C34"/>
    <w:rsid w:val="00F51146"/>
    <w:rsid w:val="00F51808"/>
    <w:rsid w:val="00F53728"/>
    <w:rsid w:val="00F55273"/>
    <w:rsid w:val="00F55BFE"/>
    <w:rsid w:val="00F56246"/>
    <w:rsid w:val="00F56A6E"/>
    <w:rsid w:val="00F578D5"/>
    <w:rsid w:val="00F605EC"/>
    <w:rsid w:val="00F611FF"/>
    <w:rsid w:val="00F61824"/>
    <w:rsid w:val="00F63182"/>
    <w:rsid w:val="00F63313"/>
    <w:rsid w:val="00F65823"/>
    <w:rsid w:val="00F658BD"/>
    <w:rsid w:val="00F65A13"/>
    <w:rsid w:val="00F70AB3"/>
    <w:rsid w:val="00F70E6E"/>
    <w:rsid w:val="00F71904"/>
    <w:rsid w:val="00F72665"/>
    <w:rsid w:val="00F74A33"/>
    <w:rsid w:val="00F74E8A"/>
    <w:rsid w:val="00F754CD"/>
    <w:rsid w:val="00F764A3"/>
    <w:rsid w:val="00F768A7"/>
    <w:rsid w:val="00F77958"/>
    <w:rsid w:val="00F82DD4"/>
    <w:rsid w:val="00F83054"/>
    <w:rsid w:val="00F83731"/>
    <w:rsid w:val="00F83990"/>
    <w:rsid w:val="00F852BD"/>
    <w:rsid w:val="00F86C2A"/>
    <w:rsid w:val="00F86D6A"/>
    <w:rsid w:val="00F87A15"/>
    <w:rsid w:val="00F9209E"/>
    <w:rsid w:val="00F92318"/>
    <w:rsid w:val="00F9281A"/>
    <w:rsid w:val="00F92E57"/>
    <w:rsid w:val="00F958CD"/>
    <w:rsid w:val="00F95EB3"/>
    <w:rsid w:val="00F96F2A"/>
    <w:rsid w:val="00FA05CA"/>
    <w:rsid w:val="00FA0BBC"/>
    <w:rsid w:val="00FA0D60"/>
    <w:rsid w:val="00FA176F"/>
    <w:rsid w:val="00FA1C39"/>
    <w:rsid w:val="00FA1CE2"/>
    <w:rsid w:val="00FA3E53"/>
    <w:rsid w:val="00FA3F03"/>
    <w:rsid w:val="00FA495B"/>
    <w:rsid w:val="00FA49A3"/>
    <w:rsid w:val="00FA513C"/>
    <w:rsid w:val="00FA6707"/>
    <w:rsid w:val="00FA6915"/>
    <w:rsid w:val="00FA7FDB"/>
    <w:rsid w:val="00FB0083"/>
    <w:rsid w:val="00FB0944"/>
    <w:rsid w:val="00FB0E8D"/>
    <w:rsid w:val="00FB1EE2"/>
    <w:rsid w:val="00FB20F8"/>
    <w:rsid w:val="00FB28FF"/>
    <w:rsid w:val="00FB2C9D"/>
    <w:rsid w:val="00FB509E"/>
    <w:rsid w:val="00FB5F98"/>
    <w:rsid w:val="00FC5774"/>
    <w:rsid w:val="00FD0233"/>
    <w:rsid w:val="00FD045C"/>
    <w:rsid w:val="00FD23F3"/>
    <w:rsid w:val="00FD2EEF"/>
    <w:rsid w:val="00FD49A0"/>
    <w:rsid w:val="00FD59C9"/>
    <w:rsid w:val="00FD6BE4"/>
    <w:rsid w:val="00FD7A1D"/>
    <w:rsid w:val="00FD7BB6"/>
    <w:rsid w:val="00FE0BF0"/>
    <w:rsid w:val="00FE1068"/>
    <w:rsid w:val="00FE1605"/>
    <w:rsid w:val="00FE413E"/>
    <w:rsid w:val="00FE45A1"/>
    <w:rsid w:val="00FE49A3"/>
    <w:rsid w:val="00FE5A60"/>
    <w:rsid w:val="00FE6738"/>
    <w:rsid w:val="00FE6941"/>
    <w:rsid w:val="00FE7B9A"/>
    <w:rsid w:val="00FE7D71"/>
    <w:rsid w:val="00FF1323"/>
    <w:rsid w:val="00FF23D5"/>
    <w:rsid w:val="00FF284F"/>
    <w:rsid w:val="00FF2C54"/>
    <w:rsid w:val="00FF3E86"/>
    <w:rsid w:val="00FF416A"/>
    <w:rsid w:val="00FF4A14"/>
    <w:rsid w:val="00FF567D"/>
    <w:rsid w:val="00FF5EB1"/>
    <w:rsid w:val="00FF635A"/>
    <w:rsid w:val="00FF6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DAF30DC"/>
  <w15:docId w15:val="{DCEF963B-EC1A-4354-9A91-709EA1D8F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semiHidden/>
    <w:rsid w:val="0084255F"/>
    <w:pPr>
      <w:widowControl w:val="0"/>
      <w:ind w:firstLineChars="100" w:firstLine="205"/>
      <w:jc w:val="both"/>
    </w:pPr>
    <w:rPr>
      <w:sz w:val="20"/>
    </w:rPr>
  </w:style>
  <w:style w:type="paragraph" w:styleId="1">
    <w:name w:val="heading 1"/>
    <w:basedOn w:val="a"/>
    <w:next w:val="a"/>
    <w:uiPriority w:val="99"/>
    <w:semiHidden/>
    <w:rsid w:val="004F2353"/>
    <w:pPr>
      <w:ind w:firstLineChars="0" w:firstLine="0"/>
      <w:jc w:val="left"/>
      <w:outlineLvl w:val="0"/>
    </w:pPr>
    <w:rPr>
      <w:rFonts w:asciiTheme="majorHAnsi" w:eastAsiaTheme="majorEastAsia" w:hAnsiTheme="majorHAnsi" w:cs="Times New Roman"/>
      <w:b/>
      <w:sz w:val="21"/>
    </w:rPr>
  </w:style>
  <w:style w:type="paragraph" w:styleId="2">
    <w:name w:val="heading 2"/>
    <w:basedOn w:val="a"/>
    <w:next w:val="a"/>
    <w:uiPriority w:val="99"/>
    <w:semiHidden/>
    <w:rsid w:val="000957CE"/>
    <w:pPr>
      <w:ind w:firstLineChars="0" w:firstLine="0"/>
      <w:outlineLvl w:val="1"/>
    </w:pPr>
    <w:rPr>
      <w:rFonts w:asciiTheme="majorHAnsi" w:eastAsiaTheme="majorEastAsia" w:hAnsiTheme="majorHAnsi" w:cstheme="maj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uiPriority w:val="99"/>
    <w:semiHidden/>
    <w:rsid w:val="00854499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uiPriority w:val="99"/>
    <w:semiHidden/>
    <w:rsid w:val="00854499"/>
    <w:pPr>
      <w:tabs>
        <w:tab w:val="center" w:pos="4252"/>
        <w:tab w:val="right" w:pos="8504"/>
      </w:tabs>
      <w:snapToGrid w:val="0"/>
    </w:pPr>
  </w:style>
  <w:style w:type="table" w:styleId="a5">
    <w:name w:val="Table Grid"/>
    <w:basedOn w:val="a1"/>
    <w:uiPriority w:val="99"/>
    <w:semiHidden/>
    <w:rsid w:val="00766E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99"/>
    <w:semiHidden/>
    <w:rsid w:val="00766EF0"/>
    <w:pPr>
      <w:ind w:leftChars="400" w:left="840"/>
    </w:pPr>
  </w:style>
  <w:style w:type="paragraph" w:styleId="a7">
    <w:name w:val="Balloon Text"/>
    <w:basedOn w:val="a"/>
    <w:uiPriority w:val="99"/>
    <w:semiHidden/>
    <w:rsid w:val="00DB48B4"/>
    <w:rPr>
      <w:rFonts w:asciiTheme="majorHAnsi" w:eastAsiaTheme="majorEastAsia" w:hAnsiTheme="majorHAnsi" w:cstheme="majorBidi"/>
      <w:szCs w:val="18"/>
    </w:rPr>
  </w:style>
  <w:style w:type="paragraph" w:styleId="a8">
    <w:name w:val="footnote text"/>
    <w:basedOn w:val="a"/>
    <w:uiPriority w:val="99"/>
    <w:semiHidden/>
    <w:rsid w:val="00283D30"/>
    <w:pPr>
      <w:snapToGrid w:val="0"/>
      <w:jc w:val="left"/>
    </w:pPr>
  </w:style>
  <w:style w:type="character" w:styleId="a9">
    <w:name w:val="footnote reference"/>
    <w:basedOn w:val="a0"/>
    <w:uiPriority w:val="99"/>
    <w:semiHidden/>
    <w:rsid w:val="00283D30"/>
    <w:rPr>
      <w:vertAlign w:val="superscript"/>
    </w:rPr>
  </w:style>
  <w:style w:type="paragraph" w:styleId="aa">
    <w:name w:val="endnote text"/>
    <w:basedOn w:val="a"/>
    <w:uiPriority w:val="99"/>
    <w:semiHidden/>
    <w:rsid w:val="001D627C"/>
    <w:pPr>
      <w:snapToGrid w:val="0"/>
      <w:jc w:val="left"/>
    </w:pPr>
  </w:style>
  <w:style w:type="character" w:styleId="ab">
    <w:name w:val="endnote reference"/>
    <w:basedOn w:val="a0"/>
    <w:uiPriority w:val="99"/>
    <w:semiHidden/>
    <w:rsid w:val="001D627C"/>
    <w:rPr>
      <w:vertAlign w:val="superscript"/>
    </w:rPr>
  </w:style>
  <w:style w:type="character" w:styleId="ac">
    <w:name w:val="Hyperlink"/>
    <w:basedOn w:val="a0"/>
    <w:uiPriority w:val="99"/>
    <w:semiHidden/>
    <w:rsid w:val="007221AB"/>
    <w:rPr>
      <w:color w:val="0000FF" w:themeColor="hyperlink"/>
      <w:u w:val="single"/>
    </w:rPr>
  </w:style>
  <w:style w:type="character" w:styleId="ad">
    <w:name w:val="line number"/>
    <w:basedOn w:val="a0"/>
    <w:uiPriority w:val="99"/>
    <w:semiHidden/>
    <w:rsid w:val="00324BC0"/>
  </w:style>
  <w:style w:type="paragraph" w:styleId="ae">
    <w:name w:val="Title"/>
    <w:basedOn w:val="a"/>
    <w:next w:val="a"/>
    <w:uiPriority w:val="99"/>
    <w:semiHidden/>
    <w:rsid w:val="004F2353"/>
    <w:pPr>
      <w:jc w:val="center"/>
      <w:outlineLvl w:val="0"/>
    </w:pPr>
    <w:rPr>
      <w:rFonts w:asciiTheme="majorHAnsi" w:eastAsiaTheme="majorEastAsia" w:hAnsiTheme="majorHAnsi" w:cs="Times New Roman"/>
      <w:sz w:val="36"/>
      <w:szCs w:val="36"/>
    </w:rPr>
  </w:style>
  <w:style w:type="paragraph" w:styleId="af">
    <w:name w:val="Subtitle"/>
    <w:basedOn w:val="a"/>
    <w:next w:val="a"/>
    <w:uiPriority w:val="99"/>
    <w:semiHidden/>
    <w:rsid w:val="004F2353"/>
    <w:pPr>
      <w:jc w:val="center"/>
    </w:pPr>
    <w:rPr>
      <w:rFonts w:cs="Times New Roman"/>
      <w:sz w:val="22"/>
    </w:rPr>
  </w:style>
  <w:style w:type="character" w:styleId="af0">
    <w:name w:val="annotation reference"/>
    <w:basedOn w:val="a0"/>
    <w:uiPriority w:val="99"/>
    <w:semiHidden/>
    <w:rsid w:val="000957CE"/>
    <w:rPr>
      <w:sz w:val="18"/>
      <w:szCs w:val="18"/>
    </w:rPr>
  </w:style>
  <w:style w:type="paragraph" w:styleId="af1">
    <w:name w:val="annotation text"/>
    <w:basedOn w:val="a"/>
    <w:uiPriority w:val="99"/>
    <w:semiHidden/>
    <w:rsid w:val="000957CE"/>
    <w:pPr>
      <w:jc w:val="left"/>
    </w:pPr>
  </w:style>
  <w:style w:type="paragraph" w:styleId="af2">
    <w:name w:val="annotation subject"/>
    <w:basedOn w:val="af1"/>
    <w:next w:val="af1"/>
    <w:uiPriority w:val="99"/>
    <w:semiHidden/>
    <w:rsid w:val="000957CE"/>
    <w:rPr>
      <w:b/>
      <w:bCs/>
    </w:rPr>
  </w:style>
  <w:style w:type="character" w:styleId="af3">
    <w:name w:val="Unresolved Mention"/>
    <w:basedOn w:val="a0"/>
    <w:uiPriority w:val="99"/>
    <w:semiHidden/>
    <w:rsid w:val="001519E3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rsid w:val="006A7DE8"/>
    <w:rPr>
      <w:color w:val="800080" w:themeColor="followedHyperlink"/>
      <w:u w:val="single"/>
    </w:rPr>
  </w:style>
  <w:style w:type="paragraph" w:styleId="af5">
    <w:name w:val="Body Text"/>
    <w:basedOn w:val="a"/>
    <w:link w:val="af6"/>
    <w:uiPriority w:val="8"/>
    <w:qFormat/>
    <w:rsid w:val="001953BD"/>
    <w:pPr>
      <w:ind w:firstLine="100"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7">
    <w:name w:val="題目（日）"/>
    <w:basedOn w:val="ae"/>
    <w:next w:val="af8"/>
    <w:uiPriority w:val="1"/>
    <w:qFormat/>
    <w:pPr>
      <w:widowControl/>
      <w:spacing w:after="100"/>
      <w:ind w:firstLineChars="0" w:firstLine="0"/>
      <w:outlineLvl w:val="9"/>
    </w:pPr>
    <w:rPr>
      <w:rFonts w:ascii="Arial" w:eastAsia="ＭＳ ゴシック" w:hAnsi="Arial" w:cs="Arial"/>
      <w:color w:val="000000"/>
    </w:rPr>
  </w:style>
  <w:style w:type="paragraph" w:customStyle="1" w:styleId="af8">
    <w:name w:val="副題（日）"/>
    <w:basedOn w:val="a"/>
    <w:next w:val="af5"/>
    <w:uiPriority w:val="2"/>
    <w:qFormat/>
    <w:pPr>
      <w:widowControl/>
      <w:ind w:firstLineChars="0" w:firstLine="0"/>
      <w:jc w:val="center"/>
    </w:pPr>
    <w:rPr>
      <w:rFonts w:ascii="Times New Roman" w:eastAsia="ＭＳ 明朝" w:hAnsi="Times New Roman" w:cs="Times New Roman"/>
      <w:color w:val="000000"/>
      <w:sz w:val="22"/>
      <w:szCs w:val="22"/>
    </w:rPr>
  </w:style>
  <w:style w:type="paragraph" w:customStyle="1" w:styleId="af9">
    <w:name w:val="所属（日）"/>
    <w:basedOn w:val="a"/>
    <w:uiPriority w:val="4"/>
    <w:qFormat/>
    <w:pPr>
      <w:widowControl/>
      <w:ind w:firstLineChars="0" w:firstLine="0"/>
      <w:jc w:val="right"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a">
    <w:name w:val="著者名（日）"/>
    <w:basedOn w:val="a"/>
    <w:uiPriority w:val="3"/>
    <w:qFormat/>
    <w:rsid w:val="00CE58C7"/>
    <w:pPr>
      <w:widowControl/>
      <w:ind w:firstLineChars="0" w:firstLine="0"/>
    </w:pPr>
    <w:rPr>
      <w:rFonts w:ascii="Times New Roman" w:eastAsia="ＭＳ 明朝" w:hAnsi="Times New Roman" w:cs="Times New Roman"/>
      <w:color w:val="000000"/>
      <w:sz w:val="22"/>
      <w:szCs w:val="22"/>
    </w:rPr>
  </w:style>
  <w:style w:type="paragraph" w:customStyle="1" w:styleId="afb">
    <w:name w:val="題目（英）"/>
    <w:basedOn w:val="ae"/>
    <w:next w:val="afc"/>
    <w:uiPriority w:val="17"/>
    <w:qFormat/>
    <w:pPr>
      <w:widowControl/>
      <w:ind w:firstLineChars="0" w:firstLine="0"/>
      <w:outlineLvl w:val="9"/>
    </w:pPr>
    <w:rPr>
      <w:rFonts w:ascii="Arial" w:eastAsia="ＭＳ ゴシック" w:hAnsi="Arial" w:cs="Arial"/>
      <w:color w:val="000000"/>
      <w:sz w:val="24"/>
      <w:szCs w:val="24"/>
    </w:rPr>
  </w:style>
  <w:style w:type="paragraph" w:customStyle="1" w:styleId="afc">
    <w:name w:val="副題（英）"/>
    <w:basedOn w:val="a"/>
    <w:next w:val="af5"/>
    <w:uiPriority w:val="18"/>
    <w:qFormat/>
    <w:pPr>
      <w:widowControl/>
      <w:spacing w:after="150"/>
      <w:ind w:firstLineChars="0" w:firstLine="0"/>
      <w:jc w:val="center"/>
    </w:pPr>
    <w:rPr>
      <w:rFonts w:ascii="Arial" w:eastAsia="ＭＳ ゴシック" w:hAnsi="Arial" w:cs="Arial"/>
      <w:color w:val="000000"/>
      <w:sz w:val="21"/>
    </w:rPr>
  </w:style>
  <w:style w:type="paragraph" w:customStyle="1" w:styleId="afd">
    <w:name w:val="著者名（英）"/>
    <w:basedOn w:val="a"/>
    <w:uiPriority w:val="19"/>
    <w:qFormat/>
    <w:pPr>
      <w:widowControl/>
      <w:ind w:firstLineChars="0" w:firstLine="0"/>
      <w:jc w:val="center"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e">
    <w:name w:val="所属（英）"/>
    <w:basedOn w:val="a"/>
    <w:uiPriority w:val="20"/>
    <w:qFormat/>
    <w:pPr>
      <w:widowControl/>
      <w:ind w:firstLineChars="0" w:firstLine="0"/>
      <w:jc w:val="center"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f">
    <w:name w:val="英文要旨見出し"/>
    <w:basedOn w:val="a"/>
    <w:next w:val="aff0"/>
    <w:uiPriority w:val="21"/>
    <w:qFormat/>
    <w:pPr>
      <w:widowControl/>
      <w:spacing w:before="200"/>
      <w:ind w:firstLineChars="0" w:firstLine="0"/>
      <w:jc w:val="left"/>
    </w:pPr>
    <w:rPr>
      <w:rFonts w:ascii="Arial" w:eastAsia="ＭＳ ゴシック" w:hAnsi="Arial" w:cs="Arial"/>
      <w:color w:val="000000"/>
      <w:szCs w:val="20"/>
    </w:rPr>
  </w:style>
  <w:style w:type="paragraph" w:customStyle="1" w:styleId="aff0">
    <w:name w:val="英文要旨"/>
    <w:basedOn w:val="a"/>
    <w:uiPriority w:val="22"/>
    <w:qFormat/>
    <w:pPr>
      <w:widowControl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f1">
    <w:name w:val="章見出し"/>
    <w:basedOn w:val="a"/>
    <w:next w:val="af5"/>
    <w:uiPriority w:val="5"/>
    <w:qFormat/>
    <w:pPr>
      <w:widowControl/>
      <w:ind w:firstLineChars="0" w:firstLine="0"/>
      <w:jc w:val="left"/>
      <w:outlineLvl w:val="0"/>
    </w:pPr>
    <w:rPr>
      <w:rFonts w:ascii="Arial" w:eastAsia="ＭＳ ゴシック" w:hAnsi="Arial" w:cs="Arial"/>
      <w:color w:val="000000"/>
      <w:sz w:val="21"/>
    </w:rPr>
  </w:style>
  <w:style w:type="paragraph" w:customStyle="1" w:styleId="aff2">
    <w:name w:val="節見出し"/>
    <w:basedOn w:val="a"/>
    <w:next w:val="af5"/>
    <w:uiPriority w:val="6"/>
    <w:qFormat/>
    <w:pPr>
      <w:widowControl/>
      <w:ind w:firstLineChars="0" w:firstLine="0"/>
      <w:jc w:val="left"/>
      <w:outlineLvl w:val="1"/>
    </w:pPr>
    <w:rPr>
      <w:rFonts w:ascii="Arial" w:eastAsia="ＭＳ ゴシック" w:hAnsi="Arial" w:cs="Arial"/>
      <w:color w:val="000000"/>
      <w:sz w:val="21"/>
    </w:rPr>
  </w:style>
  <w:style w:type="paragraph" w:customStyle="1" w:styleId="aff3">
    <w:name w:val="項見出し"/>
    <w:basedOn w:val="a"/>
    <w:next w:val="af5"/>
    <w:uiPriority w:val="7"/>
    <w:qFormat/>
    <w:rsid w:val="00155D62"/>
    <w:pPr>
      <w:widowControl/>
      <w:ind w:firstLineChars="0" w:firstLine="0"/>
      <w:jc w:val="left"/>
      <w:outlineLvl w:val="2"/>
    </w:pPr>
    <w:rPr>
      <w:rFonts w:asciiTheme="majorHAnsi" w:eastAsia="ＭＳ ゴシック" w:hAnsiTheme="majorHAnsi" w:cs="ＭＳ ゴシック"/>
      <w:color w:val="000000"/>
      <w:szCs w:val="20"/>
    </w:rPr>
  </w:style>
  <w:style w:type="paragraph" w:customStyle="1" w:styleId="aff4">
    <w:name w:val="付記見出し"/>
    <w:basedOn w:val="a"/>
    <w:next w:val="af5"/>
    <w:uiPriority w:val="12"/>
    <w:qFormat/>
    <w:rsid w:val="00DE4013"/>
    <w:pPr>
      <w:widowControl/>
      <w:ind w:firstLineChars="0" w:firstLine="0"/>
      <w:jc w:val="left"/>
    </w:pPr>
    <w:rPr>
      <w:rFonts w:ascii="Arial" w:eastAsia="ＭＳ ゴシック" w:hAnsi="Arial" w:cs="Arial"/>
      <w:color w:val="000000"/>
      <w:sz w:val="21"/>
    </w:rPr>
  </w:style>
  <w:style w:type="paragraph" w:customStyle="1" w:styleId="aff5">
    <w:name w:val="謝辞見出し"/>
    <w:basedOn w:val="a"/>
    <w:next w:val="af5"/>
    <w:uiPriority w:val="13"/>
    <w:qFormat/>
    <w:rsid w:val="00DE4013"/>
    <w:pPr>
      <w:widowControl/>
      <w:ind w:firstLineChars="0" w:firstLine="0"/>
      <w:jc w:val="left"/>
    </w:pPr>
    <w:rPr>
      <w:rFonts w:ascii="Arial" w:eastAsia="ＭＳ ゴシック" w:hAnsi="Arial" w:cs="Arial"/>
      <w:color w:val="000000"/>
      <w:sz w:val="21"/>
    </w:rPr>
  </w:style>
  <w:style w:type="paragraph" w:customStyle="1" w:styleId="aff6">
    <w:name w:val="注見出し"/>
    <w:basedOn w:val="a"/>
    <w:next w:val="aff7"/>
    <w:uiPriority w:val="14"/>
    <w:qFormat/>
    <w:rsid w:val="00DE4013"/>
    <w:pPr>
      <w:widowControl/>
      <w:ind w:firstLineChars="0" w:firstLine="0"/>
      <w:jc w:val="left"/>
    </w:pPr>
    <w:rPr>
      <w:rFonts w:ascii="Arial" w:eastAsia="ＭＳ ゴシック" w:hAnsi="Arial" w:cs="Arial"/>
      <w:color w:val="000000"/>
      <w:sz w:val="21"/>
    </w:rPr>
  </w:style>
  <w:style w:type="paragraph" w:customStyle="1" w:styleId="aff8">
    <w:name w:val="参考文献見出し"/>
    <w:basedOn w:val="a"/>
    <w:next w:val="aff9"/>
    <w:uiPriority w:val="15"/>
    <w:qFormat/>
    <w:rsid w:val="00C7592A"/>
    <w:pPr>
      <w:widowControl/>
      <w:ind w:firstLineChars="0" w:firstLine="0"/>
      <w:jc w:val="left"/>
    </w:pPr>
    <w:rPr>
      <w:rFonts w:ascii="Arial" w:eastAsia="ＭＳ ゴシック" w:hAnsi="Arial" w:cs="Arial"/>
      <w:color w:val="000000"/>
      <w:sz w:val="21"/>
    </w:rPr>
  </w:style>
  <w:style w:type="paragraph" w:customStyle="1" w:styleId="aff7">
    <w:name w:val="注本文"/>
    <w:basedOn w:val="a"/>
    <w:uiPriority w:val="28"/>
    <w:rsid w:val="00DE4013"/>
    <w:pPr>
      <w:widowControl/>
      <w:ind w:left="100" w:hangingChars="100" w:hanging="100"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f9">
    <w:name w:val="参考文献"/>
    <w:basedOn w:val="a"/>
    <w:uiPriority w:val="16"/>
    <w:qFormat/>
    <w:pPr>
      <w:widowControl/>
      <w:ind w:left="410" w:hangingChars="200" w:hanging="410"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fa">
    <w:name w:val="図キャプション"/>
    <w:basedOn w:val="a"/>
    <w:next w:val="af5"/>
    <w:uiPriority w:val="9"/>
    <w:qFormat/>
    <w:pPr>
      <w:widowControl/>
      <w:spacing w:after="120"/>
      <w:ind w:firstLineChars="0" w:firstLine="0"/>
      <w:jc w:val="center"/>
    </w:pPr>
    <w:rPr>
      <w:rFonts w:ascii="Arial" w:eastAsia="ＭＳ ゴシック" w:hAnsi="Arial" w:cs="Arial"/>
      <w:color w:val="000000"/>
      <w:szCs w:val="20"/>
    </w:rPr>
  </w:style>
  <w:style w:type="paragraph" w:customStyle="1" w:styleId="affb">
    <w:name w:val="表キャプション"/>
    <w:basedOn w:val="a"/>
    <w:next w:val="af5"/>
    <w:uiPriority w:val="10"/>
    <w:qFormat/>
    <w:pPr>
      <w:widowControl/>
      <w:spacing w:before="100"/>
      <w:ind w:firstLineChars="0" w:firstLine="0"/>
      <w:jc w:val="center"/>
    </w:pPr>
    <w:rPr>
      <w:rFonts w:ascii="Arial" w:eastAsia="ＭＳ ゴシック" w:hAnsi="Arial" w:cs="Arial"/>
      <w:color w:val="000000"/>
      <w:szCs w:val="20"/>
    </w:rPr>
  </w:style>
  <w:style w:type="paragraph" w:customStyle="1" w:styleId="affc">
    <w:name w:val="ブロック引用"/>
    <w:basedOn w:val="a"/>
    <w:uiPriority w:val="11"/>
    <w:qFormat/>
    <w:rsid w:val="00C615B9"/>
    <w:pPr>
      <w:ind w:leftChars="100" w:left="100" w:firstLineChars="0" w:firstLine="0"/>
    </w:pPr>
    <w:rPr>
      <w:rFonts w:ascii="Times New Roman" w:eastAsia="ＭＳ 明朝" w:hAnsi="Times New Roman" w:cs="Times New Roman"/>
      <w:color w:val="000000"/>
      <w:szCs w:val="20"/>
    </w:rPr>
  </w:style>
  <w:style w:type="table" w:customStyle="1" w:styleId="affd">
    <w:name w:val="著者情報表（日）"/>
    <w:basedOn w:val="a5"/>
    <w:uiPriority w:val="60"/>
    <w:qFormat/>
    <w:tblPr>
      <w:tblBorders>
        <w:top w:val="nil"/>
        <w:left w:val="nil"/>
        <w:bottom w:val="nil"/>
        <w:right w:val="nil"/>
        <w:insideH w:val="nil"/>
        <w:insideV w:val="nil"/>
      </w:tblBorders>
      <w:tblCellMar>
        <w:left w:w="60" w:type="dxa"/>
        <w:right w:w="60" w:type="dxa"/>
      </w:tblCellMar>
    </w:tblPr>
  </w:style>
  <w:style w:type="table" w:customStyle="1" w:styleId="affe">
    <w:name w:val="著者情報表（英）"/>
    <w:basedOn w:val="a5"/>
    <w:uiPriority w:val="60"/>
    <w:qFormat/>
    <w:tblPr>
      <w:tblBorders>
        <w:top w:val="nil"/>
        <w:left w:val="nil"/>
        <w:bottom w:val="nil"/>
        <w:right w:val="nil"/>
        <w:insideH w:val="nil"/>
        <w:insideV w:val="nil"/>
      </w:tblBorders>
      <w:tblCellMar>
        <w:left w:w="60" w:type="dxa"/>
        <w:right w:w="60" w:type="dxa"/>
      </w:tblCellMar>
    </w:tblPr>
  </w:style>
  <w:style w:type="character" w:customStyle="1" w:styleId="af6">
    <w:name w:val="本文 (文字)"/>
    <w:basedOn w:val="a0"/>
    <w:link w:val="af5"/>
    <w:rsid w:val="001953BD"/>
    <w:rPr>
      <w:rFonts w:ascii="Times New Roman" w:eastAsia="ＭＳ 明朝" w:hAnsi="Times New Roman" w:cs="Times New Roman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1.e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901" Type="http://schemas.openxmlformats.org/officeDocument/2006/relationships/image" Target="media/fig1.png"/><Relationship Id="rId902" Type="http://schemas.openxmlformats.org/officeDocument/2006/relationships/image" Target="media/fig2.png"/><Relationship Id="rId903" Type="http://schemas.openxmlformats.org/officeDocument/2006/relationships/image" Target="media/eq1.png"/><Relationship Id="rId904" Type="http://schemas.openxmlformats.org/officeDocument/2006/relationships/hyperlink" Target="https://www.mext.go.jp/" TargetMode="External"/><Relationship Id="rId905" Type="http://schemas.openxmlformats.org/officeDocument/2006/relationships/hyperlink" Target="https://doi.org/10.1017/CBO9781139171472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kam\Dropbox\@&#12479;&#12473;&#12463;\JASME&#38306;&#36899;\&#12486;&#12531;&#12503;&#12524;&#12540;&#12488;&#20316;&#25104;&#38306;&#36899;\JASME_template_20261009.dotx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journal_template">
      <a:majorFont>
        <a:latin typeface="Arial"/>
        <a:ea typeface="ＭＳ ゴシック"/>
        <a:cs typeface=""/>
      </a:majorFont>
      <a:minorFont>
        <a:latin typeface="Times New Roman"/>
        <a:ea typeface="ＭＳ 明朝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504FA9E-9EFA-4D3C-8ECF-F10AFB6FBE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JASME_template_20261009.dotx</Template>
  <TotalTime>1</TotalTime>
  <Pages>4</Pages>
  <Words>411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数学教育学研究 構造スタイル付き論文テンプレート</vt:lpstr>
    </vt:vector>
  </TitlesOfParts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数学教育学研究 構造スタイル付き論文テンプレート</dc:title>
  <dc:creator/>
  <cp:lastModifiedBy/>
  <cp:revision>1</cp:revision>
  <cp:lastPrinted>2026-10-06T06:40:00Z</cp:lastPrinted>
  <dcterms:created xsi:type="dcterms:W3CDTF">2026-10-09T03:11:00Z</dcterms:created>
  <dcterms:modified xsi:type="dcterms:W3CDTF">2026-10-09T03:12:00Z</dcterms:modified>
</cp:coreProperties>
</file>