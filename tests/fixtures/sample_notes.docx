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7224" w14:textId="77777777" w:rsidR="00324BC0" w:rsidRPr="00793677" w:rsidRDefault="00324BC0" w:rsidP="004F2353">
      <w:pPr>
        <w:ind w:firstLineChars="0" w:firstLine="0"/>
      </w:pPr>
      <w:r w:rsidRPr="00793677">
        <w:rPr>
          <w:rFonts w:hint="eastAsia"/>
        </w:rPr>
        <w:t>全国数学教育学会誌　数学教育学研究</w:t>
      </w:r>
    </w:p>
    <w:p w14:paraId="3AEED43A" w14:textId="77777777" w:rsidR="000C4EF8" w:rsidRPr="004F2353" w:rsidRDefault="002E1E7B" w:rsidP="00477AC3">
      <w:pPr>
        <w:ind w:firstLineChars="0" w:firstLine="0"/>
        <w:jc w:val="distribute"/>
        <w:rPr>
          <w:rFonts w:asciiTheme="minorEastAsia" w:hAnsiTheme="minorEastAsia"/>
          <w:sz w:val="10"/>
          <w:szCs w:val="10"/>
        </w:rPr>
      </w:pPr>
      <w:r w:rsidRPr="004F2353">
        <w:rPr>
          <w:rFonts w:hint="eastAsia"/>
          <w:sz w:val="10"/>
          <w:szCs w:val="10"/>
        </w:rPr>
        <w:t>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</w:t>
      </w:r>
    </w:p>
    <w:p w14:paraId="7750865D" w14:textId="77777777" w:rsidR="00A63B49" w:rsidRPr="003B221E" w:rsidRDefault="002B60F5" w:rsidP="00E3417C">
      <w:pPr>
        <w:pStyle w:val="af7"/>
      </w:pPr>
      <w:r>
        <w:rPr>
          <w:rFonts w:hint="eastAsia"/>
        </w:rPr>
        <w:t>注の書き方の検証用文書</w:t>
      </w:r>
    </w:p>
    <w:p w14:paraId="673FA10F" w14:textId="77777777" w:rsidR="00AA4D04" w:rsidRPr="00121011" w:rsidRDefault="004F2353" w:rsidP="0086284E">
      <w:pPr>
        <w:pStyle w:val="af8"/>
      </w:pPr>
      <w:r w:rsidRPr="00CE58C7">
        <w:rPr>
          <w:rFonts w:asciiTheme="minorEastAsia" w:eastAsiaTheme="minorEastAsia" w:hAnsiTheme="minorEastAsia"/>
        </w:rPr>
        <w:t>―規定と違う注の番号―</w:t>
      </w:r>
      <w:r w:rsidR="00302B5E" w:rsidRPr="00121011"/>
      <w:r w:rsidR="00CE58C7">
        <w:rPr>
          <w:rFonts w:hint="eastAsia"/>
        </w:rPr>
      </w:r>
      <w:r w:rsidR="00302B5E" w:rsidRPr="00121011"/>
      <w:r w:rsidR="00CE58C7">
        <w:rPr>
          <w:rFonts w:hint="eastAsia"/>
        </w:rPr>
      </w:r>
      <w:r w:rsidRPr="00CE58C7">
        <w:rPr>
          <w:rFonts w:asciiTheme="minorEastAsia" w:eastAsiaTheme="minorEastAsia" w:hAnsiTheme="minorEastAsia"/>
        </w:rPr>
      </w:r>
    </w:p>
    <w:p w14:paraId="0F129F48" w14:textId="77777777" w:rsidR="002F4A74" w:rsidRPr="00302B5E" w:rsidRDefault="002F4A74" w:rsidP="0087466C">
      <w:pPr>
        <w:ind w:firstLineChars="0" w:firstLine="0"/>
      </w:pPr>
    </w:p>
    <w:tbl>
      <w:tblPr>
        <w:tblStyle w:val="affd"/>
        <w:tblW w:w="5386" w:type="dxa"/>
        <w:jc w:val="right"/>
        <w:tblLayout w:type="fixed"/>
        <w:tblLook w:val="04A0" w:firstRow="1" w:lastRow="0" w:firstColumn="1" w:lastColumn="0" w:noHBand="0" w:noVBand="1"/>
      </w:tblPr>
      <w:tblGrid>
        <w:gridCol w:w="3685"/>
        <w:gridCol w:w="1701"/>
      </w:tblGrid>
      <w:tr w:rsidR="00C7678C" w14:paraId="09B79362" w14:textId="77777777" w:rsidTr="00CE58C7">
        <w:trPr>
          <w:cantSplit/>
          <w:jc w:val="right"/>
        </w:trPr>
        <w:tc>
          <w:tcPr>
            <w:tcW w:w="3685" w:type="dxa"/>
            <w:vAlign w:val="center"/>
          </w:tcPr>
          <w:p w14:paraId="58755709" w14:textId="77777777" w:rsidR="00C7678C" w:rsidRDefault="00000000">
            <w:pPr>
              <w:pStyle w:val="af9"/>
            </w:pPr>
            <w:r>
              <w:t>架空大学</w:t>
            </w:r>
          </w:p>
        </w:tc>
        <w:tc>
          <w:tcPr>
            <w:tcW w:w="1701" w:type="dxa"/>
            <w:vAlign w:val="center"/>
          </w:tcPr>
          <w:p w14:paraId="2898D1DB" w14:textId="77777777" w:rsidR="00C7678C" w:rsidRDefault="00000000" w:rsidP="00CE58C7">
            <w:pPr>
              <w:pStyle w:val="afa"/>
            </w:pPr>
            <w:r>
              <w:t>試験　三郎</w:t>
            </w:r>
          </w:p>
        </w:tc>
      </w:tr>
    </w:tbl>
    <w:p w14:paraId="01306641" w14:textId="77777777" w:rsidR="000C4EF8" w:rsidRPr="004F2353" w:rsidRDefault="00A95CC1" w:rsidP="00477AC3">
      <w:pPr>
        <w:ind w:firstLineChars="0" w:firstLine="0"/>
        <w:jc w:val="distribute"/>
        <w:rPr>
          <w:rFonts w:asciiTheme="minorEastAsia" w:hAnsiTheme="minorEastAsia"/>
          <w:sz w:val="10"/>
          <w:szCs w:val="10"/>
        </w:rPr>
      </w:pPr>
      <w:r w:rsidRPr="004F2353">
        <w:rPr>
          <w:rFonts w:hint="eastAsia"/>
          <w:sz w:val="10"/>
          <w:szCs w:val="10"/>
        </w:rPr>
        <w:t>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</w:t>
      </w:r>
    </w:p>
    <w:p w14:paraId="38CF70B4" w14:textId="77777777" w:rsidR="002F4A74" w:rsidRDefault="002F4A74" w:rsidP="004F2353">
      <w:pPr>
        <w:ind w:firstLineChars="0" w:firstLine="0"/>
      </w:pPr>
    </w:p>
    <w:p w14:paraId="09237FDD" w14:textId="77777777" w:rsidR="007F56FF" w:rsidRDefault="007F56FF" w:rsidP="004F2353">
      <w:pPr>
        <w:sectPr w:rsidR="007F56FF" w:rsidSect="00A95C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066" w:right="822" w:bottom="953" w:left="822" w:header="397" w:footer="397" w:gutter="0"/>
          <w:pgNumType w:start="1"/>
          <w:cols w:space="414"/>
          <w:docGrid w:type="linesAndChars" w:linePitch="315" w:charSpace="1073"/>
        </w:sectPr>
      </w:pPr>
    </w:p>
    <w:p>
      <w:pPr>
        <w:pStyle w:val="aff1"/>
      </w:pPr>
      <w:r>
        <w:t>１．はじめに</w:t>
      </w:r>
    </w:p>
    <w:p>
      <w:pPr>
        <w:pStyle w:val="af5"/>
      </w:pPr>
      <w:r>
        <w:t>本文の大きさで書いた注番号（注1）と，角括弧の注番号［注2］がある文。</w:t>
      </w:r>
    </w:p>
    <w:p>
      <w:pPr>
        <w:pStyle w:val="af5"/>
      </w:pPr>
      <w:r>
        <w:t>箇条の番号 (1) と (2) は注へのリンクにしない。2 段落からなる注（注3）もある。</w:t>
      </w:r>
    </w:p>
    <w:p>
      <w:pPr>
        <w:pStyle w:val="af5"/>
      </w:pPr>
      <w:r>
        <w:t>番号の書き方が想定外の注※4は，機械的には区切れない。</w:t>
      </w:r>
    </w:p>
    <w:p>
      <w:pPr>
        <w:pStyle w:val="aff8"/>
      </w:pPr>
      <w:r>
        <w:t>引用および参考文献</w:t>
      </w:r>
    </w:p>
    <w:p>
      <w:pPr>
        <w:pStyle w:val="aff9"/>
      </w:pPr>
      <w:r>
        <w:t>試験三郎（2022）．「注の書き方」．『架空誌』，第3巻，pp.5-6．</w:t>
      </w:r>
    </w:p>
    <w:p>
      <w:pPr>
        <w:pStyle w:val="aff6"/>
      </w:pPr>
      <w:r>
        <w:t>注</w:t>
      </w:r>
    </w:p>
    <w:p>
      <w:pPr>
        <w:pStyle w:val="af5"/>
      </w:pPr>
      <w:r>
        <w:t>（注1）本文の大きさで書かれた注番号の注である。</w:t>
      </w:r>
    </w:p>
    <w:p>
      <w:pPr>
        <w:pStyle w:val="af5"/>
      </w:pPr>
      <w:r>
        <w:t>［注2］角括弧で書かれた注番号の注である。</w:t>
      </w:r>
    </w:p>
    <w:p>
      <w:pPr>
        <w:pStyle w:val="af5"/>
      </w:pPr>
      <w:r>
        <w:t>（注3）2 段落からなる注の 1 段落目である。</w:t>
      </w:r>
    </w:p>
    <w:p>
      <w:pPr>
        <w:pStyle w:val="af5"/>
      </w:pPr>
      <w:r>
        <w:t>これは注3の 2 段落目である。</w:t>
      </w:r>
    </w:p>
    <w:p>
      <w:pPr>
        <w:pStyle w:val="af5"/>
      </w:pPr>
      <w:r>
        <w:t>※4 番号の書き方が想定外の注である。</w:t>
      </w:r>
    </w:p>
    <w:p w14:paraId="727091D9" w14:textId="77777777" w:rsidR="00C7592A" w:rsidRPr="00097792" w:rsidRDefault="00C7592A" w:rsidP="007E59D8">
      <w:pPr>
        <w:sectPr w:rsidR="00C7592A" w:rsidRPr="00097792" w:rsidSect="000412F0">
          <w:type w:val="continuous"/>
          <w:pgSz w:w="11906" w:h="16838" w:code="9"/>
          <w:pgMar w:top="1066" w:right="822" w:bottom="953" w:left="822" w:header="397" w:footer="397" w:gutter="0"/>
          <w:cols w:num="2" w:space="420"/>
          <w:docGrid w:type="linesAndChars" w:linePitch="315" w:charSpace="1032"/>
        </w:sectPr>
      </w:pPr>
    </w:p>
    <w:p w14:paraId="639823A5" w14:textId="77777777" w:rsidR="00901346" w:rsidRDefault="00901346">
      <w:pPr>
        <w:widowControl/>
        <w:ind w:firstLineChars="0" w:firstLine="0"/>
        <w:jc w:val="left"/>
        <w:rPr>
          <w:rFonts w:asciiTheme="majorHAnsi" w:hAnsiTheme="majorHAnsi" w:cstheme="majorHAnsi"/>
          <w:sz w:val="24"/>
          <w:szCs w:val="32"/>
        </w:rPr>
      </w:pPr>
      <w:r>
        <w:rPr>
          <w:rFonts w:asciiTheme="majorHAnsi" w:hAnsiTheme="majorHAnsi" w:cstheme="majorHAnsi"/>
          <w:sz w:val="24"/>
          <w:szCs w:val="32"/>
        </w:rPr>
        <w:br w:type="page"/>
      </w:r>
    </w:p>
    <w:p w14:paraId="5E9C6DD8" w14:textId="77777777" w:rsidR="003B27D8" w:rsidRPr="000957CE" w:rsidRDefault="006B5CEE" w:rsidP="000957CE">
      <w:pPr>
        <w:pStyle w:val="afb"/>
      </w:pPr>
      <w:r w:rsidRPr="000957CE">
        <w:lastRenderedPageBreak/>
        <w:t>Notes in Various Forms</w:t>
      </w:r>
      <w:r w:rsidR="00BC3BF7"/>
      <w:r w:rsidR="00BC3BF7" w:rsidRPr="00BC3BF7"/>
      <w:r w:rsidR="00BC3BF7"/>
      <w:r w:rsidR="00BC3BF7" w:rsidRPr="00BC3BF7"/>
      <w:r w:rsidR="00BC3BF7"/>
    </w:p>
    <w:p w14:paraId="322EEFCE" w14:textId="77777777" w:rsidR="003B27D8" w:rsidRPr="000957CE" w:rsidRDefault="006B5CEE" w:rsidP="000957CE">
      <w:pPr>
        <w:pStyle w:val="afc"/>
      </w:pPr>
      <w:r w:rsidRPr="000957CE">
        <w:t>Checking Note Numbers</w:t>
      </w:r>
      <w:r w:rsidR="00BC3BF7"/>
      <w:r w:rsidR="00BC3BF7" w:rsidRPr="00BC3BF7"/>
      <w:r w:rsidR="00BC3BF7"/>
      <w:r w:rsidR="00BC3BF7" w:rsidRPr="00BC3BF7"/>
      <w:r w:rsidR="00BC3BF7"/>
      <w:r w:rsidR="00BC3BF7" w:rsidRPr="00BC3BF7"/>
      <w:r w:rsidR="00BC3BF7"/>
    </w:p>
    <w:tbl>
      <w:tblPr>
        <w:tblStyle w:val="affe"/>
        <w:tblW w:w="10262" w:type="dxa"/>
        <w:jc w:val="center"/>
        <w:tblLayout w:type="fixed"/>
        <w:tblLook w:val="04A0" w:firstRow="1" w:lastRow="0" w:firstColumn="1" w:lastColumn="0" w:noHBand="0" w:noVBand="1"/>
      </w:tblPr>
      <w:tblGrid>
        <w:gridCol w:w="10262"/>
      </w:tblGrid>
      <w:tr w:rsidR="00C7678C" w14:paraId="54019066" w14:textId="77777777">
        <w:trPr>
          <w:cantSplit/>
          <w:jc w:val="center"/>
        </w:trPr>
        <w:tc>
          <w:tcPr>
            <w:tcW w:w="10262" w:type="dxa"/>
            <w:vAlign w:val="center"/>
          </w:tcPr>
          <w:p w14:paraId="4DB280BC" w14:textId="77777777" w:rsidR="00C7678C" w:rsidRDefault="00000000">
            <w:pPr>
              <w:pStyle w:val="afd"/>
            </w:pPr>
            <w:r>
              <w:t>Saburo SHIKEN</w:t>
            </w:r>
          </w:p>
        </w:tc>
      </w:tr>
      <w:tr w:rsidR="00C7678C" w14:paraId="31DA6060" w14:textId="77777777">
        <w:trPr>
          <w:cantSplit/>
          <w:jc w:val="center"/>
        </w:trPr>
        <w:tc>
          <w:tcPr>
            <w:tcW w:w="10262" w:type="dxa"/>
            <w:vAlign w:val="center"/>
          </w:tcPr>
          <w:p w14:paraId="5B0D8CAB" w14:textId="77777777" w:rsidR="00C7678C" w:rsidRDefault="00000000">
            <w:pPr>
              <w:pStyle w:val="afe"/>
            </w:pPr>
            <w:r>
              <w:t>Fictional University</w:t>
            </w:r>
          </w:p>
        </w:tc>
      </w:tr>
    </w:tbl>
    <w:p w14:paraId="0E5B659E" w14:textId="77777777" w:rsidR="006B5CEE" w:rsidRPr="00BC3BF7" w:rsidRDefault="006B5CEE" w:rsidP="004F2353">
      <w:pPr>
        <w:pStyle w:val="aff"/>
      </w:pPr>
      <w:r>
        <w:t>Abstract</w:t>
      </w:r>
    </w:p>
    <w:p>
      <w:pPr>
        <w:pStyle w:val="aff0"/>
      </w:pPr>
      <w:r>
        <w:t>Note abstract.</w:t>
      </w:r>
    </w:p>
    <w:sectPr w:rsidR="003640B0" w:rsidSect="000412F0">
      <w:type w:val="continuous"/>
      <w:pgSz w:w="11906" w:h="16838" w:code="9"/>
      <w:pgMar w:top="1066" w:right="822" w:bottom="953" w:left="822" w:header="397" w:footer="397" w:gutter="0"/>
      <w:cols w:space="420"/>
      <w:docGrid w:type="linesAndChars" w:linePitch="315" w:charSpace="107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7D1B7" w14:textId="77777777" w:rsidR="003A5883" w:rsidRDefault="003A5883" w:rsidP="004F2353">
      <w:pPr>
        <w:ind w:firstLine="200"/>
      </w:pPr>
      <w:r>
        <w:separator/>
      </w:r>
    </w:p>
  </w:endnote>
  <w:endnote w:type="continuationSeparator" w:id="0">
    <w:p w14:paraId="7C735D37" w14:textId="77777777" w:rsidR="003A5883" w:rsidRDefault="003A5883" w:rsidP="004F2353">
      <w:pPr>
        <w:ind w:firstLine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2705424"/>
      <w:docPartObj>
        <w:docPartGallery w:val="Page Numbers (Bottom of Page)"/>
        <w:docPartUnique/>
      </w:docPartObj>
    </w:sdtPr>
    <w:sdtContent>
      <w:p w14:paraId="3B78CC7D" w14:textId="77777777" w:rsidR="0087466C" w:rsidRDefault="000412F0" w:rsidP="000412F0">
        <w:pPr>
          <w:pStyle w:val="a4"/>
          <w:ind w:firstLine="2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2715801"/>
      <w:docPartObj>
        <w:docPartGallery w:val="Page Numbers (Bottom of Page)"/>
        <w:docPartUnique/>
      </w:docPartObj>
    </w:sdtPr>
    <w:sdtContent>
      <w:p w14:paraId="39B75AB5" w14:textId="77777777" w:rsidR="000412F0" w:rsidRDefault="000412F0">
        <w:pPr>
          <w:pStyle w:val="a4"/>
          <w:ind w:firstLine="2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861B7" w14:textId="77777777" w:rsidR="0087466C" w:rsidRDefault="0087466C">
    <w:pPr>
      <w:pStyle w:val="a4"/>
      <w:ind w:firstLine="2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D1FD8" w14:textId="77777777" w:rsidR="003A5883" w:rsidRDefault="003A5883" w:rsidP="004F2353">
      <w:pPr>
        <w:ind w:firstLine="200"/>
      </w:pPr>
      <w:r>
        <w:separator/>
      </w:r>
    </w:p>
  </w:footnote>
  <w:footnote w:type="continuationSeparator" w:id="0">
    <w:p w14:paraId="200B8A42" w14:textId="77777777" w:rsidR="003A5883" w:rsidRDefault="003A5883" w:rsidP="004F2353">
      <w:pPr>
        <w:ind w:firstLine="2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1F322" w14:textId="77777777" w:rsidR="00674E56" w:rsidRDefault="00674E56" w:rsidP="0087466C">
    <w:pPr>
      <w:pStyle w:val="a3"/>
      <w:ind w:firstLineChars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C01B5" w14:textId="77777777" w:rsidR="0017577F" w:rsidRDefault="0017577F" w:rsidP="0087466C">
    <w:pPr>
      <w:pStyle w:val="a3"/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1A59" w14:textId="77777777" w:rsidR="0087466C" w:rsidRDefault="0087466C">
    <w:pPr>
      <w:pStyle w:val="a3"/>
      <w:ind w:firstLine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51AC"/>
    <w:multiLevelType w:val="multilevel"/>
    <w:tmpl w:val="DB8655CC"/>
    <w:lvl w:ilvl="0">
      <w:start w:val="1"/>
      <w:numFmt w:val="decimal"/>
      <w:lvlText w:val="%1."/>
      <w:lvlJc w:val="left"/>
      <w:pPr>
        <w:tabs>
          <w:tab w:val="num" w:pos="410"/>
        </w:tabs>
        <w:ind w:left="410" w:hanging="205"/>
      </w:pPr>
    </w:lvl>
    <w:lvl w:ilvl="1">
      <w:start w:val="1"/>
      <w:numFmt w:val="decimal"/>
      <w:lvlText w:val="%2."/>
      <w:lvlJc w:val="left"/>
      <w:pPr>
        <w:tabs>
          <w:tab w:val="num" w:pos="615"/>
        </w:tabs>
        <w:ind w:left="615" w:hanging="205"/>
      </w:pPr>
    </w:lvl>
    <w:lvl w:ilvl="2">
      <w:start w:val="1"/>
      <w:numFmt w:val="decimal"/>
      <w:lvlText w:val="%3."/>
      <w:lvlJc w:val="left"/>
      <w:pPr>
        <w:tabs>
          <w:tab w:val="num" w:pos="820"/>
        </w:tabs>
        <w:ind w:left="820" w:hanging="205"/>
      </w:pPr>
    </w:lvl>
    <w:lvl w:ilvl="3">
      <w:start w:val="1"/>
      <w:numFmt w:val="decimal"/>
      <w:lvlText w:val="%4."/>
      <w:lvlJc w:val="left"/>
      <w:pPr>
        <w:tabs>
          <w:tab w:val="num" w:pos="1025"/>
        </w:tabs>
        <w:ind w:left="1025" w:hanging="205"/>
      </w:pPr>
    </w:lvl>
    <w:lvl w:ilvl="4">
      <w:start w:val="1"/>
      <w:numFmt w:val="decimal"/>
      <w:lvlText w:val="%5."/>
      <w:lvlJc w:val="left"/>
      <w:pPr>
        <w:tabs>
          <w:tab w:val="num" w:pos="1230"/>
        </w:tabs>
        <w:ind w:left="1230" w:hanging="205"/>
      </w:pPr>
    </w:lvl>
    <w:lvl w:ilvl="5">
      <w:start w:val="1"/>
      <w:numFmt w:val="decimal"/>
      <w:lvlText w:val="%6."/>
      <w:lvlJc w:val="left"/>
      <w:pPr>
        <w:tabs>
          <w:tab w:val="num" w:pos="1435"/>
        </w:tabs>
        <w:ind w:left="1435" w:hanging="205"/>
      </w:pPr>
    </w:lvl>
    <w:lvl w:ilvl="6">
      <w:start w:val="1"/>
      <w:numFmt w:val="decimal"/>
      <w:lvlText w:val="%7."/>
      <w:lvlJc w:val="left"/>
      <w:pPr>
        <w:tabs>
          <w:tab w:val="num" w:pos="1640"/>
        </w:tabs>
        <w:ind w:left="1640" w:hanging="205"/>
      </w:pPr>
    </w:lvl>
    <w:lvl w:ilvl="7">
      <w:start w:val="1"/>
      <w:numFmt w:val="decimal"/>
      <w:lvlText w:val="%8."/>
      <w:lvlJc w:val="left"/>
      <w:pPr>
        <w:tabs>
          <w:tab w:val="num" w:pos="1845"/>
        </w:tabs>
        <w:ind w:left="1845" w:hanging="205"/>
      </w:pPr>
    </w:lvl>
    <w:lvl w:ilvl="8">
      <w:start w:val="1"/>
      <w:numFmt w:val="decimal"/>
      <w:lvlText w:val="%9."/>
      <w:lvlJc w:val="left"/>
      <w:pPr>
        <w:tabs>
          <w:tab w:val="num" w:pos="2050"/>
        </w:tabs>
        <w:ind w:left="2050" w:hanging="205"/>
      </w:pPr>
    </w:lvl>
  </w:abstractNum>
  <w:abstractNum w:abstractNumId="1" w15:restartNumberingAfterBreak="0">
    <w:nsid w:val="0988563A"/>
    <w:multiLevelType w:val="hybridMultilevel"/>
    <w:tmpl w:val="585091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7F228F6"/>
    <w:multiLevelType w:val="hybridMultilevel"/>
    <w:tmpl w:val="33F6E2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43E7E83"/>
    <w:multiLevelType w:val="hybridMultilevel"/>
    <w:tmpl w:val="5F722BCC"/>
    <w:lvl w:ilvl="0" w:tplc="F2821062">
      <w:start w:val="1"/>
      <w:numFmt w:val="decimal"/>
      <w:suff w:val="space"/>
      <w:lvlText w:val="%1)"/>
      <w:lvlJc w:val="left"/>
      <w:pPr>
        <w:ind w:left="489" w:hanging="284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abstractNum w:abstractNumId="4" w15:restartNumberingAfterBreak="0">
    <w:nsid w:val="4ABC5365"/>
    <w:multiLevelType w:val="hybridMultilevel"/>
    <w:tmpl w:val="252A0422"/>
    <w:lvl w:ilvl="0" w:tplc="0409000F">
      <w:start w:val="1"/>
      <w:numFmt w:val="decimal"/>
      <w:lvlText w:val="%1."/>
      <w:lvlJc w:val="left"/>
      <w:pPr>
        <w:ind w:left="645" w:hanging="440"/>
      </w:p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abstractNum w:abstractNumId="5" w15:restartNumberingAfterBreak="0">
    <w:nsid w:val="52931D27"/>
    <w:multiLevelType w:val="hybridMultilevel"/>
    <w:tmpl w:val="1A9C15E6"/>
    <w:lvl w:ilvl="0" w:tplc="97425CC8">
      <w:start w:val="1"/>
      <w:numFmt w:val="decimal"/>
      <w:lvlText w:val="%1)"/>
      <w:lvlJc w:val="left"/>
      <w:pPr>
        <w:ind w:left="284" w:hanging="284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5B453D07"/>
    <w:multiLevelType w:val="hybridMultilevel"/>
    <w:tmpl w:val="7CAEC698"/>
    <w:lvl w:ilvl="0" w:tplc="90A69E18">
      <w:start w:val="1"/>
      <w:numFmt w:val="decimalEnclosedCircle"/>
      <w:lvlText w:val="%1"/>
      <w:lvlJc w:val="left"/>
      <w:pPr>
        <w:ind w:left="360" w:hanging="360"/>
      </w:pPr>
      <w:rPr>
        <w:rFonts w:ascii="ＭＳ 明朝" w:eastAsia="ＭＳ 明朝" w:hAnsi="ＭＳ 明朝"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678E7164"/>
    <w:multiLevelType w:val="multilevel"/>
    <w:tmpl w:val="943E9B48"/>
    <w:lvl w:ilvl="0">
      <w:start w:val="1"/>
      <w:numFmt w:val="bullet"/>
      <w:lvlText w:val="•"/>
      <w:lvlJc w:val="left"/>
      <w:pPr>
        <w:tabs>
          <w:tab w:val="num" w:pos="410"/>
        </w:tabs>
        <w:ind w:left="410" w:hanging="205"/>
      </w:pPr>
      <w:rPr>
        <w:rFonts w:ascii="Arial" w:eastAsia="ＭＳ 明朝" w:hAnsi="Arial"/>
      </w:rPr>
    </w:lvl>
    <w:lvl w:ilvl="1">
      <w:start w:val="1"/>
      <w:numFmt w:val="bullet"/>
      <w:lvlText w:val="○"/>
      <w:lvlJc w:val="left"/>
      <w:pPr>
        <w:tabs>
          <w:tab w:val="num" w:pos="615"/>
        </w:tabs>
        <w:ind w:left="615" w:hanging="205"/>
      </w:pPr>
      <w:rPr>
        <w:rFonts w:ascii="Arial" w:eastAsia="ＭＳ 明朝" w:hAnsi="Arial"/>
      </w:rPr>
    </w:lvl>
    <w:lvl w:ilvl="2">
      <w:start w:val="1"/>
      <w:numFmt w:val="bullet"/>
      <w:lvlText w:val="•"/>
      <w:lvlJc w:val="left"/>
      <w:pPr>
        <w:tabs>
          <w:tab w:val="num" w:pos="820"/>
        </w:tabs>
        <w:ind w:left="820" w:hanging="205"/>
      </w:pPr>
      <w:rPr>
        <w:rFonts w:ascii="Arial" w:eastAsia="ＭＳ 明朝" w:hAnsi="Arial"/>
      </w:rPr>
    </w:lvl>
    <w:lvl w:ilvl="3">
      <w:start w:val="1"/>
      <w:numFmt w:val="bullet"/>
      <w:lvlText w:val="○"/>
      <w:lvlJc w:val="left"/>
      <w:pPr>
        <w:tabs>
          <w:tab w:val="num" w:pos="1025"/>
        </w:tabs>
        <w:ind w:left="1025" w:hanging="205"/>
      </w:pPr>
      <w:rPr>
        <w:rFonts w:ascii="Arial" w:eastAsia="ＭＳ 明朝" w:hAnsi="Arial"/>
      </w:rPr>
    </w:lvl>
    <w:lvl w:ilvl="4">
      <w:start w:val="1"/>
      <w:numFmt w:val="bullet"/>
      <w:lvlText w:val="•"/>
      <w:lvlJc w:val="left"/>
      <w:pPr>
        <w:tabs>
          <w:tab w:val="num" w:pos="1230"/>
        </w:tabs>
        <w:ind w:left="1230" w:hanging="205"/>
      </w:pPr>
      <w:rPr>
        <w:rFonts w:ascii="Arial" w:eastAsia="ＭＳ 明朝" w:hAnsi="Arial"/>
      </w:rPr>
    </w:lvl>
    <w:lvl w:ilvl="5">
      <w:start w:val="1"/>
      <w:numFmt w:val="bullet"/>
      <w:lvlText w:val="○"/>
      <w:lvlJc w:val="left"/>
      <w:pPr>
        <w:tabs>
          <w:tab w:val="num" w:pos="1435"/>
        </w:tabs>
        <w:ind w:left="1435" w:hanging="205"/>
      </w:pPr>
      <w:rPr>
        <w:rFonts w:ascii="Arial" w:eastAsia="ＭＳ 明朝" w:hAnsi="Arial"/>
      </w:rPr>
    </w:lvl>
    <w:lvl w:ilvl="6">
      <w:start w:val="1"/>
      <w:numFmt w:val="bullet"/>
      <w:lvlText w:val="•"/>
      <w:lvlJc w:val="left"/>
      <w:pPr>
        <w:tabs>
          <w:tab w:val="num" w:pos="1640"/>
        </w:tabs>
        <w:ind w:left="1640" w:hanging="205"/>
      </w:pPr>
      <w:rPr>
        <w:rFonts w:ascii="Arial" w:eastAsia="ＭＳ 明朝" w:hAnsi="Arial"/>
      </w:rPr>
    </w:lvl>
    <w:lvl w:ilvl="7">
      <w:start w:val="1"/>
      <w:numFmt w:val="bullet"/>
      <w:lvlText w:val="○"/>
      <w:lvlJc w:val="left"/>
      <w:pPr>
        <w:tabs>
          <w:tab w:val="num" w:pos="1845"/>
        </w:tabs>
        <w:ind w:left="1845" w:hanging="205"/>
      </w:pPr>
      <w:rPr>
        <w:rFonts w:ascii="Arial" w:eastAsia="ＭＳ 明朝" w:hAnsi="Arial"/>
      </w:rPr>
    </w:lvl>
    <w:lvl w:ilvl="8">
      <w:start w:val="1"/>
      <w:numFmt w:val="bullet"/>
      <w:lvlText w:val="•"/>
      <w:lvlJc w:val="left"/>
      <w:pPr>
        <w:tabs>
          <w:tab w:val="num" w:pos="2050"/>
        </w:tabs>
        <w:ind w:left="2050" w:hanging="205"/>
      </w:pPr>
      <w:rPr>
        <w:rFonts w:ascii="Arial" w:eastAsia="ＭＳ 明朝" w:hAnsi="Arial"/>
      </w:rPr>
    </w:lvl>
  </w:abstractNum>
  <w:abstractNum w:abstractNumId="8" w15:restartNumberingAfterBreak="0">
    <w:nsid w:val="6C0432E8"/>
    <w:multiLevelType w:val="hybridMultilevel"/>
    <w:tmpl w:val="537AE5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F843E49"/>
    <w:multiLevelType w:val="hybridMultilevel"/>
    <w:tmpl w:val="75FA5CA6"/>
    <w:lvl w:ilvl="0" w:tplc="0409000F">
      <w:start w:val="1"/>
      <w:numFmt w:val="decimal"/>
      <w:lvlText w:val="%1."/>
      <w:lvlJc w:val="left"/>
      <w:pPr>
        <w:ind w:left="645" w:hanging="440"/>
      </w:p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num w:numId="1" w16cid:durableId="1277255014">
    <w:abstractNumId w:val="8"/>
  </w:num>
  <w:num w:numId="2" w16cid:durableId="774326537">
    <w:abstractNumId w:val="2"/>
  </w:num>
  <w:num w:numId="3" w16cid:durableId="303588213">
    <w:abstractNumId w:val="6"/>
  </w:num>
  <w:num w:numId="4" w16cid:durableId="379020313">
    <w:abstractNumId w:val="1"/>
  </w:num>
  <w:num w:numId="5" w16cid:durableId="247615176">
    <w:abstractNumId w:val="5"/>
  </w:num>
  <w:num w:numId="6" w16cid:durableId="990061302">
    <w:abstractNumId w:val="7"/>
  </w:num>
  <w:num w:numId="7" w16cid:durableId="285821743">
    <w:abstractNumId w:val="0"/>
  </w:num>
  <w:num w:numId="8" w16cid:durableId="1671331578">
    <w:abstractNumId w:val="9"/>
  </w:num>
  <w:num w:numId="9" w16cid:durableId="1427505526">
    <w:abstractNumId w:val="4"/>
  </w:num>
  <w:num w:numId="10" w16cid:durableId="665979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ttachedTemplate r:id="rId1"/>
  <w:stylePaneFormatFilter w:val="F0EC" w:allStyles="0" w:customStyles="0" w:latentStyles="1" w:stylesInUse="1" w:headingStyles="1" w:numberingStyles="1" w:tableStyles="1" w:directFormattingOnRuns="0" w:directFormattingOnParagraphs="0" w:directFormattingOnNumbering="0" w:directFormattingOnTables="0" w:clearFormatting="1" w:top3HeadingStyles="1" w:visibleStyles="1" w:alternateStyleNames="1"/>
  <w:defaultTabStop w:val="840"/>
  <w:evenAndOddHeaders/>
  <w:drawingGridHorizontalSpacing w:val="205"/>
  <w:drawingGridVerticalSpacing w:val="315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E4"/>
    <w:rsid w:val="000012EB"/>
    <w:rsid w:val="000019AA"/>
    <w:rsid w:val="000036AD"/>
    <w:rsid w:val="00004827"/>
    <w:rsid w:val="00004EF6"/>
    <w:rsid w:val="00004FB4"/>
    <w:rsid w:val="00010045"/>
    <w:rsid w:val="0001106A"/>
    <w:rsid w:val="00011BC2"/>
    <w:rsid w:val="00011CA5"/>
    <w:rsid w:val="00011DA0"/>
    <w:rsid w:val="000132B3"/>
    <w:rsid w:val="000152A3"/>
    <w:rsid w:val="000159C0"/>
    <w:rsid w:val="0001634A"/>
    <w:rsid w:val="00016ADD"/>
    <w:rsid w:val="000171D8"/>
    <w:rsid w:val="00017DC2"/>
    <w:rsid w:val="000201E3"/>
    <w:rsid w:val="00020F4C"/>
    <w:rsid w:val="000219F6"/>
    <w:rsid w:val="0002233B"/>
    <w:rsid w:val="0002371F"/>
    <w:rsid w:val="000238B9"/>
    <w:rsid w:val="00023B8F"/>
    <w:rsid w:val="0002417F"/>
    <w:rsid w:val="00025462"/>
    <w:rsid w:val="00026596"/>
    <w:rsid w:val="00027AA9"/>
    <w:rsid w:val="00030178"/>
    <w:rsid w:val="00031005"/>
    <w:rsid w:val="000319E5"/>
    <w:rsid w:val="00031B01"/>
    <w:rsid w:val="00032F8A"/>
    <w:rsid w:val="00034AAF"/>
    <w:rsid w:val="00035324"/>
    <w:rsid w:val="0003540C"/>
    <w:rsid w:val="000358FC"/>
    <w:rsid w:val="00035D9F"/>
    <w:rsid w:val="00035E13"/>
    <w:rsid w:val="000410CA"/>
    <w:rsid w:val="000412F0"/>
    <w:rsid w:val="00041F70"/>
    <w:rsid w:val="0004262D"/>
    <w:rsid w:val="00042837"/>
    <w:rsid w:val="00043349"/>
    <w:rsid w:val="000433F4"/>
    <w:rsid w:val="00045EC7"/>
    <w:rsid w:val="0004608C"/>
    <w:rsid w:val="00046A03"/>
    <w:rsid w:val="00047CDE"/>
    <w:rsid w:val="00051ED8"/>
    <w:rsid w:val="000521AB"/>
    <w:rsid w:val="000531D2"/>
    <w:rsid w:val="00055EA0"/>
    <w:rsid w:val="00056061"/>
    <w:rsid w:val="000561FB"/>
    <w:rsid w:val="00056FE2"/>
    <w:rsid w:val="00057C23"/>
    <w:rsid w:val="00064AA2"/>
    <w:rsid w:val="000650AC"/>
    <w:rsid w:val="00065E13"/>
    <w:rsid w:val="00066058"/>
    <w:rsid w:val="000675ED"/>
    <w:rsid w:val="000701C8"/>
    <w:rsid w:val="00070F29"/>
    <w:rsid w:val="0007100B"/>
    <w:rsid w:val="0007159B"/>
    <w:rsid w:val="00074DE9"/>
    <w:rsid w:val="00075E58"/>
    <w:rsid w:val="00076F78"/>
    <w:rsid w:val="00080AD9"/>
    <w:rsid w:val="0008188C"/>
    <w:rsid w:val="0008229E"/>
    <w:rsid w:val="00082D23"/>
    <w:rsid w:val="00083A8F"/>
    <w:rsid w:val="000841F5"/>
    <w:rsid w:val="000853D4"/>
    <w:rsid w:val="00085563"/>
    <w:rsid w:val="00085CE0"/>
    <w:rsid w:val="000861D0"/>
    <w:rsid w:val="00086482"/>
    <w:rsid w:val="000866A9"/>
    <w:rsid w:val="00086F5C"/>
    <w:rsid w:val="00087440"/>
    <w:rsid w:val="000902AA"/>
    <w:rsid w:val="00094758"/>
    <w:rsid w:val="000957CE"/>
    <w:rsid w:val="00096CE4"/>
    <w:rsid w:val="00097792"/>
    <w:rsid w:val="000A039B"/>
    <w:rsid w:val="000A1CE1"/>
    <w:rsid w:val="000A1D83"/>
    <w:rsid w:val="000A5013"/>
    <w:rsid w:val="000A58CE"/>
    <w:rsid w:val="000A5C5C"/>
    <w:rsid w:val="000A698C"/>
    <w:rsid w:val="000B00BC"/>
    <w:rsid w:val="000B0F5C"/>
    <w:rsid w:val="000B127F"/>
    <w:rsid w:val="000B25DB"/>
    <w:rsid w:val="000B2F70"/>
    <w:rsid w:val="000B363E"/>
    <w:rsid w:val="000B3A87"/>
    <w:rsid w:val="000B3C5D"/>
    <w:rsid w:val="000B5BEA"/>
    <w:rsid w:val="000B6CA0"/>
    <w:rsid w:val="000B7410"/>
    <w:rsid w:val="000B7E52"/>
    <w:rsid w:val="000C0DAE"/>
    <w:rsid w:val="000C16A8"/>
    <w:rsid w:val="000C2D76"/>
    <w:rsid w:val="000C41CA"/>
    <w:rsid w:val="000C4CC3"/>
    <w:rsid w:val="000C4EF8"/>
    <w:rsid w:val="000C5562"/>
    <w:rsid w:val="000C5679"/>
    <w:rsid w:val="000C724E"/>
    <w:rsid w:val="000C7A9D"/>
    <w:rsid w:val="000C7AC1"/>
    <w:rsid w:val="000D02B3"/>
    <w:rsid w:val="000D05EB"/>
    <w:rsid w:val="000D1991"/>
    <w:rsid w:val="000D2020"/>
    <w:rsid w:val="000D3CF9"/>
    <w:rsid w:val="000D40EA"/>
    <w:rsid w:val="000D56BD"/>
    <w:rsid w:val="000D5CDE"/>
    <w:rsid w:val="000D61C9"/>
    <w:rsid w:val="000D629B"/>
    <w:rsid w:val="000D71E3"/>
    <w:rsid w:val="000D75CA"/>
    <w:rsid w:val="000D7B7F"/>
    <w:rsid w:val="000D7DB1"/>
    <w:rsid w:val="000E2F43"/>
    <w:rsid w:val="000E373D"/>
    <w:rsid w:val="000E7526"/>
    <w:rsid w:val="000F0547"/>
    <w:rsid w:val="000F1007"/>
    <w:rsid w:val="000F17DA"/>
    <w:rsid w:val="000F2B54"/>
    <w:rsid w:val="000F2C73"/>
    <w:rsid w:val="000F45C0"/>
    <w:rsid w:val="000F47BE"/>
    <w:rsid w:val="000F5D46"/>
    <w:rsid w:val="000F77F4"/>
    <w:rsid w:val="000F7A08"/>
    <w:rsid w:val="0010036E"/>
    <w:rsid w:val="0010188A"/>
    <w:rsid w:val="0010288B"/>
    <w:rsid w:val="00102E8A"/>
    <w:rsid w:val="00103AF1"/>
    <w:rsid w:val="00103C6D"/>
    <w:rsid w:val="0010450E"/>
    <w:rsid w:val="0010669A"/>
    <w:rsid w:val="00111F56"/>
    <w:rsid w:val="001140F6"/>
    <w:rsid w:val="001157FB"/>
    <w:rsid w:val="001169E7"/>
    <w:rsid w:val="001176D5"/>
    <w:rsid w:val="00121011"/>
    <w:rsid w:val="001211F0"/>
    <w:rsid w:val="00121B90"/>
    <w:rsid w:val="001225A4"/>
    <w:rsid w:val="001228AA"/>
    <w:rsid w:val="00122D04"/>
    <w:rsid w:val="00124535"/>
    <w:rsid w:val="00125E0E"/>
    <w:rsid w:val="00127152"/>
    <w:rsid w:val="00127FA3"/>
    <w:rsid w:val="001301EA"/>
    <w:rsid w:val="001304B6"/>
    <w:rsid w:val="00130730"/>
    <w:rsid w:val="00130A65"/>
    <w:rsid w:val="00131878"/>
    <w:rsid w:val="00131CF5"/>
    <w:rsid w:val="001320FC"/>
    <w:rsid w:val="001328EB"/>
    <w:rsid w:val="0013367A"/>
    <w:rsid w:val="001349A5"/>
    <w:rsid w:val="00134C7A"/>
    <w:rsid w:val="00135E4D"/>
    <w:rsid w:val="00137C3A"/>
    <w:rsid w:val="00140654"/>
    <w:rsid w:val="0014133D"/>
    <w:rsid w:val="00141DF2"/>
    <w:rsid w:val="00143254"/>
    <w:rsid w:val="00143494"/>
    <w:rsid w:val="001438A7"/>
    <w:rsid w:val="0014423C"/>
    <w:rsid w:val="0014435B"/>
    <w:rsid w:val="00145E46"/>
    <w:rsid w:val="001464FE"/>
    <w:rsid w:val="00146530"/>
    <w:rsid w:val="00147AD5"/>
    <w:rsid w:val="001519E3"/>
    <w:rsid w:val="00152C57"/>
    <w:rsid w:val="00153193"/>
    <w:rsid w:val="00154458"/>
    <w:rsid w:val="00154A64"/>
    <w:rsid w:val="00155D62"/>
    <w:rsid w:val="001566F5"/>
    <w:rsid w:val="00162175"/>
    <w:rsid w:val="0016274C"/>
    <w:rsid w:val="001638AB"/>
    <w:rsid w:val="00164551"/>
    <w:rsid w:val="001664BE"/>
    <w:rsid w:val="00167A77"/>
    <w:rsid w:val="00170A64"/>
    <w:rsid w:val="00171754"/>
    <w:rsid w:val="001735AE"/>
    <w:rsid w:val="0017440E"/>
    <w:rsid w:val="00174DFC"/>
    <w:rsid w:val="001751C4"/>
    <w:rsid w:val="0017577F"/>
    <w:rsid w:val="001764BE"/>
    <w:rsid w:val="00176BFB"/>
    <w:rsid w:val="0017707F"/>
    <w:rsid w:val="0018030C"/>
    <w:rsid w:val="001838C7"/>
    <w:rsid w:val="00184E51"/>
    <w:rsid w:val="00184FE6"/>
    <w:rsid w:val="00184FFB"/>
    <w:rsid w:val="00190DD4"/>
    <w:rsid w:val="00191F2E"/>
    <w:rsid w:val="00192F83"/>
    <w:rsid w:val="0019344D"/>
    <w:rsid w:val="00193B59"/>
    <w:rsid w:val="00194F44"/>
    <w:rsid w:val="0019528D"/>
    <w:rsid w:val="001953BD"/>
    <w:rsid w:val="00196711"/>
    <w:rsid w:val="00197C70"/>
    <w:rsid w:val="001A0B6D"/>
    <w:rsid w:val="001A0DD4"/>
    <w:rsid w:val="001A2A06"/>
    <w:rsid w:val="001A3516"/>
    <w:rsid w:val="001A3BED"/>
    <w:rsid w:val="001A3FBE"/>
    <w:rsid w:val="001A40FE"/>
    <w:rsid w:val="001A577F"/>
    <w:rsid w:val="001A6590"/>
    <w:rsid w:val="001B0DAB"/>
    <w:rsid w:val="001B1952"/>
    <w:rsid w:val="001B24DA"/>
    <w:rsid w:val="001B2CE1"/>
    <w:rsid w:val="001B322C"/>
    <w:rsid w:val="001B4366"/>
    <w:rsid w:val="001B7277"/>
    <w:rsid w:val="001C1157"/>
    <w:rsid w:val="001C19E2"/>
    <w:rsid w:val="001C498C"/>
    <w:rsid w:val="001C4A97"/>
    <w:rsid w:val="001C4EA3"/>
    <w:rsid w:val="001C5476"/>
    <w:rsid w:val="001C65E2"/>
    <w:rsid w:val="001C69C0"/>
    <w:rsid w:val="001C6D18"/>
    <w:rsid w:val="001D1513"/>
    <w:rsid w:val="001D160A"/>
    <w:rsid w:val="001D3C0E"/>
    <w:rsid w:val="001D5B6D"/>
    <w:rsid w:val="001D627C"/>
    <w:rsid w:val="001D6E89"/>
    <w:rsid w:val="001E05F1"/>
    <w:rsid w:val="001E1931"/>
    <w:rsid w:val="001E1FFF"/>
    <w:rsid w:val="001E3188"/>
    <w:rsid w:val="001E4860"/>
    <w:rsid w:val="001E51B0"/>
    <w:rsid w:val="001E6E40"/>
    <w:rsid w:val="001E7954"/>
    <w:rsid w:val="001E7C2E"/>
    <w:rsid w:val="001F0388"/>
    <w:rsid w:val="001F300B"/>
    <w:rsid w:val="001F4073"/>
    <w:rsid w:val="001F616B"/>
    <w:rsid w:val="001F6FF8"/>
    <w:rsid w:val="001F7244"/>
    <w:rsid w:val="002000A1"/>
    <w:rsid w:val="0020155B"/>
    <w:rsid w:val="00201836"/>
    <w:rsid w:val="00202CA9"/>
    <w:rsid w:val="002034BA"/>
    <w:rsid w:val="002052BE"/>
    <w:rsid w:val="00205C0A"/>
    <w:rsid w:val="00206352"/>
    <w:rsid w:val="00210F44"/>
    <w:rsid w:val="00211E21"/>
    <w:rsid w:val="00211F85"/>
    <w:rsid w:val="00213A55"/>
    <w:rsid w:val="002146E5"/>
    <w:rsid w:val="00215350"/>
    <w:rsid w:val="002157A4"/>
    <w:rsid w:val="002166EC"/>
    <w:rsid w:val="002201A5"/>
    <w:rsid w:val="0022036C"/>
    <w:rsid w:val="0022097C"/>
    <w:rsid w:val="0022175C"/>
    <w:rsid w:val="00221F9C"/>
    <w:rsid w:val="00222777"/>
    <w:rsid w:val="002253E9"/>
    <w:rsid w:val="00225705"/>
    <w:rsid w:val="002258F7"/>
    <w:rsid w:val="00226B11"/>
    <w:rsid w:val="0022714E"/>
    <w:rsid w:val="00230132"/>
    <w:rsid w:val="00231655"/>
    <w:rsid w:val="00232249"/>
    <w:rsid w:val="002329DF"/>
    <w:rsid w:val="00232A32"/>
    <w:rsid w:val="00233BA3"/>
    <w:rsid w:val="002352A9"/>
    <w:rsid w:val="00240208"/>
    <w:rsid w:val="00240621"/>
    <w:rsid w:val="0024076F"/>
    <w:rsid w:val="00243682"/>
    <w:rsid w:val="00243991"/>
    <w:rsid w:val="0024448E"/>
    <w:rsid w:val="00244C87"/>
    <w:rsid w:val="0024600A"/>
    <w:rsid w:val="00246FD8"/>
    <w:rsid w:val="002477D4"/>
    <w:rsid w:val="002517A1"/>
    <w:rsid w:val="00251EC8"/>
    <w:rsid w:val="00252148"/>
    <w:rsid w:val="0025248E"/>
    <w:rsid w:val="00252B8A"/>
    <w:rsid w:val="00252C9A"/>
    <w:rsid w:val="00254299"/>
    <w:rsid w:val="00256BEE"/>
    <w:rsid w:val="00256E2A"/>
    <w:rsid w:val="00260130"/>
    <w:rsid w:val="00260CA9"/>
    <w:rsid w:val="0026100D"/>
    <w:rsid w:val="002621F5"/>
    <w:rsid w:val="0026584B"/>
    <w:rsid w:val="00267137"/>
    <w:rsid w:val="00267665"/>
    <w:rsid w:val="002704C0"/>
    <w:rsid w:val="00270B56"/>
    <w:rsid w:val="00272642"/>
    <w:rsid w:val="00273043"/>
    <w:rsid w:val="0027385C"/>
    <w:rsid w:val="00273B6F"/>
    <w:rsid w:val="00276060"/>
    <w:rsid w:val="0027678D"/>
    <w:rsid w:val="00276D5A"/>
    <w:rsid w:val="002771EF"/>
    <w:rsid w:val="00280FC9"/>
    <w:rsid w:val="00281B1B"/>
    <w:rsid w:val="00281FD2"/>
    <w:rsid w:val="00283D30"/>
    <w:rsid w:val="00283EB2"/>
    <w:rsid w:val="002841F4"/>
    <w:rsid w:val="00284706"/>
    <w:rsid w:val="002862AC"/>
    <w:rsid w:val="002866BA"/>
    <w:rsid w:val="002866F4"/>
    <w:rsid w:val="00287B77"/>
    <w:rsid w:val="00290BD8"/>
    <w:rsid w:val="002910F4"/>
    <w:rsid w:val="0029159E"/>
    <w:rsid w:val="00291C7E"/>
    <w:rsid w:val="0029299B"/>
    <w:rsid w:val="00295B69"/>
    <w:rsid w:val="002A2DD1"/>
    <w:rsid w:val="002A37CD"/>
    <w:rsid w:val="002A45C9"/>
    <w:rsid w:val="002A5D80"/>
    <w:rsid w:val="002A6252"/>
    <w:rsid w:val="002A629B"/>
    <w:rsid w:val="002A7803"/>
    <w:rsid w:val="002A7ACA"/>
    <w:rsid w:val="002B1030"/>
    <w:rsid w:val="002B124C"/>
    <w:rsid w:val="002B1506"/>
    <w:rsid w:val="002B15FA"/>
    <w:rsid w:val="002B1A1C"/>
    <w:rsid w:val="002B28E4"/>
    <w:rsid w:val="002B29CA"/>
    <w:rsid w:val="002B3C2B"/>
    <w:rsid w:val="002B4641"/>
    <w:rsid w:val="002B46E1"/>
    <w:rsid w:val="002B4D9F"/>
    <w:rsid w:val="002B560D"/>
    <w:rsid w:val="002B57FC"/>
    <w:rsid w:val="002B60F5"/>
    <w:rsid w:val="002B6ACE"/>
    <w:rsid w:val="002B7BF2"/>
    <w:rsid w:val="002B7E28"/>
    <w:rsid w:val="002B7F49"/>
    <w:rsid w:val="002C019C"/>
    <w:rsid w:val="002C05F5"/>
    <w:rsid w:val="002C20A3"/>
    <w:rsid w:val="002C2C5F"/>
    <w:rsid w:val="002C2FD4"/>
    <w:rsid w:val="002C3520"/>
    <w:rsid w:val="002C4002"/>
    <w:rsid w:val="002C4688"/>
    <w:rsid w:val="002C4C02"/>
    <w:rsid w:val="002D05AC"/>
    <w:rsid w:val="002D064B"/>
    <w:rsid w:val="002D1477"/>
    <w:rsid w:val="002D18D0"/>
    <w:rsid w:val="002D1948"/>
    <w:rsid w:val="002D242B"/>
    <w:rsid w:val="002D3433"/>
    <w:rsid w:val="002D5ED3"/>
    <w:rsid w:val="002E0173"/>
    <w:rsid w:val="002E1E7B"/>
    <w:rsid w:val="002E2294"/>
    <w:rsid w:val="002E340A"/>
    <w:rsid w:val="002E3E6E"/>
    <w:rsid w:val="002E41F5"/>
    <w:rsid w:val="002E4ADF"/>
    <w:rsid w:val="002E4F30"/>
    <w:rsid w:val="002E5849"/>
    <w:rsid w:val="002E6A1A"/>
    <w:rsid w:val="002F07A8"/>
    <w:rsid w:val="002F15A6"/>
    <w:rsid w:val="002F36B1"/>
    <w:rsid w:val="002F3B16"/>
    <w:rsid w:val="002F4A74"/>
    <w:rsid w:val="002F5114"/>
    <w:rsid w:val="002F6590"/>
    <w:rsid w:val="002F7DB8"/>
    <w:rsid w:val="00301AE5"/>
    <w:rsid w:val="0030238D"/>
    <w:rsid w:val="003025B3"/>
    <w:rsid w:val="00302B5E"/>
    <w:rsid w:val="00302B92"/>
    <w:rsid w:val="0030394D"/>
    <w:rsid w:val="003045B5"/>
    <w:rsid w:val="00304D6F"/>
    <w:rsid w:val="00306268"/>
    <w:rsid w:val="003065C6"/>
    <w:rsid w:val="00310D42"/>
    <w:rsid w:val="00311974"/>
    <w:rsid w:val="00312389"/>
    <w:rsid w:val="00314590"/>
    <w:rsid w:val="00314BAD"/>
    <w:rsid w:val="00315958"/>
    <w:rsid w:val="0031654C"/>
    <w:rsid w:val="00317107"/>
    <w:rsid w:val="00320662"/>
    <w:rsid w:val="00320AD2"/>
    <w:rsid w:val="00322943"/>
    <w:rsid w:val="00322B87"/>
    <w:rsid w:val="00323025"/>
    <w:rsid w:val="00323AAC"/>
    <w:rsid w:val="003240F0"/>
    <w:rsid w:val="00324BC0"/>
    <w:rsid w:val="00325BD6"/>
    <w:rsid w:val="00325E81"/>
    <w:rsid w:val="00327135"/>
    <w:rsid w:val="003271FB"/>
    <w:rsid w:val="00327E13"/>
    <w:rsid w:val="0033185E"/>
    <w:rsid w:val="00331DAE"/>
    <w:rsid w:val="00332430"/>
    <w:rsid w:val="003328EA"/>
    <w:rsid w:val="003333D1"/>
    <w:rsid w:val="00333DD1"/>
    <w:rsid w:val="00334546"/>
    <w:rsid w:val="00334E56"/>
    <w:rsid w:val="00335812"/>
    <w:rsid w:val="00337483"/>
    <w:rsid w:val="00337613"/>
    <w:rsid w:val="00340861"/>
    <w:rsid w:val="003411D8"/>
    <w:rsid w:val="00343FE7"/>
    <w:rsid w:val="003445B9"/>
    <w:rsid w:val="003446D4"/>
    <w:rsid w:val="003448A9"/>
    <w:rsid w:val="00345308"/>
    <w:rsid w:val="0034540A"/>
    <w:rsid w:val="00345A92"/>
    <w:rsid w:val="0034796D"/>
    <w:rsid w:val="00352FED"/>
    <w:rsid w:val="0035389D"/>
    <w:rsid w:val="0035390C"/>
    <w:rsid w:val="00353F7E"/>
    <w:rsid w:val="003541A8"/>
    <w:rsid w:val="003542E9"/>
    <w:rsid w:val="0035542B"/>
    <w:rsid w:val="00357AEC"/>
    <w:rsid w:val="00360D34"/>
    <w:rsid w:val="00362753"/>
    <w:rsid w:val="00362D4D"/>
    <w:rsid w:val="003640B0"/>
    <w:rsid w:val="00365442"/>
    <w:rsid w:val="003654F9"/>
    <w:rsid w:val="0036626A"/>
    <w:rsid w:val="00366784"/>
    <w:rsid w:val="00371C90"/>
    <w:rsid w:val="00372B34"/>
    <w:rsid w:val="0037429F"/>
    <w:rsid w:val="00375307"/>
    <w:rsid w:val="003753A2"/>
    <w:rsid w:val="00376004"/>
    <w:rsid w:val="00377622"/>
    <w:rsid w:val="003777AC"/>
    <w:rsid w:val="003777D6"/>
    <w:rsid w:val="00380191"/>
    <w:rsid w:val="00380F51"/>
    <w:rsid w:val="00382A79"/>
    <w:rsid w:val="003847BF"/>
    <w:rsid w:val="00384B29"/>
    <w:rsid w:val="0038531F"/>
    <w:rsid w:val="00386179"/>
    <w:rsid w:val="00386D61"/>
    <w:rsid w:val="00386D90"/>
    <w:rsid w:val="003875A2"/>
    <w:rsid w:val="00390D00"/>
    <w:rsid w:val="00391199"/>
    <w:rsid w:val="00391203"/>
    <w:rsid w:val="0039185E"/>
    <w:rsid w:val="003A01FD"/>
    <w:rsid w:val="003A0973"/>
    <w:rsid w:val="003A2B95"/>
    <w:rsid w:val="003A3452"/>
    <w:rsid w:val="003A3D3C"/>
    <w:rsid w:val="003A3F3E"/>
    <w:rsid w:val="003A4E78"/>
    <w:rsid w:val="003A5883"/>
    <w:rsid w:val="003A5CEE"/>
    <w:rsid w:val="003A6559"/>
    <w:rsid w:val="003B08E2"/>
    <w:rsid w:val="003B0D11"/>
    <w:rsid w:val="003B221E"/>
    <w:rsid w:val="003B2562"/>
    <w:rsid w:val="003B27D8"/>
    <w:rsid w:val="003B5855"/>
    <w:rsid w:val="003B6349"/>
    <w:rsid w:val="003B696A"/>
    <w:rsid w:val="003B6C27"/>
    <w:rsid w:val="003C0B0F"/>
    <w:rsid w:val="003C103D"/>
    <w:rsid w:val="003C2803"/>
    <w:rsid w:val="003C2DA7"/>
    <w:rsid w:val="003C3FFC"/>
    <w:rsid w:val="003C5248"/>
    <w:rsid w:val="003C5493"/>
    <w:rsid w:val="003C5A41"/>
    <w:rsid w:val="003C610F"/>
    <w:rsid w:val="003C616C"/>
    <w:rsid w:val="003C77C0"/>
    <w:rsid w:val="003C7B58"/>
    <w:rsid w:val="003D2707"/>
    <w:rsid w:val="003D3FD1"/>
    <w:rsid w:val="003D742A"/>
    <w:rsid w:val="003D7C44"/>
    <w:rsid w:val="003D7CFA"/>
    <w:rsid w:val="003E1533"/>
    <w:rsid w:val="003E334B"/>
    <w:rsid w:val="003E349E"/>
    <w:rsid w:val="003E3E36"/>
    <w:rsid w:val="003F2097"/>
    <w:rsid w:val="003F2E88"/>
    <w:rsid w:val="003F3170"/>
    <w:rsid w:val="003F318C"/>
    <w:rsid w:val="003F31AD"/>
    <w:rsid w:val="003F44E5"/>
    <w:rsid w:val="003F4E30"/>
    <w:rsid w:val="003F4E51"/>
    <w:rsid w:val="003F5697"/>
    <w:rsid w:val="003F7EB6"/>
    <w:rsid w:val="00400046"/>
    <w:rsid w:val="00400054"/>
    <w:rsid w:val="004009BA"/>
    <w:rsid w:val="00401E3C"/>
    <w:rsid w:val="0040281C"/>
    <w:rsid w:val="00402B6C"/>
    <w:rsid w:val="00402D53"/>
    <w:rsid w:val="00405E14"/>
    <w:rsid w:val="004066D6"/>
    <w:rsid w:val="00406D65"/>
    <w:rsid w:val="00407E10"/>
    <w:rsid w:val="0041157D"/>
    <w:rsid w:val="00411904"/>
    <w:rsid w:val="00413C7D"/>
    <w:rsid w:val="00413C82"/>
    <w:rsid w:val="004148BC"/>
    <w:rsid w:val="0041654E"/>
    <w:rsid w:val="00416DDC"/>
    <w:rsid w:val="00417C1A"/>
    <w:rsid w:val="00417E02"/>
    <w:rsid w:val="00422457"/>
    <w:rsid w:val="0042307B"/>
    <w:rsid w:val="004251FE"/>
    <w:rsid w:val="004257B6"/>
    <w:rsid w:val="00427AC0"/>
    <w:rsid w:val="00427B27"/>
    <w:rsid w:val="00433F41"/>
    <w:rsid w:val="004345E8"/>
    <w:rsid w:val="00435BF5"/>
    <w:rsid w:val="0043728A"/>
    <w:rsid w:val="0044024B"/>
    <w:rsid w:val="0044036A"/>
    <w:rsid w:val="004407A9"/>
    <w:rsid w:val="0044132E"/>
    <w:rsid w:val="004418D1"/>
    <w:rsid w:val="00443ADA"/>
    <w:rsid w:val="00444069"/>
    <w:rsid w:val="00445030"/>
    <w:rsid w:val="00445B4E"/>
    <w:rsid w:val="00445C7E"/>
    <w:rsid w:val="00446216"/>
    <w:rsid w:val="00446F74"/>
    <w:rsid w:val="004475D2"/>
    <w:rsid w:val="0045039F"/>
    <w:rsid w:val="004511DA"/>
    <w:rsid w:val="004511ED"/>
    <w:rsid w:val="0045141B"/>
    <w:rsid w:val="004527D2"/>
    <w:rsid w:val="00452C1D"/>
    <w:rsid w:val="00452DC1"/>
    <w:rsid w:val="00452EB6"/>
    <w:rsid w:val="0045316F"/>
    <w:rsid w:val="00453549"/>
    <w:rsid w:val="004536A3"/>
    <w:rsid w:val="004548AA"/>
    <w:rsid w:val="00455F5F"/>
    <w:rsid w:val="00457FAA"/>
    <w:rsid w:val="00460647"/>
    <w:rsid w:val="00462263"/>
    <w:rsid w:val="0046249B"/>
    <w:rsid w:val="00462F4B"/>
    <w:rsid w:val="00463552"/>
    <w:rsid w:val="0046373D"/>
    <w:rsid w:val="00463776"/>
    <w:rsid w:val="00464ED9"/>
    <w:rsid w:val="00466B2F"/>
    <w:rsid w:val="004675F0"/>
    <w:rsid w:val="00467CDE"/>
    <w:rsid w:val="0047013C"/>
    <w:rsid w:val="00470D2F"/>
    <w:rsid w:val="00471384"/>
    <w:rsid w:val="00473A9A"/>
    <w:rsid w:val="00474F60"/>
    <w:rsid w:val="00475484"/>
    <w:rsid w:val="00477331"/>
    <w:rsid w:val="00477897"/>
    <w:rsid w:val="00477AC3"/>
    <w:rsid w:val="00481BF1"/>
    <w:rsid w:val="0048319A"/>
    <w:rsid w:val="00486044"/>
    <w:rsid w:val="00487EFD"/>
    <w:rsid w:val="00490181"/>
    <w:rsid w:val="00491F5D"/>
    <w:rsid w:val="0049290A"/>
    <w:rsid w:val="00492A6C"/>
    <w:rsid w:val="00494360"/>
    <w:rsid w:val="00494B19"/>
    <w:rsid w:val="00495301"/>
    <w:rsid w:val="00495A88"/>
    <w:rsid w:val="0049693A"/>
    <w:rsid w:val="00496B9D"/>
    <w:rsid w:val="00496F47"/>
    <w:rsid w:val="004A0054"/>
    <w:rsid w:val="004A1B6A"/>
    <w:rsid w:val="004A3030"/>
    <w:rsid w:val="004A3ACF"/>
    <w:rsid w:val="004A4D9C"/>
    <w:rsid w:val="004A6B2A"/>
    <w:rsid w:val="004B1298"/>
    <w:rsid w:val="004B26D0"/>
    <w:rsid w:val="004B280B"/>
    <w:rsid w:val="004B4AE5"/>
    <w:rsid w:val="004B4E9F"/>
    <w:rsid w:val="004B4F48"/>
    <w:rsid w:val="004B5675"/>
    <w:rsid w:val="004B6184"/>
    <w:rsid w:val="004B659A"/>
    <w:rsid w:val="004C02F7"/>
    <w:rsid w:val="004C0B2E"/>
    <w:rsid w:val="004C1597"/>
    <w:rsid w:val="004C17C9"/>
    <w:rsid w:val="004C5837"/>
    <w:rsid w:val="004C60AD"/>
    <w:rsid w:val="004D4E41"/>
    <w:rsid w:val="004D5169"/>
    <w:rsid w:val="004D69CF"/>
    <w:rsid w:val="004D7D98"/>
    <w:rsid w:val="004E1497"/>
    <w:rsid w:val="004E4AA1"/>
    <w:rsid w:val="004E4E22"/>
    <w:rsid w:val="004F05B1"/>
    <w:rsid w:val="004F2353"/>
    <w:rsid w:val="004F2438"/>
    <w:rsid w:val="004F56BA"/>
    <w:rsid w:val="004F791E"/>
    <w:rsid w:val="00500026"/>
    <w:rsid w:val="00500C23"/>
    <w:rsid w:val="00502A1B"/>
    <w:rsid w:val="005070A6"/>
    <w:rsid w:val="0050756E"/>
    <w:rsid w:val="00507F3E"/>
    <w:rsid w:val="005108EB"/>
    <w:rsid w:val="00510B28"/>
    <w:rsid w:val="00510E10"/>
    <w:rsid w:val="0051259A"/>
    <w:rsid w:val="005146C7"/>
    <w:rsid w:val="005157B9"/>
    <w:rsid w:val="005157C1"/>
    <w:rsid w:val="00517E7F"/>
    <w:rsid w:val="00521CE9"/>
    <w:rsid w:val="00522597"/>
    <w:rsid w:val="00522BFD"/>
    <w:rsid w:val="00525037"/>
    <w:rsid w:val="005251F9"/>
    <w:rsid w:val="005273B7"/>
    <w:rsid w:val="005277AF"/>
    <w:rsid w:val="005320BA"/>
    <w:rsid w:val="0053219F"/>
    <w:rsid w:val="00532487"/>
    <w:rsid w:val="005355AA"/>
    <w:rsid w:val="00536FC3"/>
    <w:rsid w:val="0053712A"/>
    <w:rsid w:val="00537BCC"/>
    <w:rsid w:val="005406C6"/>
    <w:rsid w:val="00540CAA"/>
    <w:rsid w:val="0054168F"/>
    <w:rsid w:val="005427F2"/>
    <w:rsid w:val="00542C5E"/>
    <w:rsid w:val="00543150"/>
    <w:rsid w:val="00543262"/>
    <w:rsid w:val="005436C0"/>
    <w:rsid w:val="005438DF"/>
    <w:rsid w:val="00543A4B"/>
    <w:rsid w:val="00545514"/>
    <w:rsid w:val="005456E1"/>
    <w:rsid w:val="00547B91"/>
    <w:rsid w:val="00547FE6"/>
    <w:rsid w:val="00551504"/>
    <w:rsid w:val="00551F02"/>
    <w:rsid w:val="00552BD1"/>
    <w:rsid w:val="005538DE"/>
    <w:rsid w:val="00553B4D"/>
    <w:rsid w:val="005551E8"/>
    <w:rsid w:val="005553E9"/>
    <w:rsid w:val="005558A0"/>
    <w:rsid w:val="00555DF3"/>
    <w:rsid w:val="0055628B"/>
    <w:rsid w:val="00557415"/>
    <w:rsid w:val="00562C75"/>
    <w:rsid w:val="005637BC"/>
    <w:rsid w:val="005643C1"/>
    <w:rsid w:val="00565269"/>
    <w:rsid w:val="005653AE"/>
    <w:rsid w:val="00565472"/>
    <w:rsid w:val="005661A2"/>
    <w:rsid w:val="00566C95"/>
    <w:rsid w:val="00566D58"/>
    <w:rsid w:val="00567326"/>
    <w:rsid w:val="005702B4"/>
    <w:rsid w:val="00570CD8"/>
    <w:rsid w:val="00576A4B"/>
    <w:rsid w:val="00576B2A"/>
    <w:rsid w:val="00580719"/>
    <w:rsid w:val="005810B3"/>
    <w:rsid w:val="005829A1"/>
    <w:rsid w:val="00585092"/>
    <w:rsid w:val="00585825"/>
    <w:rsid w:val="00585A89"/>
    <w:rsid w:val="005864CE"/>
    <w:rsid w:val="005876D8"/>
    <w:rsid w:val="005929C0"/>
    <w:rsid w:val="00592DFA"/>
    <w:rsid w:val="00593557"/>
    <w:rsid w:val="005937D2"/>
    <w:rsid w:val="005950DD"/>
    <w:rsid w:val="00595B39"/>
    <w:rsid w:val="00595C3A"/>
    <w:rsid w:val="0059709F"/>
    <w:rsid w:val="005A0CA2"/>
    <w:rsid w:val="005A3049"/>
    <w:rsid w:val="005A3A72"/>
    <w:rsid w:val="005A553B"/>
    <w:rsid w:val="005A6A6D"/>
    <w:rsid w:val="005A7218"/>
    <w:rsid w:val="005B0890"/>
    <w:rsid w:val="005B3594"/>
    <w:rsid w:val="005B3BD0"/>
    <w:rsid w:val="005B57E7"/>
    <w:rsid w:val="005B5DA2"/>
    <w:rsid w:val="005B68D1"/>
    <w:rsid w:val="005B7575"/>
    <w:rsid w:val="005C119E"/>
    <w:rsid w:val="005C1228"/>
    <w:rsid w:val="005C13BD"/>
    <w:rsid w:val="005C29FE"/>
    <w:rsid w:val="005C41C1"/>
    <w:rsid w:val="005D2E1F"/>
    <w:rsid w:val="005D61EC"/>
    <w:rsid w:val="005D76D1"/>
    <w:rsid w:val="005E026B"/>
    <w:rsid w:val="005E226F"/>
    <w:rsid w:val="005E3207"/>
    <w:rsid w:val="005E4145"/>
    <w:rsid w:val="005E43F0"/>
    <w:rsid w:val="005E468A"/>
    <w:rsid w:val="005E6057"/>
    <w:rsid w:val="005E6FEE"/>
    <w:rsid w:val="005F2EA5"/>
    <w:rsid w:val="005F4D26"/>
    <w:rsid w:val="005F6273"/>
    <w:rsid w:val="005F7459"/>
    <w:rsid w:val="005F7873"/>
    <w:rsid w:val="005F7D95"/>
    <w:rsid w:val="00600A1E"/>
    <w:rsid w:val="006013A0"/>
    <w:rsid w:val="00602A19"/>
    <w:rsid w:val="0060457B"/>
    <w:rsid w:val="006072C1"/>
    <w:rsid w:val="0060757A"/>
    <w:rsid w:val="00607868"/>
    <w:rsid w:val="00607878"/>
    <w:rsid w:val="006103FC"/>
    <w:rsid w:val="00611CCC"/>
    <w:rsid w:val="00612622"/>
    <w:rsid w:val="00613394"/>
    <w:rsid w:val="00613B0E"/>
    <w:rsid w:val="00614272"/>
    <w:rsid w:val="0061642F"/>
    <w:rsid w:val="006207FF"/>
    <w:rsid w:val="00621A13"/>
    <w:rsid w:val="00622345"/>
    <w:rsid w:val="00622D19"/>
    <w:rsid w:val="0062485C"/>
    <w:rsid w:val="0062486D"/>
    <w:rsid w:val="00625B41"/>
    <w:rsid w:val="00627DC1"/>
    <w:rsid w:val="00631400"/>
    <w:rsid w:val="00632772"/>
    <w:rsid w:val="00632D41"/>
    <w:rsid w:val="00632F62"/>
    <w:rsid w:val="006337FE"/>
    <w:rsid w:val="00634824"/>
    <w:rsid w:val="00634EBA"/>
    <w:rsid w:val="0063521B"/>
    <w:rsid w:val="00636EBF"/>
    <w:rsid w:val="00636ED8"/>
    <w:rsid w:val="00637C9F"/>
    <w:rsid w:val="00637F5F"/>
    <w:rsid w:val="00640ABA"/>
    <w:rsid w:val="00641E0D"/>
    <w:rsid w:val="00642722"/>
    <w:rsid w:val="006428E3"/>
    <w:rsid w:val="00643632"/>
    <w:rsid w:val="00644CED"/>
    <w:rsid w:val="00644EBB"/>
    <w:rsid w:val="006451E6"/>
    <w:rsid w:val="006458B4"/>
    <w:rsid w:val="00645A92"/>
    <w:rsid w:val="00645CD1"/>
    <w:rsid w:val="0064648C"/>
    <w:rsid w:val="00646BD2"/>
    <w:rsid w:val="00646DA6"/>
    <w:rsid w:val="00647800"/>
    <w:rsid w:val="00647A5C"/>
    <w:rsid w:val="00647D2C"/>
    <w:rsid w:val="00652BEF"/>
    <w:rsid w:val="00653355"/>
    <w:rsid w:val="00653D4F"/>
    <w:rsid w:val="00654038"/>
    <w:rsid w:val="00656877"/>
    <w:rsid w:val="00656931"/>
    <w:rsid w:val="00656F25"/>
    <w:rsid w:val="006579F1"/>
    <w:rsid w:val="006614F2"/>
    <w:rsid w:val="006616B9"/>
    <w:rsid w:val="006619A8"/>
    <w:rsid w:val="00662319"/>
    <w:rsid w:val="00663AB6"/>
    <w:rsid w:val="00664116"/>
    <w:rsid w:val="00664122"/>
    <w:rsid w:val="00664756"/>
    <w:rsid w:val="00665D18"/>
    <w:rsid w:val="00666C3A"/>
    <w:rsid w:val="006706CA"/>
    <w:rsid w:val="006716D3"/>
    <w:rsid w:val="006718C3"/>
    <w:rsid w:val="00672417"/>
    <w:rsid w:val="0067273B"/>
    <w:rsid w:val="0067293A"/>
    <w:rsid w:val="00672B49"/>
    <w:rsid w:val="00674616"/>
    <w:rsid w:val="006748A5"/>
    <w:rsid w:val="00674973"/>
    <w:rsid w:val="00674E56"/>
    <w:rsid w:val="00677007"/>
    <w:rsid w:val="00677B0E"/>
    <w:rsid w:val="006829BB"/>
    <w:rsid w:val="006834BD"/>
    <w:rsid w:val="00683A9D"/>
    <w:rsid w:val="00684C37"/>
    <w:rsid w:val="006856BC"/>
    <w:rsid w:val="00686029"/>
    <w:rsid w:val="00686C30"/>
    <w:rsid w:val="00686E1B"/>
    <w:rsid w:val="00687776"/>
    <w:rsid w:val="00687901"/>
    <w:rsid w:val="006901AF"/>
    <w:rsid w:val="0069049C"/>
    <w:rsid w:val="00690D70"/>
    <w:rsid w:val="006928D8"/>
    <w:rsid w:val="0069298F"/>
    <w:rsid w:val="00692AEF"/>
    <w:rsid w:val="00695E82"/>
    <w:rsid w:val="006965A4"/>
    <w:rsid w:val="00696F2A"/>
    <w:rsid w:val="006A0173"/>
    <w:rsid w:val="006A0518"/>
    <w:rsid w:val="006A0AF6"/>
    <w:rsid w:val="006A1E11"/>
    <w:rsid w:val="006A52EB"/>
    <w:rsid w:val="006A76DD"/>
    <w:rsid w:val="006A77D6"/>
    <w:rsid w:val="006A7DE8"/>
    <w:rsid w:val="006B08CC"/>
    <w:rsid w:val="006B33EC"/>
    <w:rsid w:val="006B408A"/>
    <w:rsid w:val="006B42A4"/>
    <w:rsid w:val="006B553F"/>
    <w:rsid w:val="006B5CEE"/>
    <w:rsid w:val="006B7701"/>
    <w:rsid w:val="006B7D10"/>
    <w:rsid w:val="006C033E"/>
    <w:rsid w:val="006C03D7"/>
    <w:rsid w:val="006C071B"/>
    <w:rsid w:val="006C2E4B"/>
    <w:rsid w:val="006C5FD8"/>
    <w:rsid w:val="006C60C5"/>
    <w:rsid w:val="006C6D3C"/>
    <w:rsid w:val="006C731F"/>
    <w:rsid w:val="006C7A76"/>
    <w:rsid w:val="006C7E70"/>
    <w:rsid w:val="006D1621"/>
    <w:rsid w:val="006D3DEC"/>
    <w:rsid w:val="006D3E5F"/>
    <w:rsid w:val="006D422E"/>
    <w:rsid w:val="006D48C5"/>
    <w:rsid w:val="006D5816"/>
    <w:rsid w:val="006D71B0"/>
    <w:rsid w:val="006E1201"/>
    <w:rsid w:val="006E1B5B"/>
    <w:rsid w:val="006E243E"/>
    <w:rsid w:val="006E306A"/>
    <w:rsid w:val="006E396D"/>
    <w:rsid w:val="006E5E9D"/>
    <w:rsid w:val="006F0DD9"/>
    <w:rsid w:val="006F1A7F"/>
    <w:rsid w:val="006F2D7F"/>
    <w:rsid w:val="006F3354"/>
    <w:rsid w:val="006F3AA4"/>
    <w:rsid w:val="006F3F8F"/>
    <w:rsid w:val="006F538B"/>
    <w:rsid w:val="006F6235"/>
    <w:rsid w:val="006F6A5A"/>
    <w:rsid w:val="006F6D5B"/>
    <w:rsid w:val="006F7784"/>
    <w:rsid w:val="00700369"/>
    <w:rsid w:val="0070105B"/>
    <w:rsid w:val="007018E2"/>
    <w:rsid w:val="00701E33"/>
    <w:rsid w:val="007038CB"/>
    <w:rsid w:val="00703A93"/>
    <w:rsid w:val="00704D8E"/>
    <w:rsid w:val="007056EC"/>
    <w:rsid w:val="007057A1"/>
    <w:rsid w:val="00706411"/>
    <w:rsid w:val="00706C40"/>
    <w:rsid w:val="00707761"/>
    <w:rsid w:val="00711814"/>
    <w:rsid w:val="00711B76"/>
    <w:rsid w:val="0071363E"/>
    <w:rsid w:val="00714126"/>
    <w:rsid w:val="007151E3"/>
    <w:rsid w:val="007167DB"/>
    <w:rsid w:val="00720C93"/>
    <w:rsid w:val="00721C17"/>
    <w:rsid w:val="00721CA0"/>
    <w:rsid w:val="007221AB"/>
    <w:rsid w:val="00723545"/>
    <w:rsid w:val="00723952"/>
    <w:rsid w:val="00726332"/>
    <w:rsid w:val="00726B12"/>
    <w:rsid w:val="00726C59"/>
    <w:rsid w:val="007321CF"/>
    <w:rsid w:val="00734920"/>
    <w:rsid w:val="0073498B"/>
    <w:rsid w:val="00734B29"/>
    <w:rsid w:val="00734FFE"/>
    <w:rsid w:val="00735BF7"/>
    <w:rsid w:val="0073671F"/>
    <w:rsid w:val="00737DA7"/>
    <w:rsid w:val="00740388"/>
    <w:rsid w:val="007413B6"/>
    <w:rsid w:val="00742651"/>
    <w:rsid w:val="00745161"/>
    <w:rsid w:val="00745AC0"/>
    <w:rsid w:val="0074647C"/>
    <w:rsid w:val="00746E2F"/>
    <w:rsid w:val="007477DA"/>
    <w:rsid w:val="00751A3F"/>
    <w:rsid w:val="00753CCD"/>
    <w:rsid w:val="00755E00"/>
    <w:rsid w:val="007568F5"/>
    <w:rsid w:val="00760980"/>
    <w:rsid w:val="0076198E"/>
    <w:rsid w:val="00762908"/>
    <w:rsid w:val="0076314F"/>
    <w:rsid w:val="00763169"/>
    <w:rsid w:val="00763177"/>
    <w:rsid w:val="007632A4"/>
    <w:rsid w:val="00763D0E"/>
    <w:rsid w:val="007651C1"/>
    <w:rsid w:val="00766EF0"/>
    <w:rsid w:val="00767780"/>
    <w:rsid w:val="00767B14"/>
    <w:rsid w:val="00767D6F"/>
    <w:rsid w:val="00770192"/>
    <w:rsid w:val="00770B16"/>
    <w:rsid w:val="00770C7A"/>
    <w:rsid w:val="00771527"/>
    <w:rsid w:val="00771A74"/>
    <w:rsid w:val="0077223E"/>
    <w:rsid w:val="007741B4"/>
    <w:rsid w:val="00774E12"/>
    <w:rsid w:val="00775883"/>
    <w:rsid w:val="00776F11"/>
    <w:rsid w:val="00777603"/>
    <w:rsid w:val="00780422"/>
    <w:rsid w:val="0078070D"/>
    <w:rsid w:val="00780AE0"/>
    <w:rsid w:val="00782FEC"/>
    <w:rsid w:val="00783410"/>
    <w:rsid w:val="00783716"/>
    <w:rsid w:val="007838DB"/>
    <w:rsid w:val="00785584"/>
    <w:rsid w:val="00785E5E"/>
    <w:rsid w:val="0079298B"/>
    <w:rsid w:val="00792F2A"/>
    <w:rsid w:val="00793677"/>
    <w:rsid w:val="00794343"/>
    <w:rsid w:val="007947AF"/>
    <w:rsid w:val="007955BE"/>
    <w:rsid w:val="00797916"/>
    <w:rsid w:val="007A1585"/>
    <w:rsid w:val="007A16E6"/>
    <w:rsid w:val="007A2638"/>
    <w:rsid w:val="007A3072"/>
    <w:rsid w:val="007A46B3"/>
    <w:rsid w:val="007A5D67"/>
    <w:rsid w:val="007A7B40"/>
    <w:rsid w:val="007B058E"/>
    <w:rsid w:val="007B0705"/>
    <w:rsid w:val="007B0ECD"/>
    <w:rsid w:val="007B29D9"/>
    <w:rsid w:val="007B4179"/>
    <w:rsid w:val="007B4432"/>
    <w:rsid w:val="007C068A"/>
    <w:rsid w:val="007C0F1C"/>
    <w:rsid w:val="007C2343"/>
    <w:rsid w:val="007C58D6"/>
    <w:rsid w:val="007C6918"/>
    <w:rsid w:val="007C6BEF"/>
    <w:rsid w:val="007D1148"/>
    <w:rsid w:val="007D149D"/>
    <w:rsid w:val="007D214F"/>
    <w:rsid w:val="007D2512"/>
    <w:rsid w:val="007D274E"/>
    <w:rsid w:val="007D3B1C"/>
    <w:rsid w:val="007D52E0"/>
    <w:rsid w:val="007D5878"/>
    <w:rsid w:val="007D6734"/>
    <w:rsid w:val="007D71F3"/>
    <w:rsid w:val="007E2CE1"/>
    <w:rsid w:val="007E52CE"/>
    <w:rsid w:val="007E5466"/>
    <w:rsid w:val="007E59D8"/>
    <w:rsid w:val="007E74CB"/>
    <w:rsid w:val="007E7574"/>
    <w:rsid w:val="007E75FF"/>
    <w:rsid w:val="007E78B8"/>
    <w:rsid w:val="007F005B"/>
    <w:rsid w:val="007F024E"/>
    <w:rsid w:val="007F56FF"/>
    <w:rsid w:val="007F5F94"/>
    <w:rsid w:val="007F6054"/>
    <w:rsid w:val="007F67B2"/>
    <w:rsid w:val="007F67CA"/>
    <w:rsid w:val="007F7DF2"/>
    <w:rsid w:val="00800820"/>
    <w:rsid w:val="0080122E"/>
    <w:rsid w:val="00802406"/>
    <w:rsid w:val="008056F5"/>
    <w:rsid w:val="008064F9"/>
    <w:rsid w:val="0080772A"/>
    <w:rsid w:val="008077B4"/>
    <w:rsid w:val="00811580"/>
    <w:rsid w:val="008117FD"/>
    <w:rsid w:val="00811BE4"/>
    <w:rsid w:val="008129F5"/>
    <w:rsid w:val="00813904"/>
    <w:rsid w:val="00814628"/>
    <w:rsid w:val="00814DBC"/>
    <w:rsid w:val="00815D1A"/>
    <w:rsid w:val="00815F6F"/>
    <w:rsid w:val="00817539"/>
    <w:rsid w:val="00821906"/>
    <w:rsid w:val="00822530"/>
    <w:rsid w:val="00822D9A"/>
    <w:rsid w:val="00826E01"/>
    <w:rsid w:val="0083050F"/>
    <w:rsid w:val="008306CD"/>
    <w:rsid w:val="008310F6"/>
    <w:rsid w:val="008314E4"/>
    <w:rsid w:val="00833691"/>
    <w:rsid w:val="00833A48"/>
    <w:rsid w:val="0083447E"/>
    <w:rsid w:val="008344EB"/>
    <w:rsid w:val="00834DE1"/>
    <w:rsid w:val="008353C3"/>
    <w:rsid w:val="00836D65"/>
    <w:rsid w:val="00837F5F"/>
    <w:rsid w:val="00840E6A"/>
    <w:rsid w:val="008412C1"/>
    <w:rsid w:val="008413D7"/>
    <w:rsid w:val="0084155C"/>
    <w:rsid w:val="0084218C"/>
    <w:rsid w:val="0084255F"/>
    <w:rsid w:val="00842836"/>
    <w:rsid w:val="00842D5E"/>
    <w:rsid w:val="008430C7"/>
    <w:rsid w:val="00844BBF"/>
    <w:rsid w:val="00853067"/>
    <w:rsid w:val="008530B1"/>
    <w:rsid w:val="0085438D"/>
    <w:rsid w:val="00854499"/>
    <w:rsid w:val="00855338"/>
    <w:rsid w:val="008567F2"/>
    <w:rsid w:val="00856D8B"/>
    <w:rsid w:val="00857453"/>
    <w:rsid w:val="00861C18"/>
    <w:rsid w:val="0086200C"/>
    <w:rsid w:val="0086284E"/>
    <w:rsid w:val="008641C2"/>
    <w:rsid w:val="008648D5"/>
    <w:rsid w:val="00865CA4"/>
    <w:rsid w:val="00866E76"/>
    <w:rsid w:val="00867BC9"/>
    <w:rsid w:val="00867F79"/>
    <w:rsid w:val="008710F7"/>
    <w:rsid w:val="0087366D"/>
    <w:rsid w:val="0087466C"/>
    <w:rsid w:val="0087562D"/>
    <w:rsid w:val="008834FC"/>
    <w:rsid w:val="00883BA7"/>
    <w:rsid w:val="00886019"/>
    <w:rsid w:val="0088771B"/>
    <w:rsid w:val="0089133A"/>
    <w:rsid w:val="00893E65"/>
    <w:rsid w:val="0089527C"/>
    <w:rsid w:val="0089608A"/>
    <w:rsid w:val="008960CB"/>
    <w:rsid w:val="00896429"/>
    <w:rsid w:val="00897923"/>
    <w:rsid w:val="00897CBF"/>
    <w:rsid w:val="008A1332"/>
    <w:rsid w:val="008A3BBF"/>
    <w:rsid w:val="008A4EB2"/>
    <w:rsid w:val="008A7E4E"/>
    <w:rsid w:val="008B052E"/>
    <w:rsid w:val="008B453E"/>
    <w:rsid w:val="008B45A6"/>
    <w:rsid w:val="008B468A"/>
    <w:rsid w:val="008B50AF"/>
    <w:rsid w:val="008B6207"/>
    <w:rsid w:val="008B7F93"/>
    <w:rsid w:val="008C0AD2"/>
    <w:rsid w:val="008C4086"/>
    <w:rsid w:val="008C440A"/>
    <w:rsid w:val="008C4551"/>
    <w:rsid w:val="008C54F8"/>
    <w:rsid w:val="008C64BB"/>
    <w:rsid w:val="008C717F"/>
    <w:rsid w:val="008D0E3C"/>
    <w:rsid w:val="008D19AD"/>
    <w:rsid w:val="008D2A51"/>
    <w:rsid w:val="008D2AA8"/>
    <w:rsid w:val="008D693F"/>
    <w:rsid w:val="008D6BA3"/>
    <w:rsid w:val="008D73D1"/>
    <w:rsid w:val="008D7D90"/>
    <w:rsid w:val="008E075A"/>
    <w:rsid w:val="008E2B57"/>
    <w:rsid w:val="008E3471"/>
    <w:rsid w:val="008E40D6"/>
    <w:rsid w:val="008E7349"/>
    <w:rsid w:val="008E7D87"/>
    <w:rsid w:val="008E7DCD"/>
    <w:rsid w:val="008F0817"/>
    <w:rsid w:val="008F1131"/>
    <w:rsid w:val="008F20A6"/>
    <w:rsid w:val="008F412B"/>
    <w:rsid w:val="008F44A4"/>
    <w:rsid w:val="008F76F5"/>
    <w:rsid w:val="009004BE"/>
    <w:rsid w:val="00901262"/>
    <w:rsid w:val="00901346"/>
    <w:rsid w:val="0090185F"/>
    <w:rsid w:val="009024BB"/>
    <w:rsid w:val="00903F74"/>
    <w:rsid w:val="009042AA"/>
    <w:rsid w:val="00904801"/>
    <w:rsid w:val="00904C8C"/>
    <w:rsid w:val="0090504F"/>
    <w:rsid w:val="00905414"/>
    <w:rsid w:val="0090582C"/>
    <w:rsid w:val="009064A8"/>
    <w:rsid w:val="00906F70"/>
    <w:rsid w:val="00907359"/>
    <w:rsid w:val="009075F8"/>
    <w:rsid w:val="00911747"/>
    <w:rsid w:val="00911CEE"/>
    <w:rsid w:val="00912FD2"/>
    <w:rsid w:val="0091424C"/>
    <w:rsid w:val="0091567B"/>
    <w:rsid w:val="00915964"/>
    <w:rsid w:val="00915C24"/>
    <w:rsid w:val="009163A8"/>
    <w:rsid w:val="00916461"/>
    <w:rsid w:val="00916C53"/>
    <w:rsid w:val="00917EEF"/>
    <w:rsid w:val="00920C4D"/>
    <w:rsid w:val="00921368"/>
    <w:rsid w:val="00922837"/>
    <w:rsid w:val="009237DD"/>
    <w:rsid w:val="00923AD2"/>
    <w:rsid w:val="00924727"/>
    <w:rsid w:val="00924C8D"/>
    <w:rsid w:val="00924E10"/>
    <w:rsid w:val="0093084C"/>
    <w:rsid w:val="009320BB"/>
    <w:rsid w:val="0093446E"/>
    <w:rsid w:val="009348A4"/>
    <w:rsid w:val="00934E28"/>
    <w:rsid w:val="00935831"/>
    <w:rsid w:val="00935834"/>
    <w:rsid w:val="0093590C"/>
    <w:rsid w:val="00935E1F"/>
    <w:rsid w:val="0093673F"/>
    <w:rsid w:val="009402FA"/>
    <w:rsid w:val="00940DD3"/>
    <w:rsid w:val="00941B18"/>
    <w:rsid w:val="00942446"/>
    <w:rsid w:val="00942DB9"/>
    <w:rsid w:val="009438A7"/>
    <w:rsid w:val="00943D01"/>
    <w:rsid w:val="0094409D"/>
    <w:rsid w:val="00944F62"/>
    <w:rsid w:val="00945CA9"/>
    <w:rsid w:val="00945EF9"/>
    <w:rsid w:val="00946390"/>
    <w:rsid w:val="00946806"/>
    <w:rsid w:val="00947C9E"/>
    <w:rsid w:val="00950262"/>
    <w:rsid w:val="00952222"/>
    <w:rsid w:val="009522C6"/>
    <w:rsid w:val="00952EB5"/>
    <w:rsid w:val="00953AFA"/>
    <w:rsid w:val="0095430D"/>
    <w:rsid w:val="00955D6A"/>
    <w:rsid w:val="009573BE"/>
    <w:rsid w:val="00957F92"/>
    <w:rsid w:val="00960D7F"/>
    <w:rsid w:val="0096172D"/>
    <w:rsid w:val="00961973"/>
    <w:rsid w:val="00962236"/>
    <w:rsid w:val="00962C00"/>
    <w:rsid w:val="00963B78"/>
    <w:rsid w:val="00964178"/>
    <w:rsid w:val="0096491C"/>
    <w:rsid w:val="0096621F"/>
    <w:rsid w:val="009677DA"/>
    <w:rsid w:val="009715BF"/>
    <w:rsid w:val="00971934"/>
    <w:rsid w:val="00971F0D"/>
    <w:rsid w:val="00971F61"/>
    <w:rsid w:val="00972AFA"/>
    <w:rsid w:val="00973F3E"/>
    <w:rsid w:val="00975902"/>
    <w:rsid w:val="00976440"/>
    <w:rsid w:val="00981160"/>
    <w:rsid w:val="0098150E"/>
    <w:rsid w:val="009815C9"/>
    <w:rsid w:val="0098200B"/>
    <w:rsid w:val="0098397B"/>
    <w:rsid w:val="00984FD4"/>
    <w:rsid w:val="00987AAD"/>
    <w:rsid w:val="009903B2"/>
    <w:rsid w:val="00990EE2"/>
    <w:rsid w:val="00992B49"/>
    <w:rsid w:val="009938F4"/>
    <w:rsid w:val="009946FF"/>
    <w:rsid w:val="0099503F"/>
    <w:rsid w:val="009969AC"/>
    <w:rsid w:val="009A07A9"/>
    <w:rsid w:val="009A1A9D"/>
    <w:rsid w:val="009A21E7"/>
    <w:rsid w:val="009A30DB"/>
    <w:rsid w:val="009A3177"/>
    <w:rsid w:val="009A3F1F"/>
    <w:rsid w:val="009A457B"/>
    <w:rsid w:val="009A5620"/>
    <w:rsid w:val="009A6761"/>
    <w:rsid w:val="009B0154"/>
    <w:rsid w:val="009B0640"/>
    <w:rsid w:val="009B15EA"/>
    <w:rsid w:val="009B2ACE"/>
    <w:rsid w:val="009B2DEF"/>
    <w:rsid w:val="009B33A1"/>
    <w:rsid w:val="009B4640"/>
    <w:rsid w:val="009B4A79"/>
    <w:rsid w:val="009B4CA1"/>
    <w:rsid w:val="009B7F84"/>
    <w:rsid w:val="009C1E94"/>
    <w:rsid w:val="009C262C"/>
    <w:rsid w:val="009C2E2F"/>
    <w:rsid w:val="009C477B"/>
    <w:rsid w:val="009C5411"/>
    <w:rsid w:val="009C5D7A"/>
    <w:rsid w:val="009C5F73"/>
    <w:rsid w:val="009C628A"/>
    <w:rsid w:val="009C7371"/>
    <w:rsid w:val="009C73A6"/>
    <w:rsid w:val="009D0C0B"/>
    <w:rsid w:val="009D1AE4"/>
    <w:rsid w:val="009D260D"/>
    <w:rsid w:val="009D331E"/>
    <w:rsid w:val="009D3AB0"/>
    <w:rsid w:val="009E0AC2"/>
    <w:rsid w:val="009E0F76"/>
    <w:rsid w:val="009E1CD1"/>
    <w:rsid w:val="009E1CE7"/>
    <w:rsid w:val="009E1CF2"/>
    <w:rsid w:val="009E2073"/>
    <w:rsid w:val="009E3A01"/>
    <w:rsid w:val="009E487D"/>
    <w:rsid w:val="009F0AA6"/>
    <w:rsid w:val="009F3C30"/>
    <w:rsid w:val="009F4D33"/>
    <w:rsid w:val="009F613C"/>
    <w:rsid w:val="009F6508"/>
    <w:rsid w:val="009F7481"/>
    <w:rsid w:val="00A00172"/>
    <w:rsid w:val="00A02BF1"/>
    <w:rsid w:val="00A043A2"/>
    <w:rsid w:val="00A056C0"/>
    <w:rsid w:val="00A07A59"/>
    <w:rsid w:val="00A1050D"/>
    <w:rsid w:val="00A111FC"/>
    <w:rsid w:val="00A1129F"/>
    <w:rsid w:val="00A11B75"/>
    <w:rsid w:val="00A11EFD"/>
    <w:rsid w:val="00A12CC1"/>
    <w:rsid w:val="00A15EB9"/>
    <w:rsid w:val="00A17396"/>
    <w:rsid w:val="00A17976"/>
    <w:rsid w:val="00A2027C"/>
    <w:rsid w:val="00A21663"/>
    <w:rsid w:val="00A23192"/>
    <w:rsid w:val="00A24A07"/>
    <w:rsid w:val="00A26305"/>
    <w:rsid w:val="00A26C41"/>
    <w:rsid w:val="00A31460"/>
    <w:rsid w:val="00A33E60"/>
    <w:rsid w:val="00A357BB"/>
    <w:rsid w:val="00A35FA8"/>
    <w:rsid w:val="00A37699"/>
    <w:rsid w:val="00A4066F"/>
    <w:rsid w:val="00A41040"/>
    <w:rsid w:val="00A417BF"/>
    <w:rsid w:val="00A43E63"/>
    <w:rsid w:val="00A475B0"/>
    <w:rsid w:val="00A52663"/>
    <w:rsid w:val="00A548BC"/>
    <w:rsid w:val="00A5520F"/>
    <w:rsid w:val="00A5705F"/>
    <w:rsid w:val="00A57C53"/>
    <w:rsid w:val="00A57EDF"/>
    <w:rsid w:val="00A60163"/>
    <w:rsid w:val="00A60B6A"/>
    <w:rsid w:val="00A62498"/>
    <w:rsid w:val="00A62BAF"/>
    <w:rsid w:val="00A63B49"/>
    <w:rsid w:val="00A654CE"/>
    <w:rsid w:val="00A66066"/>
    <w:rsid w:val="00A71B21"/>
    <w:rsid w:val="00A72440"/>
    <w:rsid w:val="00A72723"/>
    <w:rsid w:val="00A72752"/>
    <w:rsid w:val="00A733FB"/>
    <w:rsid w:val="00A74D51"/>
    <w:rsid w:val="00A74F82"/>
    <w:rsid w:val="00A75020"/>
    <w:rsid w:val="00A75986"/>
    <w:rsid w:val="00A759D1"/>
    <w:rsid w:val="00A763A2"/>
    <w:rsid w:val="00A76D49"/>
    <w:rsid w:val="00A773D2"/>
    <w:rsid w:val="00A77FEB"/>
    <w:rsid w:val="00A817F5"/>
    <w:rsid w:val="00A81CAD"/>
    <w:rsid w:val="00A83FAD"/>
    <w:rsid w:val="00A848D1"/>
    <w:rsid w:val="00A8549A"/>
    <w:rsid w:val="00A854AE"/>
    <w:rsid w:val="00A8565F"/>
    <w:rsid w:val="00A86ED3"/>
    <w:rsid w:val="00A878EF"/>
    <w:rsid w:val="00A879E3"/>
    <w:rsid w:val="00A87D8C"/>
    <w:rsid w:val="00A904E2"/>
    <w:rsid w:val="00A910BD"/>
    <w:rsid w:val="00A91CDF"/>
    <w:rsid w:val="00A91DE4"/>
    <w:rsid w:val="00A9237A"/>
    <w:rsid w:val="00A94F47"/>
    <w:rsid w:val="00A95001"/>
    <w:rsid w:val="00A952FD"/>
    <w:rsid w:val="00A95B73"/>
    <w:rsid w:val="00A95CC1"/>
    <w:rsid w:val="00A96214"/>
    <w:rsid w:val="00A96A6D"/>
    <w:rsid w:val="00A96CE3"/>
    <w:rsid w:val="00A97BB7"/>
    <w:rsid w:val="00AA2870"/>
    <w:rsid w:val="00AA4D04"/>
    <w:rsid w:val="00AA608F"/>
    <w:rsid w:val="00AA652C"/>
    <w:rsid w:val="00AA6926"/>
    <w:rsid w:val="00AA791D"/>
    <w:rsid w:val="00AB1B1D"/>
    <w:rsid w:val="00AB1BCA"/>
    <w:rsid w:val="00AB3889"/>
    <w:rsid w:val="00AB393A"/>
    <w:rsid w:val="00AB570C"/>
    <w:rsid w:val="00AB749F"/>
    <w:rsid w:val="00AB7BDE"/>
    <w:rsid w:val="00AC0F2C"/>
    <w:rsid w:val="00AC2FBE"/>
    <w:rsid w:val="00AC73D1"/>
    <w:rsid w:val="00AC776F"/>
    <w:rsid w:val="00AD020B"/>
    <w:rsid w:val="00AD268E"/>
    <w:rsid w:val="00AD424E"/>
    <w:rsid w:val="00AD67DB"/>
    <w:rsid w:val="00AD7088"/>
    <w:rsid w:val="00AD7BB1"/>
    <w:rsid w:val="00AE0EE2"/>
    <w:rsid w:val="00AE16FD"/>
    <w:rsid w:val="00AE1F2C"/>
    <w:rsid w:val="00AE2789"/>
    <w:rsid w:val="00AE2DE9"/>
    <w:rsid w:val="00AE427C"/>
    <w:rsid w:val="00AE4FBF"/>
    <w:rsid w:val="00AE5278"/>
    <w:rsid w:val="00AE5AE0"/>
    <w:rsid w:val="00AE72CE"/>
    <w:rsid w:val="00AF004D"/>
    <w:rsid w:val="00AF09BB"/>
    <w:rsid w:val="00AF1608"/>
    <w:rsid w:val="00AF2610"/>
    <w:rsid w:val="00AF2EEB"/>
    <w:rsid w:val="00AF4857"/>
    <w:rsid w:val="00AF5810"/>
    <w:rsid w:val="00AF64FB"/>
    <w:rsid w:val="00AF785A"/>
    <w:rsid w:val="00AF7A7B"/>
    <w:rsid w:val="00AF7E4B"/>
    <w:rsid w:val="00B00772"/>
    <w:rsid w:val="00B012A9"/>
    <w:rsid w:val="00B0166A"/>
    <w:rsid w:val="00B01E00"/>
    <w:rsid w:val="00B037FC"/>
    <w:rsid w:val="00B04296"/>
    <w:rsid w:val="00B05804"/>
    <w:rsid w:val="00B077B5"/>
    <w:rsid w:val="00B07C44"/>
    <w:rsid w:val="00B10464"/>
    <w:rsid w:val="00B11429"/>
    <w:rsid w:val="00B11648"/>
    <w:rsid w:val="00B11951"/>
    <w:rsid w:val="00B1357F"/>
    <w:rsid w:val="00B15DCB"/>
    <w:rsid w:val="00B16826"/>
    <w:rsid w:val="00B16ACE"/>
    <w:rsid w:val="00B22226"/>
    <w:rsid w:val="00B223E3"/>
    <w:rsid w:val="00B235A2"/>
    <w:rsid w:val="00B2378A"/>
    <w:rsid w:val="00B23B87"/>
    <w:rsid w:val="00B24E0D"/>
    <w:rsid w:val="00B2507C"/>
    <w:rsid w:val="00B27A7C"/>
    <w:rsid w:val="00B36182"/>
    <w:rsid w:val="00B36BA7"/>
    <w:rsid w:val="00B36C82"/>
    <w:rsid w:val="00B370C3"/>
    <w:rsid w:val="00B37951"/>
    <w:rsid w:val="00B37FE3"/>
    <w:rsid w:val="00B40BC4"/>
    <w:rsid w:val="00B40E67"/>
    <w:rsid w:val="00B4353D"/>
    <w:rsid w:val="00B44538"/>
    <w:rsid w:val="00B44D3C"/>
    <w:rsid w:val="00B454A5"/>
    <w:rsid w:val="00B45A48"/>
    <w:rsid w:val="00B47A93"/>
    <w:rsid w:val="00B47B3A"/>
    <w:rsid w:val="00B50D87"/>
    <w:rsid w:val="00B51B18"/>
    <w:rsid w:val="00B52464"/>
    <w:rsid w:val="00B545BE"/>
    <w:rsid w:val="00B54BBB"/>
    <w:rsid w:val="00B55157"/>
    <w:rsid w:val="00B5594A"/>
    <w:rsid w:val="00B5612B"/>
    <w:rsid w:val="00B5735D"/>
    <w:rsid w:val="00B5748D"/>
    <w:rsid w:val="00B60680"/>
    <w:rsid w:val="00B62F8F"/>
    <w:rsid w:val="00B633DB"/>
    <w:rsid w:val="00B63B58"/>
    <w:rsid w:val="00B63D47"/>
    <w:rsid w:val="00B64B0F"/>
    <w:rsid w:val="00B64E6D"/>
    <w:rsid w:val="00B65F48"/>
    <w:rsid w:val="00B65FCA"/>
    <w:rsid w:val="00B66670"/>
    <w:rsid w:val="00B66F50"/>
    <w:rsid w:val="00B67202"/>
    <w:rsid w:val="00B745E9"/>
    <w:rsid w:val="00B74827"/>
    <w:rsid w:val="00B76017"/>
    <w:rsid w:val="00B761EE"/>
    <w:rsid w:val="00B76E66"/>
    <w:rsid w:val="00B81D21"/>
    <w:rsid w:val="00B838D3"/>
    <w:rsid w:val="00B84DA2"/>
    <w:rsid w:val="00B85EDB"/>
    <w:rsid w:val="00B87356"/>
    <w:rsid w:val="00B87A91"/>
    <w:rsid w:val="00B87F29"/>
    <w:rsid w:val="00B92B7A"/>
    <w:rsid w:val="00B949EE"/>
    <w:rsid w:val="00B978C2"/>
    <w:rsid w:val="00BA266E"/>
    <w:rsid w:val="00BA2B59"/>
    <w:rsid w:val="00BA3A1C"/>
    <w:rsid w:val="00BA41A8"/>
    <w:rsid w:val="00BA4802"/>
    <w:rsid w:val="00BA5229"/>
    <w:rsid w:val="00BA5C30"/>
    <w:rsid w:val="00BA6413"/>
    <w:rsid w:val="00BA65D4"/>
    <w:rsid w:val="00BB0074"/>
    <w:rsid w:val="00BB1B6D"/>
    <w:rsid w:val="00BB3EA4"/>
    <w:rsid w:val="00BB456B"/>
    <w:rsid w:val="00BB4E3A"/>
    <w:rsid w:val="00BB5630"/>
    <w:rsid w:val="00BB563B"/>
    <w:rsid w:val="00BB71F7"/>
    <w:rsid w:val="00BB725D"/>
    <w:rsid w:val="00BB79B6"/>
    <w:rsid w:val="00BC1779"/>
    <w:rsid w:val="00BC3BF7"/>
    <w:rsid w:val="00BC3D14"/>
    <w:rsid w:val="00BC420F"/>
    <w:rsid w:val="00BC4F06"/>
    <w:rsid w:val="00BC5242"/>
    <w:rsid w:val="00BC5929"/>
    <w:rsid w:val="00BC719D"/>
    <w:rsid w:val="00BD1736"/>
    <w:rsid w:val="00BD19E1"/>
    <w:rsid w:val="00BD263D"/>
    <w:rsid w:val="00BD33A4"/>
    <w:rsid w:val="00BD3459"/>
    <w:rsid w:val="00BD534D"/>
    <w:rsid w:val="00BD53D0"/>
    <w:rsid w:val="00BD58E5"/>
    <w:rsid w:val="00BD5A33"/>
    <w:rsid w:val="00BD5AD0"/>
    <w:rsid w:val="00BD6C1A"/>
    <w:rsid w:val="00BD7754"/>
    <w:rsid w:val="00BD7DC4"/>
    <w:rsid w:val="00BE001C"/>
    <w:rsid w:val="00BE008E"/>
    <w:rsid w:val="00BE21C4"/>
    <w:rsid w:val="00BE4E10"/>
    <w:rsid w:val="00BE6D26"/>
    <w:rsid w:val="00BF3702"/>
    <w:rsid w:val="00BF3B00"/>
    <w:rsid w:val="00BF4243"/>
    <w:rsid w:val="00BF4FB3"/>
    <w:rsid w:val="00BF58D2"/>
    <w:rsid w:val="00BF7CB4"/>
    <w:rsid w:val="00C003B5"/>
    <w:rsid w:val="00C00F50"/>
    <w:rsid w:val="00C0310D"/>
    <w:rsid w:val="00C037EE"/>
    <w:rsid w:val="00C053E3"/>
    <w:rsid w:val="00C0594C"/>
    <w:rsid w:val="00C06B72"/>
    <w:rsid w:val="00C06DDF"/>
    <w:rsid w:val="00C07F5B"/>
    <w:rsid w:val="00C10E3A"/>
    <w:rsid w:val="00C116CE"/>
    <w:rsid w:val="00C124F8"/>
    <w:rsid w:val="00C133D4"/>
    <w:rsid w:val="00C13F36"/>
    <w:rsid w:val="00C14C23"/>
    <w:rsid w:val="00C16126"/>
    <w:rsid w:val="00C203B2"/>
    <w:rsid w:val="00C20A91"/>
    <w:rsid w:val="00C216CD"/>
    <w:rsid w:val="00C21927"/>
    <w:rsid w:val="00C222C5"/>
    <w:rsid w:val="00C23BB8"/>
    <w:rsid w:val="00C26E0E"/>
    <w:rsid w:val="00C2776B"/>
    <w:rsid w:val="00C277ED"/>
    <w:rsid w:val="00C27F9A"/>
    <w:rsid w:val="00C3177D"/>
    <w:rsid w:val="00C31C20"/>
    <w:rsid w:val="00C33FE6"/>
    <w:rsid w:val="00C34524"/>
    <w:rsid w:val="00C35CDE"/>
    <w:rsid w:val="00C37B0F"/>
    <w:rsid w:val="00C4054A"/>
    <w:rsid w:val="00C40DEB"/>
    <w:rsid w:val="00C41439"/>
    <w:rsid w:val="00C4273D"/>
    <w:rsid w:val="00C427B4"/>
    <w:rsid w:val="00C42826"/>
    <w:rsid w:val="00C43E13"/>
    <w:rsid w:val="00C455F5"/>
    <w:rsid w:val="00C46A64"/>
    <w:rsid w:val="00C4703D"/>
    <w:rsid w:val="00C47B89"/>
    <w:rsid w:val="00C50A77"/>
    <w:rsid w:val="00C50B6F"/>
    <w:rsid w:val="00C5230C"/>
    <w:rsid w:val="00C52C63"/>
    <w:rsid w:val="00C52D5A"/>
    <w:rsid w:val="00C5375E"/>
    <w:rsid w:val="00C53ADC"/>
    <w:rsid w:val="00C55604"/>
    <w:rsid w:val="00C57212"/>
    <w:rsid w:val="00C6065A"/>
    <w:rsid w:val="00C61421"/>
    <w:rsid w:val="00C61446"/>
    <w:rsid w:val="00C615B9"/>
    <w:rsid w:val="00C624DD"/>
    <w:rsid w:val="00C62909"/>
    <w:rsid w:val="00C62DBB"/>
    <w:rsid w:val="00C63885"/>
    <w:rsid w:val="00C63EDB"/>
    <w:rsid w:val="00C640B9"/>
    <w:rsid w:val="00C647FE"/>
    <w:rsid w:val="00C66CEA"/>
    <w:rsid w:val="00C70BE4"/>
    <w:rsid w:val="00C70E74"/>
    <w:rsid w:val="00C71B42"/>
    <w:rsid w:val="00C726B8"/>
    <w:rsid w:val="00C74FF3"/>
    <w:rsid w:val="00C7592A"/>
    <w:rsid w:val="00C75B69"/>
    <w:rsid w:val="00C75F0E"/>
    <w:rsid w:val="00C7678C"/>
    <w:rsid w:val="00C768FF"/>
    <w:rsid w:val="00C81178"/>
    <w:rsid w:val="00C81C75"/>
    <w:rsid w:val="00C82F97"/>
    <w:rsid w:val="00C84BFE"/>
    <w:rsid w:val="00C86E79"/>
    <w:rsid w:val="00C877AA"/>
    <w:rsid w:val="00C87ECC"/>
    <w:rsid w:val="00C90222"/>
    <w:rsid w:val="00C90618"/>
    <w:rsid w:val="00C90D81"/>
    <w:rsid w:val="00C91D45"/>
    <w:rsid w:val="00C925DE"/>
    <w:rsid w:val="00C94410"/>
    <w:rsid w:val="00C95481"/>
    <w:rsid w:val="00C969F9"/>
    <w:rsid w:val="00CA0490"/>
    <w:rsid w:val="00CA0802"/>
    <w:rsid w:val="00CA146F"/>
    <w:rsid w:val="00CA15B0"/>
    <w:rsid w:val="00CA162B"/>
    <w:rsid w:val="00CA246F"/>
    <w:rsid w:val="00CA267B"/>
    <w:rsid w:val="00CA293D"/>
    <w:rsid w:val="00CA2D66"/>
    <w:rsid w:val="00CA3765"/>
    <w:rsid w:val="00CA387D"/>
    <w:rsid w:val="00CA511E"/>
    <w:rsid w:val="00CA5524"/>
    <w:rsid w:val="00CA5900"/>
    <w:rsid w:val="00CA6AAB"/>
    <w:rsid w:val="00CB2CD9"/>
    <w:rsid w:val="00CB47EC"/>
    <w:rsid w:val="00CB489C"/>
    <w:rsid w:val="00CB4D21"/>
    <w:rsid w:val="00CB54C1"/>
    <w:rsid w:val="00CB5585"/>
    <w:rsid w:val="00CB6781"/>
    <w:rsid w:val="00CB72B4"/>
    <w:rsid w:val="00CC0A7B"/>
    <w:rsid w:val="00CC3CFA"/>
    <w:rsid w:val="00CC40BC"/>
    <w:rsid w:val="00CC4B1D"/>
    <w:rsid w:val="00CC5846"/>
    <w:rsid w:val="00CC603A"/>
    <w:rsid w:val="00CC6ED8"/>
    <w:rsid w:val="00CD035C"/>
    <w:rsid w:val="00CD0720"/>
    <w:rsid w:val="00CD0D0B"/>
    <w:rsid w:val="00CD0FFE"/>
    <w:rsid w:val="00CD2E84"/>
    <w:rsid w:val="00CD3BF1"/>
    <w:rsid w:val="00CD43FE"/>
    <w:rsid w:val="00CD5E56"/>
    <w:rsid w:val="00CD7A4F"/>
    <w:rsid w:val="00CE0D78"/>
    <w:rsid w:val="00CE3AD2"/>
    <w:rsid w:val="00CE3C9E"/>
    <w:rsid w:val="00CE3F30"/>
    <w:rsid w:val="00CE58C7"/>
    <w:rsid w:val="00CF0448"/>
    <w:rsid w:val="00CF09E8"/>
    <w:rsid w:val="00CF0D7E"/>
    <w:rsid w:val="00CF44A1"/>
    <w:rsid w:val="00CF501F"/>
    <w:rsid w:val="00CF59BC"/>
    <w:rsid w:val="00CF647C"/>
    <w:rsid w:val="00CF7557"/>
    <w:rsid w:val="00D00A01"/>
    <w:rsid w:val="00D01C5C"/>
    <w:rsid w:val="00D02D41"/>
    <w:rsid w:val="00D02E14"/>
    <w:rsid w:val="00D02F33"/>
    <w:rsid w:val="00D03A84"/>
    <w:rsid w:val="00D04CF1"/>
    <w:rsid w:val="00D04D29"/>
    <w:rsid w:val="00D05225"/>
    <w:rsid w:val="00D058E3"/>
    <w:rsid w:val="00D05C1D"/>
    <w:rsid w:val="00D068C8"/>
    <w:rsid w:val="00D07353"/>
    <w:rsid w:val="00D1018B"/>
    <w:rsid w:val="00D1210D"/>
    <w:rsid w:val="00D1310F"/>
    <w:rsid w:val="00D13574"/>
    <w:rsid w:val="00D13F95"/>
    <w:rsid w:val="00D14CD6"/>
    <w:rsid w:val="00D14F03"/>
    <w:rsid w:val="00D1520B"/>
    <w:rsid w:val="00D154B4"/>
    <w:rsid w:val="00D172AD"/>
    <w:rsid w:val="00D203B8"/>
    <w:rsid w:val="00D20BB6"/>
    <w:rsid w:val="00D2265E"/>
    <w:rsid w:val="00D233A3"/>
    <w:rsid w:val="00D24413"/>
    <w:rsid w:val="00D25D3C"/>
    <w:rsid w:val="00D27268"/>
    <w:rsid w:val="00D27776"/>
    <w:rsid w:val="00D2793C"/>
    <w:rsid w:val="00D32173"/>
    <w:rsid w:val="00D33444"/>
    <w:rsid w:val="00D33835"/>
    <w:rsid w:val="00D33DA9"/>
    <w:rsid w:val="00D343E0"/>
    <w:rsid w:val="00D344FF"/>
    <w:rsid w:val="00D3618E"/>
    <w:rsid w:val="00D400C2"/>
    <w:rsid w:val="00D4055C"/>
    <w:rsid w:val="00D40588"/>
    <w:rsid w:val="00D405CB"/>
    <w:rsid w:val="00D41144"/>
    <w:rsid w:val="00D41C47"/>
    <w:rsid w:val="00D42E47"/>
    <w:rsid w:val="00D431B3"/>
    <w:rsid w:val="00D44236"/>
    <w:rsid w:val="00D4423D"/>
    <w:rsid w:val="00D45568"/>
    <w:rsid w:val="00D4760A"/>
    <w:rsid w:val="00D5038F"/>
    <w:rsid w:val="00D505CA"/>
    <w:rsid w:val="00D50C7F"/>
    <w:rsid w:val="00D50CE1"/>
    <w:rsid w:val="00D510E4"/>
    <w:rsid w:val="00D51A26"/>
    <w:rsid w:val="00D53692"/>
    <w:rsid w:val="00D56F17"/>
    <w:rsid w:val="00D57D19"/>
    <w:rsid w:val="00D57DA1"/>
    <w:rsid w:val="00D60FE0"/>
    <w:rsid w:val="00D614E1"/>
    <w:rsid w:val="00D65DB0"/>
    <w:rsid w:val="00D65E24"/>
    <w:rsid w:val="00D6707D"/>
    <w:rsid w:val="00D6794C"/>
    <w:rsid w:val="00D70A70"/>
    <w:rsid w:val="00D74B3C"/>
    <w:rsid w:val="00D74E4D"/>
    <w:rsid w:val="00D760C1"/>
    <w:rsid w:val="00D76E39"/>
    <w:rsid w:val="00D77652"/>
    <w:rsid w:val="00D77771"/>
    <w:rsid w:val="00D809DC"/>
    <w:rsid w:val="00D80BA1"/>
    <w:rsid w:val="00D8357F"/>
    <w:rsid w:val="00D855F8"/>
    <w:rsid w:val="00D86745"/>
    <w:rsid w:val="00D8676E"/>
    <w:rsid w:val="00D871D9"/>
    <w:rsid w:val="00D90519"/>
    <w:rsid w:val="00D91C76"/>
    <w:rsid w:val="00D95327"/>
    <w:rsid w:val="00D961B8"/>
    <w:rsid w:val="00DA0326"/>
    <w:rsid w:val="00DA065A"/>
    <w:rsid w:val="00DA10E8"/>
    <w:rsid w:val="00DA1574"/>
    <w:rsid w:val="00DA1B0F"/>
    <w:rsid w:val="00DA1E90"/>
    <w:rsid w:val="00DA2B2E"/>
    <w:rsid w:val="00DA4CDC"/>
    <w:rsid w:val="00DB3E6C"/>
    <w:rsid w:val="00DB48B4"/>
    <w:rsid w:val="00DB65BD"/>
    <w:rsid w:val="00DB69F5"/>
    <w:rsid w:val="00DB7955"/>
    <w:rsid w:val="00DC054C"/>
    <w:rsid w:val="00DC3036"/>
    <w:rsid w:val="00DD45A0"/>
    <w:rsid w:val="00DD4F1C"/>
    <w:rsid w:val="00DD5664"/>
    <w:rsid w:val="00DD6FDB"/>
    <w:rsid w:val="00DD723F"/>
    <w:rsid w:val="00DD7993"/>
    <w:rsid w:val="00DD7C5E"/>
    <w:rsid w:val="00DD7C66"/>
    <w:rsid w:val="00DE1547"/>
    <w:rsid w:val="00DE300B"/>
    <w:rsid w:val="00DE3F51"/>
    <w:rsid w:val="00DE4013"/>
    <w:rsid w:val="00DE598E"/>
    <w:rsid w:val="00DE7231"/>
    <w:rsid w:val="00DE7895"/>
    <w:rsid w:val="00DE7B85"/>
    <w:rsid w:val="00DF2329"/>
    <w:rsid w:val="00DF262C"/>
    <w:rsid w:val="00DF3C75"/>
    <w:rsid w:val="00DF65E9"/>
    <w:rsid w:val="00DF6EBE"/>
    <w:rsid w:val="00DF6FBB"/>
    <w:rsid w:val="00DF76FA"/>
    <w:rsid w:val="00DF7E94"/>
    <w:rsid w:val="00E0196E"/>
    <w:rsid w:val="00E02356"/>
    <w:rsid w:val="00E02CB1"/>
    <w:rsid w:val="00E03055"/>
    <w:rsid w:val="00E039B1"/>
    <w:rsid w:val="00E03C3E"/>
    <w:rsid w:val="00E04E39"/>
    <w:rsid w:val="00E05505"/>
    <w:rsid w:val="00E064EF"/>
    <w:rsid w:val="00E06B92"/>
    <w:rsid w:val="00E07697"/>
    <w:rsid w:val="00E10409"/>
    <w:rsid w:val="00E14AFF"/>
    <w:rsid w:val="00E17E6B"/>
    <w:rsid w:val="00E2006A"/>
    <w:rsid w:val="00E20B4D"/>
    <w:rsid w:val="00E21383"/>
    <w:rsid w:val="00E253D4"/>
    <w:rsid w:val="00E258AA"/>
    <w:rsid w:val="00E258CD"/>
    <w:rsid w:val="00E258D6"/>
    <w:rsid w:val="00E27163"/>
    <w:rsid w:val="00E27E91"/>
    <w:rsid w:val="00E300DC"/>
    <w:rsid w:val="00E3056A"/>
    <w:rsid w:val="00E30E9B"/>
    <w:rsid w:val="00E313BD"/>
    <w:rsid w:val="00E31C96"/>
    <w:rsid w:val="00E31F4F"/>
    <w:rsid w:val="00E32CA1"/>
    <w:rsid w:val="00E33111"/>
    <w:rsid w:val="00E3417C"/>
    <w:rsid w:val="00E36EB3"/>
    <w:rsid w:val="00E379B7"/>
    <w:rsid w:val="00E37FC2"/>
    <w:rsid w:val="00E40549"/>
    <w:rsid w:val="00E40AD4"/>
    <w:rsid w:val="00E40ECB"/>
    <w:rsid w:val="00E41DC2"/>
    <w:rsid w:val="00E44D22"/>
    <w:rsid w:val="00E452AF"/>
    <w:rsid w:val="00E45782"/>
    <w:rsid w:val="00E458FF"/>
    <w:rsid w:val="00E45CCD"/>
    <w:rsid w:val="00E46AEC"/>
    <w:rsid w:val="00E470FA"/>
    <w:rsid w:val="00E47C78"/>
    <w:rsid w:val="00E507A5"/>
    <w:rsid w:val="00E53118"/>
    <w:rsid w:val="00E537F5"/>
    <w:rsid w:val="00E5387A"/>
    <w:rsid w:val="00E53D84"/>
    <w:rsid w:val="00E60F49"/>
    <w:rsid w:val="00E62837"/>
    <w:rsid w:val="00E628BC"/>
    <w:rsid w:val="00E629C0"/>
    <w:rsid w:val="00E63F69"/>
    <w:rsid w:val="00E65288"/>
    <w:rsid w:val="00E65D9E"/>
    <w:rsid w:val="00E65F47"/>
    <w:rsid w:val="00E66504"/>
    <w:rsid w:val="00E70FC8"/>
    <w:rsid w:val="00E7149F"/>
    <w:rsid w:val="00E721B3"/>
    <w:rsid w:val="00E72329"/>
    <w:rsid w:val="00E72F36"/>
    <w:rsid w:val="00E75154"/>
    <w:rsid w:val="00E755E7"/>
    <w:rsid w:val="00E75E7B"/>
    <w:rsid w:val="00E76BB1"/>
    <w:rsid w:val="00E771C6"/>
    <w:rsid w:val="00E77724"/>
    <w:rsid w:val="00E80303"/>
    <w:rsid w:val="00E80632"/>
    <w:rsid w:val="00E8185E"/>
    <w:rsid w:val="00E81FF8"/>
    <w:rsid w:val="00E83353"/>
    <w:rsid w:val="00E84064"/>
    <w:rsid w:val="00E85341"/>
    <w:rsid w:val="00E86580"/>
    <w:rsid w:val="00E866DA"/>
    <w:rsid w:val="00E87BC5"/>
    <w:rsid w:val="00E92587"/>
    <w:rsid w:val="00E92C69"/>
    <w:rsid w:val="00E9330D"/>
    <w:rsid w:val="00E93691"/>
    <w:rsid w:val="00E93FF0"/>
    <w:rsid w:val="00E95301"/>
    <w:rsid w:val="00E95E00"/>
    <w:rsid w:val="00EA0FC7"/>
    <w:rsid w:val="00EA162F"/>
    <w:rsid w:val="00EA1986"/>
    <w:rsid w:val="00EA2754"/>
    <w:rsid w:val="00EA29C7"/>
    <w:rsid w:val="00EA5104"/>
    <w:rsid w:val="00EA6C30"/>
    <w:rsid w:val="00EB0461"/>
    <w:rsid w:val="00EB1482"/>
    <w:rsid w:val="00EB1D68"/>
    <w:rsid w:val="00EB2244"/>
    <w:rsid w:val="00EB2912"/>
    <w:rsid w:val="00EB2978"/>
    <w:rsid w:val="00EB3164"/>
    <w:rsid w:val="00EB7351"/>
    <w:rsid w:val="00EB7FAE"/>
    <w:rsid w:val="00EC2A74"/>
    <w:rsid w:val="00EC3252"/>
    <w:rsid w:val="00EC33F4"/>
    <w:rsid w:val="00EC5833"/>
    <w:rsid w:val="00EC5E71"/>
    <w:rsid w:val="00EC7070"/>
    <w:rsid w:val="00ED04DF"/>
    <w:rsid w:val="00ED09B0"/>
    <w:rsid w:val="00ED09BA"/>
    <w:rsid w:val="00ED0A67"/>
    <w:rsid w:val="00ED3463"/>
    <w:rsid w:val="00ED35C0"/>
    <w:rsid w:val="00ED3C72"/>
    <w:rsid w:val="00ED45C0"/>
    <w:rsid w:val="00ED4942"/>
    <w:rsid w:val="00ED4DE1"/>
    <w:rsid w:val="00ED50BB"/>
    <w:rsid w:val="00ED5258"/>
    <w:rsid w:val="00ED5618"/>
    <w:rsid w:val="00ED6F96"/>
    <w:rsid w:val="00EE0891"/>
    <w:rsid w:val="00EE1365"/>
    <w:rsid w:val="00EE1DB0"/>
    <w:rsid w:val="00EE22D4"/>
    <w:rsid w:val="00EE26B1"/>
    <w:rsid w:val="00EE4A86"/>
    <w:rsid w:val="00EE5C7B"/>
    <w:rsid w:val="00EF0157"/>
    <w:rsid w:val="00EF2ADF"/>
    <w:rsid w:val="00EF4C35"/>
    <w:rsid w:val="00EF677D"/>
    <w:rsid w:val="00F03792"/>
    <w:rsid w:val="00F04639"/>
    <w:rsid w:val="00F0619C"/>
    <w:rsid w:val="00F062C0"/>
    <w:rsid w:val="00F07B1C"/>
    <w:rsid w:val="00F1163E"/>
    <w:rsid w:val="00F1246B"/>
    <w:rsid w:val="00F13390"/>
    <w:rsid w:val="00F14252"/>
    <w:rsid w:val="00F14791"/>
    <w:rsid w:val="00F14973"/>
    <w:rsid w:val="00F166B4"/>
    <w:rsid w:val="00F20F92"/>
    <w:rsid w:val="00F23E53"/>
    <w:rsid w:val="00F257B4"/>
    <w:rsid w:val="00F25F6C"/>
    <w:rsid w:val="00F26261"/>
    <w:rsid w:val="00F265F7"/>
    <w:rsid w:val="00F272D6"/>
    <w:rsid w:val="00F2758A"/>
    <w:rsid w:val="00F27680"/>
    <w:rsid w:val="00F2782C"/>
    <w:rsid w:val="00F30F05"/>
    <w:rsid w:val="00F31525"/>
    <w:rsid w:val="00F322E6"/>
    <w:rsid w:val="00F327B9"/>
    <w:rsid w:val="00F32CA2"/>
    <w:rsid w:val="00F33802"/>
    <w:rsid w:val="00F37AD1"/>
    <w:rsid w:val="00F40E39"/>
    <w:rsid w:val="00F40FC1"/>
    <w:rsid w:val="00F41613"/>
    <w:rsid w:val="00F4205E"/>
    <w:rsid w:val="00F42146"/>
    <w:rsid w:val="00F43120"/>
    <w:rsid w:val="00F436FB"/>
    <w:rsid w:val="00F456A5"/>
    <w:rsid w:val="00F46E58"/>
    <w:rsid w:val="00F46E5F"/>
    <w:rsid w:val="00F5060F"/>
    <w:rsid w:val="00F508E8"/>
    <w:rsid w:val="00F50C34"/>
    <w:rsid w:val="00F51146"/>
    <w:rsid w:val="00F51808"/>
    <w:rsid w:val="00F53728"/>
    <w:rsid w:val="00F55273"/>
    <w:rsid w:val="00F55BFE"/>
    <w:rsid w:val="00F56246"/>
    <w:rsid w:val="00F56A6E"/>
    <w:rsid w:val="00F578D5"/>
    <w:rsid w:val="00F605EC"/>
    <w:rsid w:val="00F611FF"/>
    <w:rsid w:val="00F61824"/>
    <w:rsid w:val="00F63182"/>
    <w:rsid w:val="00F63313"/>
    <w:rsid w:val="00F65823"/>
    <w:rsid w:val="00F658BD"/>
    <w:rsid w:val="00F65A13"/>
    <w:rsid w:val="00F70AB3"/>
    <w:rsid w:val="00F70E6E"/>
    <w:rsid w:val="00F71904"/>
    <w:rsid w:val="00F72665"/>
    <w:rsid w:val="00F74A33"/>
    <w:rsid w:val="00F74E8A"/>
    <w:rsid w:val="00F754CD"/>
    <w:rsid w:val="00F764A3"/>
    <w:rsid w:val="00F768A7"/>
    <w:rsid w:val="00F77958"/>
    <w:rsid w:val="00F82DD4"/>
    <w:rsid w:val="00F83054"/>
    <w:rsid w:val="00F83731"/>
    <w:rsid w:val="00F83990"/>
    <w:rsid w:val="00F852BD"/>
    <w:rsid w:val="00F86C2A"/>
    <w:rsid w:val="00F86D6A"/>
    <w:rsid w:val="00F87A15"/>
    <w:rsid w:val="00F9209E"/>
    <w:rsid w:val="00F92318"/>
    <w:rsid w:val="00F9281A"/>
    <w:rsid w:val="00F92E57"/>
    <w:rsid w:val="00F958CD"/>
    <w:rsid w:val="00F95EB3"/>
    <w:rsid w:val="00F96F2A"/>
    <w:rsid w:val="00FA05CA"/>
    <w:rsid w:val="00FA0BBC"/>
    <w:rsid w:val="00FA0D60"/>
    <w:rsid w:val="00FA176F"/>
    <w:rsid w:val="00FA1C39"/>
    <w:rsid w:val="00FA1CE2"/>
    <w:rsid w:val="00FA3E53"/>
    <w:rsid w:val="00FA3F03"/>
    <w:rsid w:val="00FA495B"/>
    <w:rsid w:val="00FA49A3"/>
    <w:rsid w:val="00FA513C"/>
    <w:rsid w:val="00FA6707"/>
    <w:rsid w:val="00FA6915"/>
    <w:rsid w:val="00FA7FDB"/>
    <w:rsid w:val="00FB0083"/>
    <w:rsid w:val="00FB0944"/>
    <w:rsid w:val="00FB0E8D"/>
    <w:rsid w:val="00FB1EE2"/>
    <w:rsid w:val="00FB20F8"/>
    <w:rsid w:val="00FB28FF"/>
    <w:rsid w:val="00FB2C9D"/>
    <w:rsid w:val="00FB509E"/>
    <w:rsid w:val="00FB5F98"/>
    <w:rsid w:val="00FC5774"/>
    <w:rsid w:val="00FD0233"/>
    <w:rsid w:val="00FD045C"/>
    <w:rsid w:val="00FD23F3"/>
    <w:rsid w:val="00FD2EEF"/>
    <w:rsid w:val="00FD49A0"/>
    <w:rsid w:val="00FD59C9"/>
    <w:rsid w:val="00FD6BE4"/>
    <w:rsid w:val="00FD7A1D"/>
    <w:rsid w:val="00FD7BB6"/>
    <w:rsid w:val="00FE0BF0"/>
    <w:rsid w:val="00FE1068"/>
    <w:rsid w:val="00FE1605"/>
    <w:rsid w:val="00FE413E"/>
    <w:rsid w:val="00FE45A1"/>
    <w:rsid w:val="00FE49A3"/>
    <w:rsid w:val="00FE5A60"/>
    <w:rsid w:val="00FE6738"/>
    <w:rsid w:val="00FE6941"/>
    <w:rsid w:val="00FE7B9A"/>
    <w:rsid w:val="00FE7D71"/>
    <w:rsid w:val="00FF1323"/>
    <w:rsid w:val="00FF23D5"/>
    <w:rsid w:val="00FF284F"/>
    <w:rsid w:val="00FF2C54"/>
    <w:rsid w:val="00FF3E86"/>
    <w:rsid w:val="00FF416A"/>
    <w:rsid w:val="00FF4A14"/>
    <w:rsid w:val="00FF567D"/>
    <w:rsid w:val="00FF5EB1"/>
    <w:rsid w:val="00FF635A"/>
    <w:rsid w:val="00FF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DAF30DC"/>
  <w15:docId w15:val="{DCEF963B-EC1A-4354-9A91-709EA1D8F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semiHidden/>
    <w:rsid w:val="0084255F"/>
    <w:pPr>
      <w:widowControl w:val="0"/>
      <w:ind w:firstLineChars="100" w:firstLine="205"/>
      <w:jc w:val="both"/>
    </w:pPr>
    <w:rPr>
      <w:sz w:val="20"/>
    </w:rPr>
  </w:style>
  <w:style w:type="paragraph" w:styleId="1">
    <w:name w:val="heading 1"/>
    <w:basedOn w:val="a"/>
    <w:next w:val="a"/>
    <w:uiPriority w:val="99"/>
    <w:semiHidden/>
    <w:rsid w:val="004F2353"/>
    <w:pPr>
      <w:ind w:firstLineChars="0" w:firstLine="0"/>
      <w:jc w:val="left"/>
      <w:outlineLvl w:val="0"/>
    </w:pPr>
    <w:rPr>
      <w:rFonts w:asciiTheme="majorHAnsi" w:eastAsiaTheme="majorEastAsia" w:hAnsiTheme="majorHAnsi" w:cs="Times New Roman"/>
      <w:b/>
      <w:sz w:val="21"/>
    </w:rPr>
  </w:style>
  <w:style w:type="paragraph" w:styleId="2">
    <w:name w:val="heading 2"/>
    <w:basedOn w:val="a"/>
    <w:next w:val="a"/>
    <w:uiPriority w:val="99"/>
    <w:semiHidden/>
    <w:rsid w:val="000957CE"/>
    <w:pPr>
      <w:ind w:firstLineChars="0" w:firstLine="0"/>
      <w:outlineLvl w:val="1"/>
    </w:pPr>
    <w:rPr>
      <w:rFonts w:asciiTheme="majorHAnsi" w:eastAsiaTheme="majorEastAsia" w:hAnsiTheme="majorHAnsi" w:cstheme="maj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semiHidden/>
    <w:rsid w:val="00854499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uiPriority w:val="99"/>
    <w:semiHidden/>
    <w:rsid w:val="00854499"/>
    <w:pPr>
      <w:tabs>
        <w:tab w:val="center" w:pos="4252"/>
        <w:tab w:val="right" w:pos="8504"/>
      </w:tabs>
      <w:snapToGrid w:val="0"/>
    </w:pPr>
  </w:style>
  <w:style w:type="table" w:styleId="a5">
    <w:name w:val="Table Grid"/>
    <w:basedOn w:val="a1"/>
    <w:uiPriority w:val="99"/>
    <w:semiHidden/>
    <w:rsid w:val="00766E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semiHidden/>
    <w:rsid w:val="00766EF0"/>
    <w:pPr>
      <w:ind w:leftChars="400" w:left="840"/>
    </w:pPr>
  </w:style>
  <w:style w:type="paragraph" w:styleId="a7">
    <w:name w:val="Balloon Text"/>
    <w:basedOn w:val="a"/>
    <w:uiPriority w:val="99"/>
    <w:semiHidden/>
    <w:rsid w:val="00DB48B4"/>
    <w:rPr>
      <w:rFonts w:asciiTheme="majorHAnsi" w:eastAsiaTheme="majorEastAsia" w:hAnsiTheme="majorHAnsi" w:cstheme="majorBidi"/>
      <w:szCs w:val="18"/>
    </w:rPr>
  </w:style>
  <w:style w:type="paragraph" w:styleId="a8">
    <w:name w:val="footnote text"/>
    <w:basedOn w:val="a"/>
    <w:uiPriority w:val="99"/>
    <w:semiHidden/>
    <w:rsid w:val="00283D30"/>
    <w:pPr>
      <w:snapToGrid w:val="0"/>
      <w:jc w:val="left"/>
    </w:pPr>
  </w:style>
  <w:style w:type="character" w:styleId="a9">
    <w:name w:val="footnote reference"/>
    <w:basedOn w:val="a0"/>
    <w:uiPriority w:val="99"/>
    <w:semiHidden/>
    <w:rsid w:val="00283D30"/>
    <w:rPr>
      <w:vertAlign w:val="superscript"/>
    </w:rPr>
  </w:style>
  <w:style w:type="paragraph" w:styleId="aa">
    <w:name w:val="endnote text"/>
    <w:basedOn w:val="a"/>
    <w:uiPriority w:val="99"/>
    <w:semiHidden/>
    <w:rsid w:val="001D627C"/>
    <w:pPr>
      <w:snapToGrid w:val="0"/>
      <w:jc w:val="left"/>
    </w:pPr>
  </w:style>
  <w:style w:type="character" w:styleId="ab">
    <w:name w:val="endnote reference"/>
    <w:basedOn w:val="a0"/>
    <w:uiPriority w:val="99"/>
    <w:semiHidden/>
    <w:rsid w:val="001D627C"/>
    <w:rPr>
      <w:vertAlign w:val="superscript"/>
    </w:rPr>
  </w:style>
  <w:style w:type="character" w:styleId="ac">
    <w:name w:val="Hyperlink"/>
    <w:basedOn w:val="a0"/>
    <w:uiPriority w:val="99"/>
    <w:semiHidden/>
    <w:rsid w:val="007221AB"/>
    <w:rPr>
      <w:color w:val="0000FF" w:themeColor="hyperlink"/>
      <w:u w:val="single"/>
    </w:rPr>
  </w:style>
  <w:style w:type="character" w:styleId="ad">
    <w:name w:val="line number"/>
    <w:basedOn w:val="a0"/>
    <w:uiPriority w:val="99"/>
    <w:semiHidden/>
    <w:rsid w:val="00324BC0"/>
  </w:style>
  <w:style w:type="paragraph" w:styleId="ae">
    <w:name w:val="Title"/>
    <w:basedOn w:val="a"/>
    <w:next w:val="a"/>
    <w:uiPriority w:val="99"/>
    <w:semiHidden/>
    <w:rsid w:val="004F2353"/>
    <w:pPr>
      <w:jc w:val="center"/>
      <w:outlineLvl w:val="0"/>
    </w:pPr>
    <w:rPr>
      <w:rFonts w:asciiTheme="majorHAnsi" w:eastAsiaTheme="majorEastAsia" w:hAnsiTheme="majorHAnsi" w:cs="Times New Roman"/>
      <w:sz w:val="36"/>
      <w:szCs w:val="36"/>
    </w:rPr>
  </w:style>
  <w:style w:type="paragraph" w:styleId="af">
    <w:name w:val="Subtitle"/>
    <w:basedOn w:val="a"/>
    <w:next w:val="a"/>
    <w:uiPriority w:val="99"/>
    <w:semiHidden/>
    <w:rsid w:val="004F2353"/>
    <w:pPr>
      <w:jc w:val="center"/>
    </w:pPr>
    <w:rPr>
      <w:rFonts w:cs="Times New Roman"/>
      <w:sz w:val="22"/>
    </w:rPr>
  </w:style>
  <w:style w:type="character" w:styleId="af0">
    <w:name w:val="annotation reference"/>
    <w:basedOn w:val="a0"/>
    <w:uiPriority w:val="99"/>
    <w:semiHidden/>
    <w:rsid w:val="000957CE"/>
    <w:rPr>
      <w:sz w:val="18"/>
      <w:szCs w:val="18"/>
    </w:rPr>
  </w:style>
  <w:style w:type="paragraph" w:styleId="af1">
    <w:name w:val="annotation text"/>
    <w:basedOn w:val="a"/>
    <w:uiPriority w:val="99"/>
    <w:semiHidden/>
    <w:rsid w:val="000957CE"/>
    <w:pPr>
      <w:jc w:val="left"/>
    </w:pPr>
  </w:style>
  <w:style w:type="paragraph" w:styleId="af2">
    <w:name w:val="annotation subject"/>
    <w:basedOn w:val="af1"/>
    <w:next w:val="af1"/>
    <w:uiPriority w:val="99"/>
    <w:semiHidden/>
    <w:rsid w:val="000957CE"/>
    <w:rPr>
      <w:b/>
      <w:bCs/>
    </w:rPr>
  </w:style>
  <w:style w:type="character" w:styleId="af3">
    <w:name w:val="Unresolved Mention"/>
    <w:basedOn w:val="a0"/>
    <w:uiPriority w:val="99"/>
    <w:semiHidden/>
    <w:rsid w:val="001519E3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rsid w:val="006A7DE8"/>
    <w:rPr>
      <w:color w:val="800080" w:themeColor="followedHyperlink"/>
      <w:u w:val="single"/>
    </w:rPr>
  </w:style>
  <w:style w:type="paragraph" w:styleId="af5">
    <w:name w:val="Body Text"/>
    <w:basedOn w:val="a"/>
    <w:link w:val="af6"/>
    <w:uiPriority w:val="8"/>
    <w:qFormat/>
    <w:rsid w:val="001953BD"/>
    <w:pPr>
      <w:ind w:firstLine="10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7">
    <w:name w:val="題目（日）"/>
    <w:basedOn w:val="ae"/>
    <w:next w:val="af8"/>
    <w:uiPriority w:val="1"/>
    <w:qFormat/>
    <w:pPr>
      <w:widowControl/>
      <w:spacing w:after="100"/>
      <w:ind w:firstLineChars="0" w:firstLine="0"/>
      <w:outlineLvl w:val="9"/>
    </w:pPr>
    <w:rPr>
      <w:rFonts w:ascii="Arial" w:eastAsia="ＭＳ ゴシック" w:hAnsi="Arial" w:cs="Arial"/>
      <w:color w:val="000000"/>
    </w:rPr>
  </w:style>
  <w:style w:type="paragraph" w:customStyle="1" w:styleId="af8">
    <w:name w:val="副題（日）"/>
    <w:basedOn w:val="a"/>
    <w:next w:val="af5"/>
    <w:uiPriority w:val="2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 w:val="22"/>
      <w:szCs w:val="22"/>
    </w:rPr>
  </w:style>
  <w:style w:type="paragraph" w:customStyle="1" w:styleId="af9">
    <w:name w:val="所属（日）"/>
    <w:basedOn w:val="a"/>
    <w:uiPriority w:val="4"/>
    <w:qFormat/>
    <w:pPr>
      <w:widowControl/>
      <w:ind w:firstLineChars="0" w:firstLine="0"/>
      <w:jc w:val="right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a">
    <w:name w:val="著者名（日）"/>
    <w:basedOn w:val="a"/>
    <w:uiPriority w:val="3"/>
    <w:qFormat/>
    <w:rsid w:val="00CE58C7"/>
    <w:pPr>
      <w:widowControl/>
      <w:ind w:firstLineChars="0" w:firstLine="0"/>
    </w:pPr>
    <w:rPr>
      <w:rFonts w:ascii="Times New Roman" w:eastAsia="ＭＳ 明朝" w:hAnsi="Times New Roman" w:cs="Times New Roman"/>
      <w:color w:val="000000"/>
      <w:sz w:val="22"/>
      <w:szCs w:val="22"/>
    </w:rPr>
  </w:style>
  <w:style w:type="paragraph" w:customStyle="1" w:styleId="afb">
    <w:name w:val="題目（英）"/>
    <w:basedOn w:val="ae"/>
    <w:next w:val="afc"/>
    <w:uiPriority w:val="17"/>
    <w:qFormat/>
    <w:pPr>
      <w:widowControl/>
      <w:ind w:firstLineChars="0" w:firstLine="0"/>
      <w:outlineLvl w:val="9"/>
    </w:pPr>
    <w:rPr>
      <w:rFonts w:ascii="Arial" w:eastAsia="ＭＳ ゴシック" w:hAnsi="Arial" w:cs="Arial"/>
      <w:color w:val="000000"/>
      <w:sz w:val="24"/>
      <w:szCs w:val="24"/>
    </w:rPr>
  </w:style>
  <w:style w:type="paragraph" w:customStyle="1" w:styleId="afc">
    <w:name w:val="副題（英）"/>
    <w:basedOn w:val="a"/>
    <w:next w:val="af5"/>
    <w:uiPriority w:val="18"/>
    <w:qFormat/>
    <w:pPr>
      <w:widowControl/>
      <w:spacing w:after="150"/>
      <w:ind w:firstLineChars="0" w:firstLine="0"/>
      <w:jc w:val="center"/>
    </w:pPr>
    <w:rPr>
      <w:rFonts w:ascii="Arial" w:eastAsia="ＭＳ ゴシック" w:hAnsi="Arial" w:cs="Arial"/>
      <w:color w:val="000000"/>
      <w:sz w:val="21"/>
    </w:rPr>
  </w:style>
  <w:style w:type="paragraph" w:customStyle="1" w:styleId="afd">
    <w:name w:val="著者名（英）"/>
    <w:basedOn w:val="a"/>
    <w:uiPriority w:val="19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e">
    <w:name w:val="所属（英）"/>
    <w:basedOn w:val="a"/>
    <w:uiPriority w:val="20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">
    <w:name w:val="英文要旨見出し"/>
    <w:basedOn w:val="a"/>
    <w:next w:val="aff0"/>
    <w:uiPriority w:val="21"/>
    <w:qFormat/>
    <w:pPr>
      <w:widowControl/>
      <w:spacing w:before="200"/>
      <w:ind w:firstLineChars="0" w:firstLine="0"/>
      <w:jc w:val="left"/>
    </w:pPr>
    <w:rPr>
      <w:rFonts w:ascii="Arial" w:eastAsia="ＭＳ ゴシック" w:hAnsi="Arial" w:cs="Arial"/>
      <w:color w:val="000000"/>
      <w:szCs w:val="20"/>
    </w:rPr>
  </w:style>
  <w:style w:type="paragraph" w:customStyle="1" w:styleId="aff0">
    <w:name w:val="英文要旨"/>
    <w:basedOn w:val="a"/>
    <w:uiPriority w:val="22"/>
    <w:qFormat/>
    <w:pPr>
      <w:widowControl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1">
    <w:name w:val="章見出し"/>
    <w:basedOn w:val="a"/>
    <w:next w:val="af5"/>
    <w:uiPriority w:val="5"/>
    <w:qFormat/>
    <w:pPr>
      <w:widowControl/>
      <w:ind w:firstLineChars="0" w:firstLine="0"/>
      <w:jc w:val="left"/>
      <w:outlineLvl w:val="0"/>
    </w:pPr>
    <w:rPr>
      <w:rFonts w:ascii="Arial" w:eastAsia="ＭＳ ゴシック" w:hAnsi="Arial" w:cs="Arial"/>
      <w:color w:val="000000"/>
      <w:sz w:val="21"/>
    </w:rPr>
  </w:style>
  <w:style w:type="paragraph" w:customStyle="1" w:styleId="aff2">
    <w:name w:val="節見出し"/>
    <w:basedOn w:val="a"/>
    <w:next w:val="af5"/>
    <w:uiPriority w:val="6"/>
    <w:qFormat/>
    <w:pPr>
      <w:widowControl/>
      <w:ind w:firstLineChars="0" w:firstLine="0"/>
      <w:jc w:val="left"/>
      <w:outlineLvl w:val="1"/>
    </w:pPr>
    <w:rPr>
      <w:rFonts w:ascii="Arial" w:eastAsia="ＭＳ ゴシック" w:hAnsi="Arial" w:cs="Arial"/>
      <w:color w:val="000000"/>
      <w:sz w:val="21"/>
    </w:rPr>
  </w:style>
  <w:style w:type="paragraph" w:customStyle="1" w:styleId="aff3">
    <w:name w:val="項見出し"/>
    <w:basedOn w:val="a"/>
    <w:next w:val="af5"/>
    <w:uiPriority w:val="7"/>
    <w:qFormat/>
    <w:rsid w:val="00155D62"/>
    <w:pPr>
      <w:widowControl/>
      <w:ind w:firstLineChars="0" w:firstLine="0"/>
      <w:jc w:val="left"/>
      <w:outlineLvl w:val="2"/>
    </w:pPr>
    <w:rPr>
      <w:rFonts w:asciiTheme="majorHAnsi" w:eastAsia="ＭＳ ゴシック" w:hAnsiTheme="majorHAnsi" w:cs="ＭＳ ゴシック"/>
      <w:color w:val="000000"/>
      <w:szCs w:val="20"/>
    </w:rPr>
  </w:style>
  <w:style w:type="paragraph" w:customStyle="1" w:styleId="aff4">
    <w:name w:val="付記見出し"/>
    <w:basedOn w:val="a"/>
    <w:next w:val="af5"/>
    <w:uiPriority w:val="12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5">
    <w:name w:val="謝辞見出し"/>
    <w:basedOn w:val="a"/>
    <w:next w:val="af5"/>
    <w:uiPriority w:val="13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6">
    <w:name w:val="注見出し"/>
    <w:basedOn w:val="a"/>
    <w:next w:val="aff7"/>
    <w:uiPriority w:val="14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8">
    <w:name w:val="参考文献見出し"/>
    <w:basedOn w:val="a"/>
    <w:next w:val="aff9"/>
    <w:uiPriority w:val="15"/>
    <w:qFormat/>
    <w:rsid w:val="00C7592A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7">
    <w:name w:val="注本文"/>
    <w:basedOn w:val="a"/>
    <w:uiPriority w:val="28"/>
    <w:rsid w:val="00DE4013"/>
    <w:pPr>
      <w:widowControl/>
      <w:ind w:left="100" w:hangingChars="100" w:hanging="10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9">
    <w:name w:val="参考文献"/>
    <w:basedOn w:val="a"/>
    <w:uiPriority w:val="16"/>
    <w:qFormat/>
    <w:pPr>
      <w:widowControl/>
      <w:ind w:left="410" w:hangingChars="200" w:hanging="41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a">
    <w:name w:val="図キャプション"/>
    <w:basedOn w:val="a"/>
    <w:next w:val="af5"/>
    <w:uiPriority w:val="9"/>
    <w:qFormat/>
    <w:pPr>
      <w:widowControl/>
      <w:spacing w:after="120"/>
      <w:ind w:firstLineChars="0" w:firstLine="0"/>
      <w:jc w:val="center"/>
    </w:pPr>
    <w:rPr>
      <w:rFonts w:ascii="Arial" w:eastAsia="ＭＳ ゴシック" w:hAnsi="Arial" w:cs="Arial"/>
      <w:color w:val="000000"/>
      <w:szCs w:val="20"/>
    </w:rPr>
  </w:style>
  <w:style w:type="paragraph" w:customStyle="1" w:styleId="affb">
    <w:name w:val="表キャプション"/>
    <w:basedOn w:val="a"/>
    <w:next w:val="af5"/>
    <w:uiPriority w:val="10"/>
    <w:qFormat/>
    <w:pPr>
      <w:widowControl/>
      <w:spacing w:before="100"/>
      <w:ind w:firstLineChars="0" w:firstLine="0"/>
      <w:jc w:val="center"/>
    </w:pPr>
    <w:rPr>
      <w:rFonts w:ascii="Arial" w:eastAsia="ＭＳ ゴシック" w:hAnsi="Arial" w:cs="Arial"/>
      <w:color w:val="000000"/>
      <w:szCs w:val="20"/>
    </w:rPr>
  </w:style>
  <w:style w:type="paragraph" w:customStyle="1" w:styleId="affc">
    <w:name w:val="ブロック引用"/>
    <w:basedOn w:val="a"/>
    <w:uiPriority w:val="11"/>
    <w:qFormat/>
    <w:rsid w:val="00C615B9"/>
    <w:pPr>
      <w:ind w:leftChars="100" w:left="100" w:firstLineChars="0" w:firstLine="0"/>
    </w:pPr>
    <w:rPr>
      <w:rFonts w:ascii="Times New Roman" w:eastAsia="ＭＳ 明朝" w:hAnsi="Times New Roman" w:cs="Times New Roman"/>
      <w:color w:val="000000"/>
      <w:szCs w:val="20"/>
    </w:rPr>
  </w:style>
  <w:style w:type="table" w:customStyle="1" w:styleId="affd">
    <w:name w:val="著者情報表（日）"/>
    <w:basedOn w:val="a5"/>
    <w:uiPriority w:val="60"/>
    <w:qFormat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60" w:type="dxa"/>
        <w:right w:w="60" w:type="dxa"/>
      </w:tblCellMar>
    </w:tblPr>
  </w:style>
  <w:style w:type="table" w:customStyle="1" w:styleId="affe">
    <w:name w:val="著者情報表（英）"/>
    <w:basedOn w:val="a5"/>
    <w:uiPriority w:val="60"/>
    <w:qFormat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60" w:type="dxa"/>
        <w:right w:w="60" w:type="dxa"/>
      </w:tblCellMar>
    </w:tblPr>
  </w:style>
  <w:style w:type="character" w:customStyle="1" w:styleId="af6">
    <w:name w:val="本文 (文字)"/>
    <w:basedOn w:val="a0"/>
    <w:link w:val="af5"/>
    <w:rsid w:val="001953BD"/>
    <w:rPr>
      <w:rFonts w:ascii="Times New Roman" w:eastAsia="ＭＳ 明朝" w:hAnsi="Times New Roman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kam\Dropbox\@&#12479;&#12473;&#12463;\JASME&#38306;&#36899;\&#12486;&#12531;&#12503;&#12524;&#12540;&#12488;&#20316;&#25104;&#38306;&#36899;\JASME_template_20261009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journal_template">
      <a:majorFont>
        <a:latin typeface="Arial"/>
        <a:ea typeface="ＭＳ ゴシック"/>
        <a:cs typeface=""/>
      </a:majorFont>
      <a:minorFont>
        <a:latin typeface="Times New Roman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04FA9E-9EFA-4D3C-8ECF-F10AFB6FB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JASME_template_20261009.dotx</Template>
  <TotalTime>1</TotalTime>
  <Pages>4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数学教育学研究 構造スタイル付き論文テンプレート</vt:lpstr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数学教育学研究 構造スタイル付き論文テンプレート</dc:title>
  <dc:creator/>
  <cp:lastModifiedBy/>
  <cp:revision>1</cp:revision>
  <cp:lastPrinted>2026-10-06T06:40:00Z</cp:lastPrinted>
  <dcterms:created xsi:type="dcterms:W3CDTF">2026-10-09T03:11:00Z</dcterms:created>
  <dcterms:modified xsi:type="dcterms:W3CDTF">2026-10-09T03:12:00Z</dcterms:modified>
</cp:coreProperties>
</file>