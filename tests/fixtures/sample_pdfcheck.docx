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37224" w14:textId="77777777" w:rsidR="00324BC0" w:rsidRPr="00793677" w:rsidRDefault="00324BC0" w:rsidP="004F2353">
      <w:pPr>
        <w:ind w:firstLineChars="0" w:firstLine="0"/>
      </w:pPr>
      <w:r w:rsidRPr="00793677">
        <w:rPr>
          <w:rFonts w:hint="eastAsia"/>
        </w:rPr>
        <w:t>全国数学教育学会誌　数学教育学研究</w:t>
      </w:r>
    </w:p>
    <w:p w14:paraId="3AEED43A" w14:textId="77777777" w:rsidR="000C4EF8" w:rsidRPr="004F2353" w:rsidRDefault="002E1E7B" w:rsidP="00477AC3">
      <w:pPr>
        <w:ind w:firstLineChars="0" w:firstLine="0"/>
        <w:jc w:val="distribute"/>
        <w:rPr>
          <w:rFonts w:asciiTheme="minorEastAsia" w:hAnsiTheme="minorEastAsia"/>
          <w:sz w:val="10"/>
          <w:szCs w:val="10"/>
        </w:rPr>
      </w:pPr>
      <w:r w:rsidRPr="004F2353">
        <w:rPr>
          <w:rFonts w:hint="eastAsia"/>
          <w:sz w:val="10"/>
          <w:szCs w:val="10"/>
        </w:rPr>
        <w:t>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</w:t>
      </w:r>
    </w:p>
    <w:p w14:paraId="7750865D" w14:textId="77777777" w:rsidR="00A63B49" w:rsidRPr="003B221E" w:rsidRDefault="002B60F5" w:rsidP="00E3417C">
      <w:pPr>
        <w:pStyle w:val="af7"/>
      </w:pPr>
      <w:r>
        <w:rPr>
          <w:rFonts w:hint="eastAsia"/>
        </w:rPr>
        <w:t>出版版 PDF との照合の検証用文書</w:t>
      </w:r>
    </w:p>
    <w:p w14:paraId="673FA10F" w14:textId="77777777" w:rsidR="00AA4D04" w:rsidRPr="00121011" w:rsidRDefault="004F2353" w:rsidP="0086284E">
      <w:pPr>
        <w:pStyle w:val="af8"/>
      </w:pPr>
      <w:r w:rsidRPr="00CE58C7">
        <w:rPr>
          <w:rFonts w:asciiTheme="minorEastAsia" w:eastAsiaTheme="minorEastAsia" w:hAnsiTheme="minorEastAsia"/>
        </w:rPr>
        <w:t>―全角と半角の違い―</w:t>
      </w:r>
      <w:r w:rsidR="00302B5E" w:rsidRPr="00121011"/>
      <w:r w:rsidR="00CE58C7">
        <w:rPr>
          <w:rFonts w:hint="eastAsia"/>
        </w:rPr>
      </w:r>
      <w:r w:rsidR="00302B5E" w:rsidRPr="00121011"/>
      <w:r w:rsidR="00CE58C7">
        <w:rPr>
          <w:rFonts w:hint="eastAsia"/>
        </w:rPr>
      </w:r>
      <w:r w:rsidRPr="00CE58C7">
        <w:rPr>
          <w:rFonts w:asciiTheme="minorEastAsia" w:eastAsiaTheme="minorEastAsia" w:hAnsiTheme="minorEastAsia"/>
        </w:rPr>
      </w:r>
    </w:p>
    <w:p w14:paraId="0F129F48" w14:textId="77777777" w:rsidR="002F4A74" w:rsidRPr="00302B5E" w:rsidRDefault="002F4A74" w:rsidP="0087466C">
      <w:pPr>
        <w:ind w:firstLineChars="0" w:firstLine="0"/>
      </w:pPr>
    </w:p>
    <w:tbl>
      <w:tblPr>
        <w:tblStyle w:val="affd"/>
        <w:tblW w:w="5386" w:type="dxa"/>
        <w:jc w:val="right"/>
        <w:tblLayout w:type="fixed"/>
        <w:tblLook w:val="04A0" w:firstRow="1" w:lastRow="0" w:firstColumn="1" w:lastColumn="0" w:noHBand="0" w:noVBand="1"/>
      </w:tblPr>
      <w:tblGrid>
        <w:gridCol w:w="3685"/>
        <w:gridCol w:w="1701"/>
      </w:tblGrid>
      <w:tr w:rsidR="00C7678C" w14:paraId="09B79362" w14:textId="77777777" w:rsidTr="00CE58C7">
        <w:trPr>
          <w:cantSplit/>
          <w:jc w:val="right"/>
        </w:trPr>
        <w:tc>
          <w:tcPr>
            <w:tcW w:w="3685" w:type="dxa"/>
            <w:vAlign w:val="center"/>
          </w:tcPr>
          <w:p w14:paraId="58755709" w14:textId="77777777" w:rsidR="00C7678C" w:rsidRDefault="00000000">
            <w:pPr>
              <w:pStyle w:val="af9"/>
            </w:pPr>
            <w:r>
              <w:t>架空大学</w:t>
            </w:r>
          </w:p>
        </w:tc>
        <w:tc>
          <w:tcPr>
            <w:tcW w:w="1701" w:type="dxa"/>
            <w:vAlign w:val="center"/>
          </w:tcPr>
          <w:p w14:paraId="2898D1DB" w14:textId="77777777" w:rsidR="00C7678C" w:rsidRDefault="00000000" w:rsidP="00CE58C7">
            <w:pPr>
              <w:pStyle w:val="afa"/>
            </w:pPr>
            <w:r>
              <w:t>試験　四郎</w:t>
            </w:r>
          </w:p>
        </w:tc>
      </w:tr>
    </w:tbl>
    <w:p w14:paraId="01306641" w14:textId="77777777" w:rsidR="000C4EF8" w:rsidRPr="004F2353" w:rsidRDefault="00A95CC1" w:rsidP="00477AC3">
      <w:pPr>
        <w:ind w:firstLineChars="0" w:firstLine="0"/>
        <w:jc w:val="distribute"/>
        <w:rPr>
          <w:rFonts w:asciiTheme="minorEastAsia" w:hAnsiTheme="minorEastAsia"/>
          <w:sz w:val="10"/>
          <w:szCs w:val="10"/>
        </w:rPr>
      </w:pPr>
      <w:r w:rsidRPr="004F2353">
        <w:rPr>
          <w:rFonts w:hint="eastAsia"/>
          <w:sz w:val="10"/>
          <w:szCs w:val="10"/>
        </w:rPr>
        <w:t>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</w:t>
      </w:r>
    </w:p>
    <w:p w14:paraId="38CF70B4" w14:textId="77777777" w:rsidR="002F4A74" w:rsidRDefault="002F4A74" w:rsidP="004F2353">
      <w:pPr>
        <w:ind w:firstLineChars="0" w:firstLine="0"/>
      </w:pPr>
    </w:p>
    <w:p w14:paraId="09237FDD" w14:textId="77777777" w:rsidR="007F56FF" w:rsidRDefault="007F56FF" w:rsidP="004F2353">
      <w:pPr>
        <w:sectPr w:rsidR="007F56FF" w:rsidSect="00A95CC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066" w:right="822" w:bottom="953" w:left="822" w:header="397" w:footer="397" w:gutter="0"/>
          <w:pgNumType w:start="1"/>
          <w:cols w:space="414"/>
          <w:docGrid w:type="linesAndChars" w:linePitch="315" w:charSpace="1073"/>
        </w:sectPr>
      </w:pPr>
    </w:p>
    <w:p>
      <w:pPr>
        <w:pStyle w:val="aff1"/>
      </w:pPr>
      <w:r>
        <w:t>１．はじめに</w:t>
      </w:r>
    </w:p>
    <w:p>
      <w:pPr>
        <w:pStyle w:val="af5"/>
      </w:pPr>
      <w:r>
        <w:t>本研究は架空理論 (Fictional Theory, 以下, FT) に基づく (試験, 2020; 見本, 2021)。</w:t>
      </w:r>
    </w:p>
    <w:p>
      <w:pPr>
        <w:pStyle w:val="af5"/>
      </w:pPr>
      <w:r>
        <w:t>詳しくは資料の学習指導案を参照されたい。授業は2回行った。</w:t>
      </w:r>
    </w:p>
    <w:p>
      <w:pPr>
        <w:pStyle w:val="aff2"/>
      </w:pPr>
      <w:r>
        <w:t>(1) 方法の概要</w:t>
      </w:r>
    </w:p>
    <w:p>
      <w:pPr>
        <w:pStyle w:val="af5"/>
      </w:pPr>
      <w:r>
        <w:t xml:space="preserve">この段落は出版版と同じで，架空の資料を </w:t>
      </w:r>
      <w:hyperlink r:id="rId901">
        <w:r>
          <w:t>https://example.com/a</w:t>
        </w:r>
      </w:hyperlink>
      <w:r>
        <w:t xml:space="preserve"> で公開している。</w:t>
      </w:r>
    </w:p>
    <w:p>
      <w:pPr>
        <w:pStyle w:val="aff8"/>
      </w:pPr>
      <w:r>
        <w:t>引用および参考文献</w:t>
      </w:r>
    </w:p>
    <w:p>
      <w:pPr>
        <w:pStyle w:val="aff9"/>
      </w:pPr>
      <w:r>
        <w:t>試験四郎 (2020). 「架空の研究」. 『架空誌』, 第1巻, pp.1-10.</w:t>
      </w:r>
    </w:p>
    <w:p>
      <w:pPr>
        <w:pStyle w:val="aff9"/>
      </w:pPr>
      <w:r>
        <w:t>見本花子 (2021). 「見本の研究」. 『見本誌』, 第2巻, pp.11-20.</w:t>
      </w:r>
    </w:p>
    <w:p w14:paraId="727091D9" w14:textId="77777777" w:rsidR="00C7592A" w:rsidRPr="00097792" w:rsidRDefault="00C7592A" w:rsidP="007E59D8">
      <w:pPr>
        <w:sectPr w:rsidR="00C7592A" w:rsidRPr="00097792" w:rsidSect="000412F0">
          <w:type w:val="continuous"/>
          <w:pgSz w:w="11906" w:h="16838" w:code="9"/>
          <w:pgMar w:top="1066" w:right="822" w:bottom="953" w:left="822" w:header="397" w:footer="397" w:gutter="0"/>
          <w:cols w:num="2" w:space="420"/>
          <w:docGrid w:type="linesAndChars" w:linePitch="315" w:charSpace="1032"/>
        </w:sectPr>
      </w:pPr>
    </w:p>
    <w:p w14:paraId="639823A5" w14:textId="77777777" w:rsidR="00901346" w:rsidRDefault="00901346">
      <w:pPr>
        <w:widowControl/>
        <w:ind w:firstLineChars="0" w:firstLine="0"/>
        <w:jc w:val="left"/>
        <w:rPr>
          <w:rFonts w:asciiTheme="majorHAnsi" w:hAnsiTheme="majorHAnsi" w:cstheme="majorHAnsi"/>
          <w:sz w:val="24"/>
          <w:szCs w:val="32"/>
        </w:rPr>
      </w:pPr>
      <w:r>
        <w:rPr>
          <w:rFonts w:asciiTheme="majorHAnsi" w:hAnsiTheme="majorHAnsi" w:cstheme="majorHAnsi"/>
          <w:sz w:val="24"/>
          <w:szCs w:val="32"/>
        </w:rPr>
        <w:br w:type="page"/>
      </w:r>
    </w:p>
    <w:p w14:paraId="5E9C6DD8" w14:textId="77777777" w:rsidR="003B27D8" w:rsidRPr="000957CE" w:rsidRDefault="006B5CEE" w:rsidP="000957CE">
      <w:pPr>
        <w:pStyle w:val="afb"/>
      </w:pPr>
      <w:r w:rsidRPr="000957CE">
        <w:lastRenderedPageBreak/>
        <w:t>Checking against the published PDF</w:t>
      </w:r>
      <w:r w:rsidR="00BC3BF7"/>
      <w:r w:rsidR="00BC3BF7" w:rsidRPr="00BC3BF7"/>
      <w:r w:rsidR="00BC3BF7"/>
      <w:r w:rsidR="00BC3BF7" w:rsidRPr="00BC3BF7"/>
      <w:r w:rsidR="00BC3BF7"/>
    </w:p>
    <w:p w14:paraId="322EEFCE" w14:textId="77777777" w:rsidR="003B27D8" w:rsidRPr="000957CE" w:rsidRDefault="006B5CEE" w:rsidP="000957CE">
      <w:pPr>
        <w:pStyle w:val="afc"/>
      </w:pPr>
      <w:r w:rsidRPr="000957CE">
        <w:t>Width of characters</w:t>
      </w:r>
      <w:r w:rsidR="00BC3BF7"/>
      <w:r w:rsidR="00BC3BF7" w:rsidRPr="00BC3BF7"/>
      <w:r w:rsidR="00BC3BF7"/>
      <w:r w:rsidR="00BC3BF7" w:rsidRPr="00BC3BF7"/>
      <w:r w:rsidR="00BC3BF7"/>
      <w:r w:rsidR="00BC3BF7" w:rsidRPr="00BC3BF7"/>
      <w:r w:rsidR="00BC3BF7"/>
    </w:p>
    <w:tbl>
      <w:tblPr>
        <w:tblStyle w:val="affe"/>
        <w:tblW w:w="10262" w:type="dxa"/>
        <w:jc w:val="center"/>
        <w:tblLayout w:type="fixed"/>
        <w:tblLook w:val="04A0" w:firstRow="1" w:lastRow="0" w:firstColumn="1" w:lastColumn="0" w:noHBand="0" w:noVBand="1"/>
      </w:tblPr>
      <w:tblGrid>
        <w:gridCol w:w="10262"/>
      </w:tblGrid>
      <w:tr w:rsidR="00C7678C" w14:paraId="54019066" w14:textId="77777777">
        <w:trPr>
          <w:cantSplit/>
          <w:jc w:val="center"/>
        </w:trPr>
        <w:tc>
          <w:tcPr>
            <w:tcW w:w="10262" w:type="dxa"/>
            <w:vAlign w:val="center"/>
          </w:tcPr>
          <w:p w14:paraId="4DB280BC" w14:textId="77777777" w:rsidR="00C7678C" w:rsidRDefault="00000000">
            <w:pPr>
              <w:pStyle w:val="afd"/>
            </w:pPr>
            <w:r>
              <w:t>Shiro SHIKEN</w:t>
            </w:r>
          </w:p>
        </w:tc>
      </w:tr>
      <w:tr w:rsidR="00C7678C" w14:paraId="31DA6060" w14:textId="77777777">
        <w:trPr>
          <w:cantSplit/>
          <w:jc w:val="center"/>
        </w:trPr>
        <w:tc>
          <w:tcPr>
            <w:tcW w:w="10262" w:type="dxa"/>
            <w:vAlign w:val="center"/>
          </w:tcPr>
          <w:p w14:paraId="5B0D8CAB" w14:textId="77777777" w:rsidR="00C7678C" w:rsidRDefault="00000000">
            <w:pPr>
              <w:pStyle w:val="afe"/>
            </w:pPr>
            <w:r>
              <w:t>Fictional University</w:t>
            </w:r>
          </w:p>
        </w:tc>
      </w:tr>
    </w:tbl>
    <w:p w14:paraId="0E5B659E" w14:textId="77777777" w:rsidR="006B5CEE" w:rsidRPr="00BC3BF7" w:rsidRDefault="006B5CEE" w:rsidP="004F2353">
      <w:pPr>
        <w:pStyle w:val="aff"/>
      </w:pPr>
      <w:r>
        <w:t>Abstract</w:t>
      </w:r>
    </w:p>
    <w:p>
      <w:pPr>
        <w:pStyle w:val="aff0"/>
      </w:pPr>
      <w:r>
        <w:t>This abstract is the same in the published version.</w:t>
      </w:r>
    </w:p>
    <w:sectPr w:rsidR="003640B0" w:rsidSect="000412F0">
      <w:type w:val="continuous"/>
      <w:pgSz w:w="11906" w:h="16838" w:code="9"/>
      <w:pgMar w:top="1066" w:right="822" w:bottom="953" w:left="822" w:header="397" w:footer="397" w:gutter="0"/>
      <w:cols w:space="420"/>
      <w:docGrid w:type="linesAndChars" w:linePitch="315" w:charSpace="107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7D1B7" w14:textId="77777777" w:rsidR="003A5883" w:rsidRDefault="003A5883" w:rsidP="004F2353">
      <w:pPr>
        <w:ind w:firstLine="200"/>
      </w:pPr>
      <w:r>
        <w:separator/>
      </w:r>
    </w:p>
  </w:endnote>
  <w:endnote w:type="continuationSeparator" w:id="0">
    <w:p w14:paraId="7C735D37" w14:textId="77777777" w:rsidR="003A5883" w:rsidRDefault="003A5883" w:rsidP="004F2353">
      <w:pPr>
        <w:ind w:firstLine="2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2705424"/>
      <w:docPartObj>
        <w:docPartGallery w:val="Page Numbers (Bottom of Page)"/>
        <w:docPartUnique/>
      </w:docPartObj>
    </w:sdtPr>
    <w:sdtContent>
      <w:p w14:paraId="3B78CC7D" w14:textId="77777777" w:rsidR="0087466C" w:rsidRDefault="000412F0" w:rsidP="000412F0">
        <w:pPr>
          <w:pStyle w:val="a4"/>
          <w:ind w:firstLine="20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92715801"/>
      <w:docPartObj>
        <w:docPartGallery w:val="Page Numbers (Bottom of Page)"/>
        <w:docPartUnique/>
      </w:docPartObj>
    </w:sdtPr>
    <w:sdtContent>
      <w:p w14:paraId="39B75AB5" w14:textId="77777777" w:rsidR="000412F0" w:rsidRDefault="000412F0">
        <w:pPr>
          <w:pStyle w:val="a4"/>
          <w:ind w:firstLine="20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861B7" w14:textId="77777777" w:rsidR="0087466C" w:rsidRDefault="0087466C">
    <w:pPr>
      <w:pStyle w:val="a4"/>
      <w:ind w:firstLine="2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D1FD8" w14:textId="77777777" w:rsidR="003A5883" w:rsidRDefault="003A5883" w:rsidP="004F2353">
      <w:pPr>
        <w:ind w:firstLine="200"/>
      </w:pPr>
      <w:r>
        <w:separator/>
      </w:r>
    </w:p>
  </w:footnote>
  <w:footnote w:type="continuationSeparator" w:id="0">
    <w:p w14:paraId="200B8A42" w14:textId="77777777" w:rsidR="003A5883" w:rsidRDefault="003A5883" w:rsidP="004F2353">
      <w:pPr>
        <w:ind w:firstLine="2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1F322" w14:textId="77777777" w:rsidR="00674E56" w:rsidRDefault="00674E56" w:rsidP="0087466C">
    <w:pPr>
      <w:pStyle w:val="a3"/>
      <w:ind w:firstLineChars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C01B5" w14:textId="77777777" w:rsidR="0017577F" w:rsidRDefault="0017577F" w:rsidP="0087466C">
    <w:pPr>
      <w:pStyle w:val="a3"/>
      <w:ind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01A59" w14:textId="77777777" w:rsidR="0087466C" w:rsidRDefault="0087466C">
    <w:pPr>
      <w:pStyle w:val="a3"/>
      <w:ind w:firstLine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851AC"/>
    <w:multiLevelType w:val="multilevel"/>
    <w:tmpl w:val="DB8655CC"/>
    <w:lvl w:ilvl="0">
      <w:start w:val="1"/>
      <w:numFmt w:val="decimal"/>
      <w:lvlText w:val="%1."/>
      <w:lvlJc w:val="left"/>
      <w:pPr>
        <w:tabs>
          <w:tab w:val="num" w:pos="410"/>
        </w:tabs>
        <w:ind w:left="410" w:hanging="205"/>
      </w:pPr>
    </w:lvl>
    <w:lvl w:ilvl="1">
      <w:start w:val="1"/>
      <w:numFmt w:val="decimal"/>
      <w:lvlText w:val="%2."/>
      <w:lvlJc w:val="left"/>
      <w:pPr>
        <w:tabs>
          <w:tab w:val="num" w:pos="615"/>
        </w:tabs>
        <w:ind w:left="615" w:hanging="205"/>
      </w:pPr>
    </w:lvl>
    <w:lvl w:ilvl="2">
      <w:start w:val="1"/>
      <w:numFmt w:val="decimal"/>
      <w:lvlText w:val="%3."/>
      <w:lvlJc w:val="left"/>
      <w:pPr>
        <w:tabs>
          <w:tab w:val="num" w:pos="820"/>
        </w:tabs>
        <w:ind w:left="820" w:hanging="205"/>
      </w:pPr>
    </w:lvl>
    <w:lvl w:ilvl="3">
      <w:start w:val="1"/>
      <w:numFmt w:val="decimal"/>
      <w:lvlText w:val="%4."/>
      <w:lvlJc w:val="left"/>
      <w:pPr>
        <w:tabs>
          <w:tab w:val="num" w:pos="1025"/>
        </w:tabs>
        <w:ind w:left="1025" w:hanging="205"/>
      </w:pPr>
    </w:lvl>
    <w:lvl w:ilvl="4">
      <w:start w:val="1"/>
      <w:numFmt w:val="decimal"/>
      <w:lvlText w:val="%5."/>
      <w:lvlJc w:val="left"/>
      <w:pPr>
        <w:tabs>
          <w:tab w:val="num" w:pos="1230"/>
        </w:tabs>
        <w:ind w:left="1230" w:hanging="205"/>
      </w:pPr>
    </w:lvl>
    <w:lvl w:ilvl="5">
      <w:start w:val="1"/>
      <w:numFmt w:val="decimal"/>
      <w:lvlText w:val="%6."/>
      <w:lvlJc w:val="left"/>
      <w:pPr>
        <w:tabs>
          <w:tab w:val="num" w:pos="1435"/>
        </w:tabs>
        <w:ind w:left="1435" w:hanging="205"/>
      </w:pPr>
    </w:lvl>
    <w:lvl w:ilvl="6">
      <w:start w:val="1"/>
      <w:numFmt w:val="decimal"/>
      <w:lvlText w:val="%7."/>
      <w:lvlJc w:val="left"/>
      <w:pPr>
        <w:tabs>
          <w:tab w:val="num" w:pos="1640"/>
        </w:tabs>
        <w:ind w:left="1640" w:hanging="205"/>
      </w:pPr>
    </w:lvl>
    <w:lvl w:ilvl="7">
      <w:start w:val="1"/>
      <w:numFmt w:val="decimal"/>
      <w:lvlText w:val="%8."/>
      <w:lvlJc w:val="left"/>
      <w:pPr>
        <w:tabs>
          <w:tab w:val="num" w:pos="1845"/>
        </w:tabs>
        <w:ind w:left="1845" w:hanging="205"/>
      </w:pPr>
    </w:lvl>
    <w:lvl w:ilvl="8">
      <w:start w:val="1"/>
      <w:numFmt w:val="decimal"/>
      <w:lvlText w:val="%9."/>
      <w:lvlJc w:val="left"/>
      <w:pPr>
        <w:tabs>
          <w:tab w:val="num" w:pos="2050"/>
        </w:tabs>
        <w:ind w:left="2050" w:hanging="205"/>
      </w:pPr>
    </w:lvl>
  </w:abstractNum>
  <w:abstractNum w:abstractNumId="1" w15:restartNumberingAfterBreak="0">
    <w:nsid w:val="0988563A"/>
    <w:multiLevelType w:val="hybridMultilevel"/>
    <w:tmpl w:val="585091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7F228F6"/>
    <w:multiLevelType w:val="hybridMultilevel"/>
    <w:tmpl w:val="33F6E29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43E7E83"/>
    <w:multiLevelType w:val="hybridMultilevel"/>
    <w:tmpl w:val="5F722BCC"/>
    <w:lvl w:ilvl="0" w:tplc="F2821062">
      <w:start w:val="1"/>
      <w:numFmt w:val="decimal"/>
      <w:suff w:val="space"/>
      <w:lvlText w:val="%1)"/>
      <w:lvlJc w:val="left"/>
      <w:pPr>
        <w:ind w:left="489" w:hanging="284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85" w:hanging="440"/>
      </w:pPr>
    </w:lvl>
    <w:lvl w:ilvl="2" w:tplc="04090011" w:tentative="1">
      <w:start w:val="1"/>
      <w:numFmt w:val="decimalEnclosedCircle"/>
      <w:lvlText w:val="%3"/>
      <w:lvlJc w:val="left"/>
      <w:pPr>
        <w:ind w:left="1525" w:hanging="440"/>
      </w:pPr>
    </w:lvl>
    <w:lvl w:ilvl="3" w:tplc="0409000F" w:tentative="1">
      <w:start w:val="1"/>
      <w:numFmt w:val="decimal"/>
      <w:lvlText w:val="%4."/>
      <w:lvlJc w:val="left"/>
      <w:pPr>
        <w:ind w:left="1965" w:hanging="440"/>
      </w:pPr>
    </w:lvl>
    <w:lvl w:ilvl="4" w:tplc="04090017" w:tentative="1">
      <w:start w:val="1"/>
      <w:numFmt w:val="aiueoFullWidth"/>
      <w:lvlText w:val="(%5)"/>
      <w:lvlJc w:val="left"/>
      <w:pPr>
        <w:ind w:left="2405" w:hanging="440"/>
      </w:pPr>
    </w:lvl>
    <w:lvl w:ilvl="5" w:tplc="04090011" w:tentative="1">
      <w:start w:val="1"/>
      <w:numFmt w:val="decimalEnclosedCircle"/>
      <w:lvlText w:val="%6"/>
      <w:lvlJc w:val="left"/>
      <w:pPr>
        <w:ind w:left="2845" w:hanging="440"/>
      </w:pPr>
    </w:lvl>
    <w:lvl w:ilvl="6" w:tplc="0409000F" w:tentative="1">
      <w:start w:val="1"/>
      <w:numFmt w:val="decimal"/>
      <w:lvlText w:val="%7."/>
      <w:lvlJc w:val="left"/>
      <w:pPr>
        <w:ind w:left="3285" w:hanging="440"/>
      </w:pPr>
    </w:lvl>
    <w:lvl w:ilvl="7" w:tplc="04090017" w:tentative="1">
      <w:start w:val="1"/>
      <w:numFmt w:val="aiueoFullWidth"/>
      <w:lvlText w:val="(%8)"/>
      <w:lvlJc w:val="left"/>
      <w:pPr>
        <w:ind w:left="3725" w:hanging="440"/>
      </w:pPr>
    </w:lvl>
    <w:lvl w:ilvl="8" w:tplc="04090011" w:tentative="1">
      <w:start w:val="1"/>
      <w:numFmt w:val="decimalEnclosedCircle"/>
      <w:lvlText w:val="%9"/>
      <w:lvlJc w:val="left"/>
      <w:pPr>
        <w:ind w:left="4165" w:hanging="440"/>
      </w:pPr>
    </w:lvl>
  </w:abstractNum>
  <w:abstractNum w:abstractNumId="4" w15:restartNumberingAfterBreak="0">
    <w:nsid w:val="4ABC5365"/>
    <w:multiLevelType w:val="hybridMultilevel"/>
    <w:tmpl w:val="252A0422"/>
    <w:lvl w:ilvl="0" w:tplc="0409000F">
      <w:start w:val="1"/>
      <w:numFmt w:val="decimal"/>
      <w:lvlText w:val="%1."/>
      <w:lvlJc w:val="left"/>
      <w:pPr>
        <w:ind w:left="645" w:hanging="440"/>
      </w:pPr>
    </w:lvl>
    <w:lvl w:ilvl="1" w:tplc="04090017" w:tentative="1">
      <w:start w:val="1"/>
      <w:numFmt w:val="aiueoFullWidth"/>
      <w:lvlText w:val="(%2)"/>
      <w:lvlJc w:val="left"/>
      <w:pPr>
        <w:ind w:left="1085" w:hanging="440"/>
      </w:pPr>
    </w:lvl>
    <w:lvl w:ilvl="2" w:tplc="04090011" w:tentative="1">
      <w:start w:val="1"/>
      <w:numFmt w:val="decimalEnclosedCircle"/>
      <w:lvlText w:val="%3"/>
      <w:lvlJc w:val="left"/>
      <w:pPr>
        <w:ind w:left="1525" w:hanging="440"/>
      </w:pPr>
    </w:lvl>
    <w:lvl w:ilvl="3" w:tplc="0409000F" w:tentative="1">
      <w:start w:val="1"/>
      <w:numFmt w:val="decimal"/>
      <w:lvlText w:val="%4."/>
      <w:lvlJc w:val="left"/>
      <w:pPr>
        <w:ind w:left="1965" w:hanging="440"/>
      </w:pPr>
    </w:lvl>
    <w:lvl w:ilvl="4" w:tplc="04090017" w:tentative="1">
      <w:start w:val="1"/>
      <w:numFmt w:val="aiueoFullWidth"/>
      <w:lvlText w:val="(%5)"/>
      <w:lvlJc w:val="left"/>
      <w:pPr>
        <w:ind w:left="2405" w:hanging="440"/>
      </w:pPr>
    </w:lvl>
    <w:lvl w:ilvl="5" w:tplc="04090011" w:tentative="1">
      <w:start w:val="1"/>
      <w:numFmt w:val="decimalEnclosedCircle"/>
      <w:lvlText w:val="%6"/>
      <w:lvlJc w:val="left"/>
      <w:pPr>
        <w:ind w:left="2845" w:hanging="440"/>
      </w:pPr>
    </w:lvl>
    <w:lvl w:ilvl="6" w:tplc="0409000F" w:tentative="1">
      <w:start w:val="1"/>
      <w:numFmt w:val="decimal"/>
      <w:lvlText w:val="%7."/>
      <w:lvlJc w:val="left"/>
      <w:pPr>
        <w:ind w:left="3285" w:hanging="440"/>
      </w:pPr>
    </w:lvl>
    <w:lvl w:ilvl="7" w:tplc="04090017" w:tentative="1">
      <w:start w:val="1"/>
      <w:numFmt w:val="aiueoFullWidth"/>
      <w:lvlText w:val="(%8)"/>
      <w:lvlJc w:val="left"/>
      <w:pPr>
        <w:ind w:left="3725" w:hanging="440"/>
      </w:pPr>
    </w:lvl>
    <w:lvl w:ilvl="8" w:tplc="04090011" w:tentative="1">
      <w:start w:val="1"/>
      <w:numFmt w:val="decimalEnclosedCircle"/>
      <w:lvlText w:val="%9"/>
      <w:lvlJc w:val="left"/>
      <w:pPr>
        <w:ind w:left="4165" w:hanging="440"/>
      </w:pPr>
    </w:lvl>
  </w:abstractNum>
  <w:abstractNum w:abstractNumId="5" w15:restartNumberingAfterBreak="0">
    <w:nsid w:val="52931D27"/>
    <w:multiLevelType w:val="hybridMultilevel"/>
    <w:tmpl w:val="1A9C15E6"/>
    <w:lvl w:ilvl="0" w:tplc="97425CC8">
      <w:start w:val="1"/>
      <w:numFmt w:val="decimal"/>
      <w:lvlText w:val="%1)"/>
      <w:lvlJc w:val="left"/>
      <w:pPr>
        <w:ind w:left="284" w:hanging="284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" w15:restartNumberingAfterBreak="0">
    <w:nsid w:val="5B453D07"/>
    <w:multiLevelType w:val="hybridMultilevel"/>
    <w:tmpl w:val="7CAEC698"/>
    <w:lvl w:ilvl="0" w:tplc="90A69E18">
      <w:start w:val="1"/>
      <w:numFmt w:val="decimalEnclosedCircle"/>
      <w:lvlText w:val="%1"/>
      <w:lvlJc w:val="left"/>
      <w:pPr>
        <w:ind w:left="360" w:hanging="360"/>
      </w:pPr>
      <w:rPr>
        <w:rFonts w:ascii="ＭＳ 明朝" w:eastAsia="ＭＳ 明朝" w:hAnsi="ＭＳ 明朝" w:cs="ＭＳ 明朝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678E7164"/>
    <w:multiLevelType w:val="multilevel"/>
    <w:tmpl w:val="943E9B48"/>
    <w:lvl w:ilvl="0">
      <w:start w:val="1"/>
      <w:numFmt w:val="bullet"/>
      <w:lvlText w:val="•"/>
      <w:lvlJc w:val="left"/>
      <w:pPr>
        <w:tabs>
          <w:tab w:val="num" w:pos="410"/>
        </w:tabs>
        <w:ind w:left="410" w:hanging="205"/>
      </w:pPr>
      <w:rPr>
        <w:rFonts w:ascii="Arial" w:eastAsia="ＭＳ 明朝" w:hAnsi="Arial"/>
      </w:rPr>
    </w:lvl>
    <w:lvl w:ilvl="1">
      <w:start w:val="1"/>
      <w:numFmt w:val="bullet"/>
      <w:lvlText w:val="○"/>
      <w:lvlJc w:val="left"/>
      <w:pPr>
        <w:tabs>
          <w:tab w:val="num" w:pos="615"/>
        </w:tabs>
        <w:ind w:left="615" w:hanging="205"/>
      </w:pPr>
      <w:rPr>
        <w:rFonts w:ascii="Arial" w:eastAsia="ＭＳ 明朝" w:hAnsi="Arial"/>
      </w:rPr>
    </w:lvl>
    <w:lvl w:ilvl="2">
      <w:start w:val="1"/>
      <w:numFmt w:val="bullet"/>
      <w:lvlText w:val="•"/>
      <w:lvlJc w:val="left"/>
      <w:pPr>
        <w:tabs>
          <w:tab w:val="num" w:pos="820"/>
        </w:tabs>
        <w:ind w:left="820" w:hanging="205"/>
      </w:pPr>
      <w:rPr>
        <w:rFonts w:ascii="Arial" w:eastAsia="ＭＳ 明朝" w:hAnsi="Arial"/>
      </w:rPr>
    </w:lvl>
    <w:lvl w:ilvl="3">
      <w:start w:val="1"/>
      <w:numFmt w:val="bullet"/>
      <w:lvlText w:val="○"/>
      <w:lvlJc w:val="left"/>
      <w:pPr>
        <w:tabs>
          <w:tab w:val="num" w:pos="1025"/>
        </w:tabs>
        <w:ind w:left="1025" w:hanging="205"/>
      </w:pPr>
      <w:rPr>
        <w:rFonts w:ascii="Arial" w:eastAsia="ＭＳ 明朝" w:hAnsi="Arial"/>
      </w:rPr>
    </w:lvl>
    <w:lvl w:ilvl="4">
      <w:start w:val="1"/>
      <w:numFmt w:val="bullet"/>
      <w:lvlText w:val="•"/>
      <w:lvlJc w:val="left"/>
      <w:pPr>
        <w:tabs>
          <w:tab w:val="num" w:pos="1230"/>
        </w:tabs>
        <w:ind w:left="1230" w:hanging="205"/>
      </w:pPr>
      <w:rPr>
        <w:rFonts w:ascii="Arial" w:eastAsia="ＭＳ 明朝" w:hAnsi="Arial"/>
      </w:rPr>
    </w:lvl>
    <w:lvl w:ilvl="5">
      <w:start w:val="1"/>
      <w:numFmt w:val="bullet"/>
      <w:lvlText w:val="○"/>
      <w:lvlJc w:val="left"/>
      <w:pPr>
        <w:tabs>
          <w:tab w:val="num" w:pos="1435"/>
        </w:tabs>
        <w:ind w:left="1435" w:hanging="205"/>
      </w:pPr>
      <w:rPr>
        <w:rFonts w:ascii="Arial" w:eastAsia="ＭＳ 明朝" w:hAnsi="Arial"/>
      </w:rPr>
    </w:lvl>
    <w:lvl w:ilvl="6">
      <w:start w:val="1"/>
      <w:numFmt w:val="bullet"/>
      <w:lvlText w:val="•"/>
      <w:lvlJc w:val="left"/>
      <w:pPr>
        <w:tabs>
          <w:tab w:val="num" w:pos="1640"/>
        </w:tabs>
        <w:ind w:left="1640" w:hanging="205"/>
      </w:pPr>
      <w:rPr>
        <w:rFonts w:ascii="Arial" w:eastAsia="ＭＳ 明朝" w:hAnsi="Arial"/>
      </w:rPr>
    </w:lvl>
    <w:lvl w:ilvl="7">
      <w:start w:val="1"/>
      <w:numFmt w:val="bullet"/>
      <w:lvlText w:val="○"/>
      <w:lvlJc w:val="left"/>
      <w:pPr>
        <w:tabs>
          <w:tab w:val="num" w:pos="1845"/>
        </w:tabs>
        <w:ind w:left="1845" w:hanging="205"/>
      </w:pPr>
      <w:rPr>
        <w:rFonts w:ascii="Arial" w:eastAsia="ＭＳ 明朝" w:hAnsi="Arial"/>
      </w:rPr>
    </w:lvl>
    <w:lvl w:ilvl="8">
      <w:start w:val="1"/>
      <w:numFmt w:val="bullet"/>
      <w:lvlText w:val="•"/>
      <w:lvlJc w:val="left"/>
      <w:pPr>
        <w:tabs>
          <w:tab w:val="num" w:pos="2050"/>
        </w:tabs>
        <w:ind w:left="2050" w:hanging="205"/>
      </w:pPr>
      <w:rPr>
        <w:rFonts w:ascii="Arial" w:eastAsia="ＭＳ 明朝" w:hAnsi="Arial"/>
      </w:rPr>
    </w:lvl>
  </w:abstractNum>
  <w:abstractNum w:abstractNumId="8" w15:restartNumberingAfterBreak="0">
    <w:nsid w:val="6C0432E8"/>
    <w:multiLevelType w:val="hybridMultilevel"/>
    <w:tmpl w:val="537AE58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7F843E49"/>
    <w:multiLevelType w:val="hybridMultilevel"/>
    <w:tmpl w:val="75FA5CA6"/>
    <w:lvl w:ilvl="0" w:tplc="0409000F">
      <w:start w:val="1"/>
      <w:numFmt w:val="decimal"/>
      <w:lvlText w:val="%1."/>
      <w:lvlJc w:val="left"/>
      <w:pPr>
        <w:ind w:left="645" w:hanging="440"/>
      </w:pPr>
    </w:lvl>
    <w:lvl w:ilvl="1" w:tplc="04090017" w:tentative="1">
      <w:start w:val="1"/>
      <w:numFmt w:val="aiueoFullWidth"/>
      <w:lvlText w:val="(%2)"/>
      <w:lvlJc w:val="left"/>
      <w:pPr>
        <w:ind w:left="1085" w:hanging="440"/>
      </w:pPr>
    </w:lvl>
    <w:lvl w:ilvl="2" w:tplc="04090011" w:tentative="1">
      <w:start w:val="1"/>
      <w:numFmt w:val="decimalEnclosedCircle"/>
      <w:lvlText w:val="%3"/>
      <w:lvlJc w:val="left"/>
      <w:pPr>
        <w:ind w:left="1525" w:hanging="440"/>
      </w:pPr>
    </w:lvl>
    <w:lvl w:ilvl="3" w:tplc="0409000F" w:tentative="1">
      <w:start w:val="1"/>
      <w:numFmt w:val="decimal"/>
      <w:lvlText w:val="%4."/>
      <w:lvlJc w:val="left"/>
      <w:pPr>
        <w:ind w:left="1965" w:hanging="440"/>
      </w:pPr>
    </w:lvl>
    <w:lvl w:ilvl="4" w:tplc="04090017" w:tentative="1">
      <w:start w:val="1"/>
      <w:numFmt w:val="aiueoFullWidth"/>
      <w:lvlText w:val="(%5)"/>
      <w:lvlJc w:val="left"/>
      <w:pPr>
        <w:ind w:left="2405" w:hanging="440"/>
      </w:pPr>
    </w:lvl>
    <w:lvl w:ilvl="5" w:tplc="04090011" w:tentative="1">
      <w:start w:val="1"/>
      <w:numFmt w:val="decimalEnclosedCircle"/>
      <w:lvlText w:val="%6"/>
      <w:lvlJc w:val="left"/>
      <w:pPr>
        <w:ind w:left="2845" w:hanging="440"/>
      </w:pPr>
    </w:lvl>
    <w:lvl w:ilvl="6" w:tplc="0409000F" w:tentative="1">
      <w:start w:val="1"/>
      <w:numFmt w:val="decimal"/>
      <w:lvlText w:val="%7."/>
      <w:lvlJc w:val="left"/>
      <w:pPr>
        <w:ind w:left="3285" w:hanging="440"/>
      </w:pPr>
    </w:lvl>
    <w:lvl w:ilvl="7" w:tplc="04090017" w:tentative="1">
      <w:start w:val="1"/>
      <w:numFmt w:val="aiueoFullWidth"/>
      <w:lvlText w:val="(%8)"/>
      <w:lvlJc w:val="left"/>
      <w:pPr>
        <w:ind w:left="3725" w:hanging="440"/>
      </w:pPr>
    </w:lvl>
    <w:lvl w:ilvl="8" w:tplc="04090011" w:tentative="1">
      <w:start w:val="1"/>
      <w:numFmt w:val="decimalEnclosedCircle"/>
      <w:lvlText w:val="%9"/>
      <w:lvlJc w:val="left"/>
      <w:pPr>
        <w:ind w:left="4165" w:hanging="440"/>
      </w:pPr>
    </w:lvl>
  </w:abstractNum>
  <w:num w:numId="1" w16cid:durableId="1277255014">
    <w:abstractNumId w:val="8"/>
  </w:num>
  <w:num w:numId="2" w16cid:durableId="774326537">
    <w:abstractNumId w:val="2"/>
  </w:num>
  <w:num w:numId="3" w16cid:durableId="303588213">
    <w:abstractNumId w:val="6"/>
  </w:num>
  <w:num w:numId="4" w16cid:durableId="379020313">
    <w:abstractNumId w:val="1"/>
  </w:num>
  <w:num w:numId="5" w16cid:durableId="247615176">
    <w:abstractNumId w:val="5"/>
  </w:num>
  <w:num w:numId="6" w16cid:durableId="990061302">
    <w:abstractNumId w:val="7"/>
  </w:num>
  <w:num w:numId="7" w16cid:durableId="285821743">
    <w:abstractNumId w:val="0"/>
  </w:num>
  <w:num w:numId="8" w16cid:durableId="1671331578">
    <w:abstractNumId w:val="9"/>
  </w:num>
  <w:num w:numId="9" w16cid:durableId="1427505526">
    <w:abstractNumId w:val="4"/>
  </w:num>
  <w:num w:numId="10" w16cid:durableId="6659795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attachedTemplate r:id="rId1"/>
  <w:stylePaneFormatFilter w:val="F0EC" w:allStyles="0" w:customStyles="0" w:latentStyles="1" w:stylesInUse="1" w:headingStyles="1" w:numberingStyles="1" w:tableStyles="1" w:directFormattingOnRuns="0" w:directFormattingOnParagraphs="0" w:directFormattingOnNumbering="0" w:directFormattingOnTables="0" w:clearFormatting="1" w:top3HeadingStyles="1" w:visibleStyles="1" w:alternateStyleNames="1"/>
  <w:defaultTabStop w:val="840"/>
  <w:evenAndOddHeaders/>
  <w:drawingGridHorizontalSpacing w:val="205"/>
  <w:drawingGridVerticalSpacing w:val="315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BE4"/>
    <w:rsid w:val="000012EB"/>
    <w:rsid w:val="000019AA"/>
    <w:rsid w:val="000036AD"/>
    <w:rsid w:val="00004827"/>
    <w:rsid w:val="00004EF6"/>
    <w:rsid w:val="00004FB4"/>
    <w:rsid w:val="00010045"/>
    <w:rsid w:val="0001106A"/>
    <w:rsid w:val="00011BC2"/>
    <w:rsid w:val="00011CA5"/>
    <w:rsid w:val="00011DA0"/>
    <w:rsid w:val="000132B3"/>
    <w:rsid w:val="000152A3"/>
    <w:rsid w:val="000159C0"/>
    <w:rsid w:val="0001634A"/>
    <w:rsid w:val="00016ADD"/>
    <w:rsid w:val="000171D8"/>
    <w:rsid w:val="00017DC2"/>
    <w:rsid w:val="000201E3"/>
    <w:rsid w:val="00020F4C"/>
    <w:rsid w:val="000219F6"/>
    <w:rsid w:val="0002233B"/>
    <w:rsid w:val="0002371F"/>
    <w:rsid w:val="000238B9"/>
    <w:rsid w:val="00023B8F"/>
    <w:rsid w:val="0002417F"/>
    <w:rsid w:val="00025462"/>
    <w:rsid w:val="00026596"/>
    <w:rsid w:val="00027AA9"/>
    <w:rsid w:val="00030178"/>
    <w:rsid w:val="00031005"/>
    <w:rsid w:val="000319E5"/>
    <w:rsid w:val="00031B01"/>
    <w:rsid w:val="00032F8A"/>
    <w:rsid w:val="00034AAF"/>
    <w:rsid w:val="00035324"/>
    <w:rsid w:val="0003540C"/>
    <w:rsid w:val="000358FC"/>
    <w:rsid w:val="00035D9F"/>
    <w:rsid w:val="00035E13"/>
    <w:rsid w:val="000410CA"/>
    <w:rsid w:val="000412F0"/>
    <w:rsid w:val="00041F70"/>
    <w:rsid w:val="0004262D"/>
    <w:rsid w:val="00042837"/>
    <w:rsid w:val="00043349"/>
    <w:rsid w:val="000433F4"/>
    <w:rsid w:val="00045EC7"/>
    <w:rsid w:val="0004608C"/>
    <w:rsid w:val="00046A03"/>
    <w:rsid w:val="00047CDE"/>
    <w:rsid w:val="00051ED8"/>
    <w:rsid w:val="000521AB"/>
    <w:rsid w:val="000531D2"/>
    <w:rsid w:val="00055EA0"/>
    <w:rsid w:val="00056061"/>
    <w:rsid w:val="000561FB"/>
    <w:rsid w:val="00056FE2"/>
    <w:rsid w:val="00057C23"/>
    <w:rsid w:val="00064AA2"/>
    <w:rsid w:val="000650AC"/>
    <w:rsid w:val="00065E13"/>
    <w:rsid w:val="00066058"/>
    <w:rsid w:val="000675ED"/>
    <w:rsid w:val="000701C8"/>
    <w:rsid w:val="00070F29"/>
    <w:rsid w:val="0007100B"/>
    <w:rsid w:val="0007159B"/>
    <w:rsid w:val="00074DE9"/>
    <w:rsid w:val="00075E58"/>
    <w:rsid w:val="00076F78"/>
    <w:rsid w:val="00080AD9"/>
    <w:rsid w:val="0008188C"/>
    <w:rsid w:val="0008229E"/>
    <w:rsid w:val="00082D23"/>
    <w:rsid w:val="00083A8F"/>
    <w:rsid w:val="000841F5"/>
    <w:rsid w:val="000853D4"/>
    <w:rsid w:val="00085563"/>
    <w:rsid w:val="00085CE0"/>
    <w:rsid w:val="000861D0"/>
    <w:rsid w:val="00086482"/>
    <w:rsid w:val="000866A9"/>
    <w:rsid w:val="00086F5C"/>
    <w:rsid w:val="00087440"/>
    <w:rsid w:val="000902AA"/>
    <w:rsid w:val="00094758"/>
    <w:rsid w:val="000957CE"/>
    <w:rsid w:val="00096CE4"/>
    <w:rsid w:val="00097792"/>
    <w:rsid w:val="000A039B"/>
    <w:rsid w:val="000A1CE1"/>
    <w:rsid w:val="000A1D83"/>
    <w:rsid w:val="000A5013"/>
    <w:rsid w:val="000A58CE"/>
    <w:rsid w:val="000A5C5C"/>
    <w:rsid w:val="000A698C"/>
    <w:rsid w:val="000B00BC"/>
    <w:rsid w:val="000B0F5C"/>
    <w:rsid w:val="000B127F"/>
    <w:rsid w:val="000B25DB"/>
    <w:rsid w:val="000B2F70"/>
    <w:rsid w:val="000B363E"/>
    <w:rsid w:val="000B3A87"/>
    <w:rsid w:val="000B3C5D"/>
    <w:rsid w:val="000B5BEA"/>
    <w:rsid w:val="000B6CA0"/>
    <w:rsid w:val="000B7410"/>
    <w:rsid w:val="000B7E52"/>
    <w:rsid w:val="000C0DAE"/>
    <w:rsid w:val="000C16A8"/>
    <w:rsid w:val="000C2D76"/>
    <w:rsid w:val="000C41CA"/>
    <w:rsid w:val="000C4CC3"/>
    <w:rsid w:val="000C4EF8"/>
    <w:rsid w:val="000C5562"/>
    <w:rsid w:val="000C5679"/>
    <w:rsid w:val="000C724E"/>
    <w:rsid w:val="000C7A9D"/>
    <w:rsid w:val="000C7AC1"/>
    <w:rsid w:val="000D02B3"/>
    <w:rsid w:val="000D05EB"/>
    <w:rsid w:val="000D1991"/>
    <w:rsid w:val="000D2020"/>
    <w:rsid w:val="000D3CF9"/>
    <w:rsid w:val="000D40EA"/>
    <w:rsid w:val="000D56BD"/>
    <w:rsid w:val="000D5CDE"/>
    <w:rsid w:val="000D61C9"/>
    <w:rsid w:val="000D629B"/>
    <w:rsid w:val="000D71E3"/>
    <w:rsid w:val="000D75CA"/>
    <w:rsid w:val="000D7B7F"/>
    <w:rsid w:val="000D7DB1"/>
    <w:rsid w:val="000E2F43"/>
    <w:rsid w:val="000E373D"/>
    <w:rsid w:val="000E7526"/>
    <w:rsid w:val="000F0547"/>
    <w:rsid w:val="000F1007"/>
    <w:rsid w:val="000F17DA"/>
    <w:rsid w:val="000F2B54"/>
    <w:rsid w:val="000F2C73"/>
    <w:rsid w:val="000F45C0"/>
    <w:rsid w:val="000F47BE"/>
    <w:rsid w:val="000F5D46"/>
    <w:rsid w:val="000F77F4"/>
    <w:rsid w:val="000F7A08"/>
    <w:rsid w:val="0010036E"/>
    <w:rsid w:val="0010188A"/>
    <w:rsid w:val="0010288B"/>
    <w:rsid w:val="00102E8A"/>
    <w:rsid w:val="00103AF1"/>
    <w:rsid w:val="00103C6D"/>
    <w:rsid w:val="0010450E"/>
    <w:rsid w:val="0010669A"/>
    <w:rsid w:val="00111F56"/>
    <w:rsid w:val="001140F6"/>
    <w:rsid w:val="001157FB"/>
    <w:rsid w:val="001169E7"/>
    <w:rsid w:val="001176D5"/>
    <w:rsid w:val="00121011"/>
    <w:rsid w:val="001211F0"/>
    <w:rsid w:val="00121B90"/>
    <w:rsid w:val="001225A4"/>
    <w:rsid w:val="001228AA"/>
    <w:rsid w:val="00122D04"/>
    <w:rsid w:val="00124535"/>
    <w:rsid w:val="00125E0E"/>
    <w:rsid w:val="00127152"/>
    <w:rsid w:val="00127FA3"/>
    <w:rsid w:val="001301EA"/>
    <w:rsid w:val="001304B6"/>
    <w:rsid w:val="00130730"/>
    <w:rsid w:val="00130A65"/>
    <w:rsid w:val="00131878"/>
    <w:rsid w:val="00131CF5"/>
    <w:rsid w:val="001320FC"/>
    <w:rsid w:val="001328EB"/>
    <w:rsid w:val="0013367A"/>
    <w:rsid w:val="001349A5"/>
    <w:rsid w:val="00134C7A"/>
    <w:rsid w:val="00135E4D"/>
    <w:rsid w:val="00137C3A"/>
    <w:rsid w:val="00140654"/>
    <w:rsid w:val="0014133D"/>
    <w:rsid w:val="00141DF2"/>
    <w:rsid w:val="00143254"/>
    <w:rsid w:val="00143494"/>
    <w:rsid w:val="001438A7"/>
    <w:rsid w:val="0014423C"/>
    <w:rsid w:val="0014435B"/>
    <w:rsid w:val="00145E46"/>
    <w:rsid w:val="001464FE"/>
    <w:rsid w:val="00146530"/>
    <w:rsid w:val="00147AD5"/>
    <w:rsid w:val="001519E3"/>
    <w:rsid w:val="00152C57"/>
    <w:rsid w:val="00153193"/>
    <w:rsid w:val="00154458"/>
    <w:rsid w:val="00154A64"/>
    <w:rsid w:val="00155D62"/>
    <w:rsid w:val="001566F5"/>
    <w:rsid w:val="00162175"/>
    <w:rsid w:val="0016274C"/>
    <w:rsid w:val="001638AB"/>
    <w:rsid w:val="00164551"/>
    <w:rsid w:val="001664BE"/>
    <w:rsid w:val="00167A77"/>
    <w:rsid w:val="00170A64"/>
    <w:rsid w:val="00171754"/>
    <w:rsid w:val="001735AE"/>
    <w:rsid w:val="0017440E"/>
    <w:rsid w:val="00174DFC"/>
    <w:rsid w:val="001751C4"/>
    <w:rsid w:val="0017577F"/>
    <w:rsid w:val="001764BE"/>
    <w:rsid w:val="00176BFB"/>
    <w:rsid w:val="0017707F"/>
    <w:rsid w:val="0018030C"/>
    <w:rsid w:val="001838C7"/>
    <w:rsid w:val="00184E51"/>
    <w:rsid w:val="00184FE6"/>
    <w:rsid w:val="00184FFB"/>
    <w:rsid w:val="00190DD4"/>
    <w:rsid w:val="00191F2E"/>
    <w:rsid w:val="00192F83"/>
    <w:rsid w:val="0019344D"/>
    <w:rsid w:val="00193B59"/>
    <w:rsid w:val="00194F44"/>
    <w:rsid w:val="0019528D"/>
    <w:rsid w:val="001953BD"/>
    <w:rsid w:val="00196711"/>
    <w:rsid w:val="00197C70"/>
    <w:rsid w:val="001A0B6D"/>
    <w:rsid w:val="001A0DD4"/>
    <w:rsid w:val="001A2A06"/>
    <w:rsid w:val="001A3516"/>
    <w:rsid w:val="001A3BED"/>
    <w:rsid w:val="001A3FBE"/>
    <w:rsid w:val="001A40FE"/>
    <w:rsid w:val="001A577F"/>
    <w:rsid w:val="001A6590"/>
    <w:rsid w:val="001B0DAB"/>
    <w:rsid w:val="001B1952"/>
    <w:rsid w:val="001B24DA"/>
    <w:rsid w:val="001B2CE1"/>
    <w:rsid w:val="001B322C"/>
    <w:rsid w:val="001B4366"/>
    <w:rsid w:val="001B7277"/>
    <w:rsid w:val="001C1157"/>
    <w:rsid w:val="001C19E2"/>
    <w:rsid w:val="001C498C"/>
    <w:rsid w:val="001C4A97"/>
    <w:rsid w:val="001C4EA3"/>
    <w:rsid w:val="001C5476"/>
    <w:rsid w:val="001C65E2"/>
    <w:rsid w:val="001C69C0"/>
    <w:rsid w:val="001C6D18"/>
    <w:rsid w:val="001D1513"/>
    <w:rsid w:val="001D160A"/>
    <w:rsid w:val="001D3C0E"/>
    <w:rsid w:val="001D5B6D"/>
    <w:rsid w:val="001D627C"/>
    <w:rsid w:val="001D6E89"/>
    <w:rsid w:val="001E05F1"/>
    <w:rsid w:val="001E1931"/>
    <w:rsid w:val="001E1FFF"/>
    <w:rsid w:val="001E3188"/>
    <w:rsid w:val="001E4860"/>
    <w:rsid w:val="001E51B0"/>
    <w:rsid w:val="001E6E40"/>
    <w:rsid w:val="001E7954"/>
    <w:rsid w:val="001E7C2E"/>
    <w:rsid w:val="001F0388"/>
    <w:rsid w:val="001F300B"/>
    <w:rsid w:val="001F4073"/>
    <w:rsid w:val="001F616B"/>
    <w:rsid w:val="001F6FF8"/>
    <w:rsid w:val="001F7244"/>
    <w:rsid w:val="002000A1"/>
    <w:rsid w:val="0020155B"/>
    <w:rsid w:val="00201836"/>
    <w:rsid w:val="00202CA9"/>
    <w:rsid w:val="002034BA"/>
    <w:rsid w:val="002052BE"/>
    <w:rsid w:val="00205C0A"/>
    <w:rsid w:val="00206352"/>
    <w:rsid w:val="00210F44"/>
    <w:rsid w:val="00211E21"/>
    <w:rsid w:val="00211F85"/>
    <w:rsid w:val="00213A55"/>
    <w:rsid w:val="002146E5"/>
    <w:rsid w:val="00215350"/>
    <w:rsid w:val="002157A4"/>
    <w:rsid w:val="002166EC"/>
    <w:rsid w:val="002201A5"/>
    <w:rsid w:val="0022036C"/>
    <w:rsid w:val="0022097C"/>
    <w:rsid w:val="0022175C"/>
    <w:rsid w:val="00221F9C"/>
    <w:rsid w:val="00222777"/>
    <w:rsid w:val="002253E9"/>
    <w:rsid w:val="00225705"/>
    <w:rsid w:val="002258F7"/>
    <w:rsid w:val="00226B11"/>
    <w:rsid w:val="0022714E"/>
    <w:rsid w:val="00230132"/>
    <w:rsid w:val="00231655"/>
    <w:rsid w:val="00232249"/>
    <w:rsid w:val="002329DF"/>
    <w:rsid w:val="00232A32"/>
    <w:rsid w:val="00233BA3"/>
    <w:rsid w:val="002352A9"/>
    <w:rsid w:val="00240208"/>
    <w:rsid w:val="00240621"/>
    <w:rsid w:val="0024076F"/>
    <w:rsid w:val="00243682"/>
    <w:rsid w:val="00243991"/>
    <w:rsid w:val="0024448E"/>
    <w:rsid w:val="00244C87"/>
    <w:rsid w:val="0024600A"/>
    <w:rsid w:val="00246FD8"/>
    <w:rsid w:val="002477D4"/>
    <w:rsid w:val="002517A1"/>
    <w:rsid w:val="00251EC8"/>
    <w:rsid w:val="00252148"/>
    <w:rsid w:val="0025248E"/>
    <w:rsid w:val="00252B8A"/>
    <w:rsid w:val="00252C9A"/>
    <w:rsid w:val="00254299"/>
    <w:rsid w:val="00256BEE"/>
    <w:rsid w:val="00256E2A"/>
    <w:rsid w:val="00260130"/>
    <w:rsid w:val="00260CA9"/>
    <w:rsid w:val="0026100D"/>
    <w:rsid w:val="002621F5"/>
    <w:rsid w:val="0026584B"/>
    <w:rsid w:val="00267137"/>
    <w:rsid w:val="00267665"/>
    <w:rsid w:val="002704C0"/>
    <w:rsid w:val="00270B56"/>
    <w:rsid w:val="00272642"/>
    <w:rsid w:val="00273043"/>
    <w:rsid w:val="0027385C"/>
    <w:rsid w:val="00273B6F"/>
    <w:rsid w:val="00276060"/>
    <w:rsid w:val="0027678D"/>
    <w:rsid w:val="00276D5A"/>
    <w:rsid w:val="002771EF"/>
    <w:rsid w:val="00280FC9"/>
    <w:rsid w:val="00281B1B"/>
    <w:rsid w:val="00281FD2"/>
    <w:rsid w:val="00283D30"/>
    <w:rsid w:val="00283EB2"/>
    <w:rsid w:val="002841F4"/>
    <w:rsid w:val="00284706"/>
    <w:rsid w:val="002862AC"/>
    <w:rsid w:val="002866BA"/>
    <w:rsid w:val="002866F4"/>
    <w:rsid w:val="00287B77"/>
    <w:rsid w:val="00290BD8"/>
    <w:rsid w:val="002910F4"/>
    <w:rsid w:val="0029159E"/>
    <w:rsid w:val="00291C7E"/>
    <w:rsid w:val="0029299B"/>
    <w:rsid w:val="00295B69"/>
    <w:rsid w:val="002A2DD1"/>
    <w:rsid w:val="002A37CD"/>
    <w:rsid w:val="002A45C9"/>
    <w:rsid w:val="002A5D80"/>
    <w:rsid w:val="002A6252"/>
    <w:rsid w:val="002A629B"/>
    <w:rsid w:val="002A7803"/>
    <w:rsid w:val="002A7ACA"/>
    <w:rsid w:val="002B1030"/>
    <w:rsid w:val="002B124C"/>
    <w:rsid w:val="002B1506"/>
    <w:rsid w:val="002B15FA"/>
    <w:rsid w:val="002B1A1C"/>
    <w:rsid w:val="002B28E4"/>
    <w:rsid w:val="002B29CA"/>
    <w:rsid w:val="002B3C2B"/>
    <w:rsid w:val="002B4641"/>
    <w:rsid w:val="002B46E1"/>
    <w:rsid w:val="002B4D9F"/>
    <w:rsid w:val="002B560D"/>
    <w:rsid w:val="002B57FC"/>
    <w:rsid w:val="002B60F5"/>
    <w:rsid w:val="002B6ACE"/>
    <w:rsid w:val="002B7BF2"/>
    <w:rsid w:val="002B7E28"/>
    <w:rsid w:val="002B7F49"/>
    <w:rsid w:val="002C019C"/>
    <w:rsid w:val="002C05F5"/>
    <w:rsid w:val="002C20A3"/>
    <w:rsid w:val="002C2C5F"/>
    <w:rsid w:val="002C2FD4"/>
    <w:rsid w:val="002C3520"/>
    <w:rsid w:val="002C4002"/>
    <w:rsid w:val="002C4688"/>
    <w:rsid w:val="002C4C02"/>
    <w:rsid w:val="002D05AC"/>
    <w:rsid w:val="002D064B"/>
    <w:rsid w:val="002D1477"/>
    <w:rsid w:val="002D18D0"/>
    <w:rsid w:val="002D1948"/>
    <w:rsid w:val="002D242B"/>
    <w:rsid w:val="002D3433"/>
    <w:rsid w:val="002D5ED3"/>
    <w:rsid w:val="002E0173"/>
    <w:rsid w:val="002E1E7B"/>
    <w:rsid w:val="002E2294"/>
    <w:rsid w:val="002E340A"/>
    <w:rsid w:val="002E3E6E"/>
    <w:rsid w:val="002E41F5"/>
    <w:rsid w:val="002E4ADF"/>
    <w:rsid w:val="002E4F30"/>
    <w:rsid w:val="002E5849"/>
    <w:rsid w:val="002E6A1A"/>
    <w:rsid w:val="002F07A8"/>
    <w:rsid w:val="002F15A6"/>
    <w:rsid w:val="002F36B1"/>
    <w:rsid w:val="002F3B16"/>
    <w:rsid w:val="002F4A74"/>
    <w:rsid w:val="002F5114"/>
    <w:rsid w:val="002F6590"/>
    <w:rsid w:val="002F7DB8"/>
    <w:rsid w:val="00301AE5"/>
    <w:rsid w:val="0030238D"/>
    <w:rsid w:val="003025B3"/>
    <w:rsid w:val="00302B5E"/>
    <w:rsid w:val="00302B92"/>
    <w:rsid w:val="0030394D"/>
    <w:rsid w:val="003045B5"/>
    <w:rsid w:val="00304D6F"/>
    <w:rsid w:val="00306268"/>
    <w:rsid w:val="003065C6"/>
    <w:rsid w:val="00310D42"/>
    <w:rsid w:val="00311974"/>
    <w:rsid w:val="00312389"/>
    <w:rsid w:val="00314590"/>
    <w:rsid w:val="00314BAD"/>
    <w:rsid w:val="00315958"/>
    <w:rsid w:val="0031654C"/>
    <w:rsid w:val="00317107"/>
    <w:rsid w:val="00320662"/>
    <w:rsid w:val="00320AD2"/>
    <w:rsid w:val="00322943"/>
    <w:rsid w:val="00322B87"/>
    <w:rsid w:val="00323025"/>
    <w:rsid w:val="00323AAC"/>
    <w:rsid w:val="003240F0"/>
    <w:rsid w:val="00324BC0"/>
    <w:rsid w:val="00325BD6"/>
    <w:rsid w:val="00325E81"/>
    <w:rsid w:val="00327135"/>
    <w:rsid w:val="003271FB"/>
    <w:rsid w:val="00327E13"/>
    <w:rsid w:val="0033185E"/>
    <w:rsid w:val="00331DAE"/>
    <w:rsid w:val="00332430"/>
    <w:rsid w:val="003328EA"/>
    <w:rsid w:val="003333D1"/>
    <w:rsid w:val="00333DD1"/>
    <w:rsid w:val="00334546"/>
    <w:rsid w:val="00334E56"/>
    <w:rsid w:val="00335812"/>
    <w:rsid w:val="00337483"/>
    <w:rsid w:val="00337613"/>
    <w:rsid w:val="00340861"/>
    <w:rsid w:val="003411D8"/>
    <w:rsid w:val="00343FE7"/>
    <w:rsid w:val="003445B9"/>
    <w:rsid w:val="003446D4"/>
    <w:rsid w:val="003448A9"/>
    <w:rsid w:val="00345308"/>
    <w:rsid w:val="0034540A"/>
    <w:rsid w:val="00345A92"/>
    <w:rsid w:val="0034796D"/>
    <w:rsid w:val="00352FED"/>
    <w:rsid w:val="0035389D"/>
    <w:rsid w:val="0035390C"/>
    <w:rsid w:val="00353F7E"/>
    <w:rsid w:val="003541A8"/>
    <w:rsid w:val="003542E9"/>
    <w:rsid w:val="0035542B"/>
    <w:rsid w:val="00357AEC"/>
    <w:rsid w:val="00360D34"/>
    <w:rsid w:val="00362753"/>
    <w:rsid w:val="00362D4D"/>
    <w:rsid w:val="003640B0"/>
    <w:rsid w:val="00365442"/>
    <w:rsid w:val="003654F9"/>
    <w:rsid w:val="0036626A"/>
    <w:rsid w:val="00366784"/>
    <w:rsid w:val="00371C90"/>
    <w:rsid w:val="00372B34"/>
    <w:rsid w:val="0037429F"/>
    <w:rsid w:val="00375307"/>
    <w:rsid w:val="003753A2"/>
    <w:rsid w:val="00376004"/>
    <w:rsid w:val="00377622"/>
    <w:rsid w:val="003777AC"/>
    <w:rsid w:val="003777D6"/>
    <w:rsid w:val="00380191"/>
    <w:rsid w:val="00380F51"/>
    <w:rsid w:val="00382A79"/>
    <w:rsid w:val="003847BF"/>
    <w:rsid w:val="00384B29"/>
    <w:rsid w:val="0038531F"/>
    <w:rsid w:val="00386179"/>
    <w:rsid w:val="00386D61"/>
    <w:rsid w:val="00386D90"/>
    <w:rsid w:val="003875A2"/>
    <w:rsid w:val="00390D00"/>
    <w:rsid w:val="00391199"/>
    <w:rsid w:val="00391203"/>
    <w:rsid w:val="0039185E"/>
    <w:rsid w:val="003A01FD"/>
    <w:rsid w:val="003A0973"/>
    <w:rsid w:val="003A2B95"/>
    <w:rsid w:val="003A3452"/>
    <w:rsid w:val="003A3D3C"/>
    <w:rsid w:val="003A3F3E"/>
    <w:rsid w:val="003A4E78"/>
    <w:rsid w:val="003A5883"/>
    <w:rsid w:val="003A5CEE"/>
    <w:rsid w:val="003A6559"/>
    <w:rsid w:val="003B08E2"/>
    <w:rsid w:val="003B0D11"/>
    <w:rsid w:val="003B221E"/>
    <w:rsid w:val="003B2562"/>
    <w:rsid w:val="003B27D8"/>
    <w:rsid w:val="003B5855"/>
    <w:rsid w:val="003B6349"/>
    <w:rsid w:val="003B696A"/>
    <w:rsid w:val="003B6C27"/>
    <w:rsid w:val="003C0B0F"/>
    <w:rsid w:val="003C103D"/>
    <w:rsid w:val="003C2803"/>
    <w:rsid w:val="003C2DA7"/>
    <w:rsid w:val="003C3FFC"/>
    <w:rsid w:val="003C5248"/>
    <w:rsid w:val="003C5493"/>
    <w:rsid w:val="003C5A41"/>
    <w:rsid w:val="003C610F"/>
    <w:rsid w:val="003C616C"/>
    <w:rsid w:val="003C77C0"/>
    <w:rsid w:val="003C7B58"/>
    <w:rsid w:val="003D2707"/>
    <w:rsid w:val="003D3FD1"/>
    <w:rsid w:val="003D742A"/>
    <w:rsid w:val="003D7C44"/>
    <w:rsid w:val="003D7CFA"/>
    <w:rsid w:val="003E1533"/>
    <w:rsid w:val="003E334B"/>
    <w:rsid w:val="003E349E"/>
    <w:rsid w:val="003E3E36"/>
    <w:rsid w:val="003F2097"/>
    <w:rsid w:val="003F2E88"/>
    <w:rsid w:val="003F3170"/>
    <w:rsid w:val="003F318C"/>
    <w:rsid w:val="003F31AD"/>
    <w:rsid w:val="003F44E5"/>
    <w:rsid w:val="003F4E30"/>
    <w:rsid w:val="003F4E51"/>
    <w:rsid w:val="003F5697"/>
    <w:rsid w:val="003F7EB6"/>
    <w:rsid w:val="00400046"/>
    <w:rsid w:val="00400054"/>
    <w:rsid w:val="004009BA"/>
    <w:rsid w:val="00401E3C"/>
    <w:rsid w:val="0040281C"/>
    <w:rsid w:val="00402B6C"/>
    <w:rsid w:val="00402D53"/>
    <w:rsid w:val="00405E14"/>
    <w:rsid w:val="004066D6"/>
    <w:rsid w:val="00406D65"/>
    <w:rsid w:val="00407E10"/>
    <w:rsid w:val="0041157D"/>
    <w:rsid w:val="00411904"/>
    <w:rsid w:val="00413C7D"/>
    <w:rsid w:val="00413C82"/>
    <w:rsid w:val="004148BC"/>
    <w:rsid w:val="0041654E"/>
    <w:rsid w:val="00416DDC"/>
    <w:rsid w:val="00417C1A"/>
    <w:rsid w:val="00417E02"/>
    <w:rsid w:val="00422457"/>
    <w:rsid w:val="0042307B"/>
    <w:rsid w:val="004251FE"/>
    <w:rsid w:val="004257B6"/>
    <w:rsid w:val="00427AC0"/>
    <w:rsid w:val="00427B27"/>
    <w:rsid w:val="00433F41"/>
    <w:rsid w:val="004345E8"/>
    <w:rsid w:val="00435BF5"/>
    <w:rsid w:val="0043728A"/>
    <w:rsid w:val="0044024B"/>
    <w:rsid w:val="0044036A"/>
    <w:rsid w:val="004407A9"/>
    <w:rsid w:val="0044132E"/>
    <w:rsid w:val="004418D1"/>
    <w:rsid w:val="00443ADA"/>
    <w:rsid w:val="00444069"/>
    <w:rsid w:val="00445030"/>
    <w:rsid w:val="00445B4E"/>
    <w:rsid w:val="00445C7E"/>
    <w:rsid w:val="00446216"/>
    <w:rsid w:val="00446F74"/>
    <w:rsid w:val="004475D2"/>
    <w:rsid w:val="0045039F"/>
    <w:rsid w:val="004511DA"/>
    <w:rsid w:val="004511ED"/>
    <w:rsid w:val="0045141B"/>
    <w:rsid w:val="004527D2"/>
    <w:rsid w:val="00452C1D"/>
    <w:rsid w:val="00452DC1"/>
    <w:rsid w:val="00452EB6"/>
    <w:rsid w:val="0045316F"/>
    <w:rsid w:val="00453549"/>
    <w:rsid w:val="004536A3"/>
    <w:rsid w:val="004548AA"/>
    <w:rsid w:val="00455F5F"/>
    <w:rsid w:val="00457FAA"/>
    <w:rsid w:val="00460647"/>
    <w:rsid w:val="00462263"/>
    <w:rsid w:val="0046249B"/>
    <w:rsid w:val="00462F4B"/>
    <w:rsid w:val="00463552"/>
    <w:rsid w:val="0046373D"/>
    <w:rsid w:val="00463776"/>
    <w:rsid w:val="00464ED9"/>
    <w:rsid w:val="00466B2F"/>
    <w:rsid w:val="004675F0"/>
    <w:rsid w:val="00467CDE"/>
    <w:rsid w:val="0047013C"/>
    <w:rsid w:val="00470D2F"/>
    <w:rsid w:val="00471384"/>
    <w:rsid w:val="00473A9A"/>
    <w:rsid w:val="00474F60"/>
    <w:rsid w:val="00475484"/>
    <w:rsid w:val="00477331"/>
    <w:rsid w:val="00477897"/>
    <w:rsid w:val="00477AC3"/>
    <w:rsid w:val="00481BF1"/>
    <w:rsid w:val="0048319A"/>
    <w:rsid w:val="00486044"/>
    <w:rsid w:val="00487EFD"/>
    <w:rsid w:val="00490181"/>
    <w:rsid w:val="00491F5D"/>
    <w:rsid w:val="0049290A"/>
    <w:rsid w:val="00492A6C"/>
    <w:rsid w:val="00494360"/>
    <w:rsid w:val="00494B19"/>
    <w:rsid w:val="00495301"/>
    <w:rsid w:val="00495A88"/>
    <w:rsid w:val="0049693A"/>
    <w:rsid w:val="00496B9D"/>
    <w:rsid w:val="00496F47"/>
    <w:rsid w:val="004A0054"/>
    <w:rsid w:val="004A1B6A"/>
    <w:rsid w:val="004A3030"/>
    <w:rsid w:val="004A3ACF"/>
    <w:rsid w:val="004A4D9C"/>
    <w:rsid w:val="004A6B2A"/>
    <w:rsid w:val="004B1298"/>
    <w:rsid w:val="004B26D0"/>
    <w:rsid w:val="004B280B"/>
    <w:rsid w:val="004B4AE5"/>
    <w:rsid w:val="004B4E9F"/>
    <w:rsid w:val="004B4F48"/>
    <w:rsid w:val="004B5675"/>
    <w:rsid w:val="004B6184"/>
    <w:rsid w:val="004B659A"/>
    <w:rsid w:val="004C02F7"/>
    <w:rsid w:val="004C0B2E"/>
    <w:rsid w:val="004C1597"/>
    <w:rsid w:val="004C17C9"/>
    <w:rsid w:val="004C5837"/>
    <w:rsid w:val="004C60AD"/>
    <w:rsid w:val="004D4E41"/>
    <w:rsid w:val="004D5169"/>
    <w:rsid w:val="004D69CF"/>
    <w:rsid w:val="004D7D98"/>
    <w:rsid w:val="004E1497"/>
    <w:rsid w:val="004E4AA1"/>
    <w:rsid w:val="004E4E22"/>
    <w:rsid w:val="004F05B1"/>
    <w:rsid w:val="004F2353"/>
    <w:rsid w:val="004F2438"/>
    <w:rsid w:val="004F56BA"/>
    <w:rsid w:val="004F791E"/>
    <w:rsid w:val="00500026"/>
    <w:rsid w:val="00500C23"/>
    <w:rsid w:val="00502A1B"/>
    <w:rsid w:val="005070A6"/>
    <w:rsid w:val="0050756E"/>
    <w:rsid w:val="00507F3E"/>
    <w:rsid w:val="005108EB"/>
    <w:rsid w:val="00510B28"/>
    <w:rsid w:val="00510E10"/>
    <w:rsid w:val="0051259A"/>
    <w:rsid w:val="005146C7"/>
    <w:rsid w:val="005157B9"/>
    <w:rsid w:val="005157C1"/>
    <w:rsid w:val="00517E7F"/>
    <w:rsid w:val="00521CE9"/>
    <w:rsid w:val="00522597"/>
    <w:rsid w:val="00522BFD"/>
    <w:rsid w:val="00525037"/>
    <w:rsid w:val="005251F9"/>
    <w:rsid w:val="005273B7"/>
    <w:rsid w:val="005277AF"/>
    <w:rsid w:val="005320BA"/>
    <w:rsid w:val="0053219F"/>
    <w:rsid w:val="00532487"/>
    <w:rsid w:val="005355AA"/>
    <w:rsid w:val="00536FC3"/>
    <w:rsid w:val="0053712A"/>
    <w:rsid w:val="00537BCC"/>
    <w:rsid w:val="005406C6"/>
    <w:rsid w:val="00540CAA"/>
    <w:rsid w:val="0054168F"/>
    <w:rsid w:val="005427F2"/>
    <w:rsid w:val="00542C5E"/>
    <w:rsid w:val="00543150"/>
    <w:rsid w:val="00543262"/>
    <w:rsid w:val="005436C0"/>
    <w:rsid w:val="005438DF"/>
    <w:rsid w:val="00543A4B"/>
    <w:rsid w:val="00545514"/>
    <w:rsid w:val="005456E1"/>
    <w:rsid w:val="00547B91"/>
    <w:rsid w:val="00547FE6"/>
    <w:rsid w:val="00551504"/>
    <w:rsid w:val="00551F02"/>
    <w:rsid w:val="00552BD1"/>
    <w:rsid w:val="005538DE"/>
    <w:rsid w:val="00553B4D"/>
    <w:rsid w:val="005551E8"/>
    <w:rsid w:val="005553E9"/>
    <w:rsid w:val="005558A0"/>
    <w:rsid w:val="00555DF3"/>
    <w:rsid w:val="0055628B"/>
    <w:rsid w:val="00557415"/>
    <w:rsid w:val="00562C75"/>
    <w:rsid w:val="005637BC"/>
    <w:rsid w:val="005643C1"/>
    <w:rsid w:val="00565269"/>
    <w:rsid w:val="005653AE"/>
    <w:rsid w:val="00565472"/>
    <w:rsid w:val="005661A2"/>
    <w:rsid w:val="00566C95"/>
    <w:rsid w:val="00566D58"/>
    <w:rsid w:val="00567326"/>
    <w:rsid w:val="005702B4"/>
    <w:rsid w:val="00570CD8"/>
    <w:rsid w:val="00576A4B"/>
    <w:rsid w:val="00576B2A"/>
    <w:rsid w:val="00580719"/>
    <w:rsid w:val="005810B3"/>
    <w:rsid w:val="005829A1"/>
    <w:rsid w:val="00585092"/>
    <w:rsid w:val="00585825"/>
    <w:rsid w:val="00585A89"/>
    <w:rsid w:val="005864CE"/>
    <w:rsid w:val="005876D8"/>
    <w:rsid w:val="005929C0"/>
    <w:rsid w:val="00592DFA"/>
    <w:rsid w:val="00593557"/>
    <w:rsid w:val="005937D2"/>
    <w:rsid w:val="005950DD"/>
    <w:rsid w:val="00595B39"/>
    <w:rsid w:val="00595C3A"/>
    <w:rsid w:val="0059709F"/>
    <w:rsid w:val="005A0CA2"/>
    <w:rsid w:val="005A3049"/>
    <w:rsid w:val="005A3A72"/>
    <w:rsid w:val="005A553B"/>
    <w:rsid w:val="005A6A6D"/>
    <w:rsid w:val="005A7218"/>
    <w:rsid w:val="005B0890"/>
    <w:rsid w:val="005B3594"/>
    <w:rsid w:val="005B3BD0"/>
    <w:rsid w:val="005B57E7"/>
    <w:rsid w:val="005B5DA2"/>
    <w:rsid w:val="005B68D1"/>
    <w:rsid w:val="005B7575"/>
    <w:rsid w:val="005C119E"/>
    <w:rsid w:val="005C1228"/>
    <w:rsid w:val="005C13BD"/>
    <w:rsid w:val="005C29FE"/>
    <w:rsid w:val="005C41C1"/>
    <w:rsid w:val="005D2E1F"/>
    <w:rsid w:val="005D61EC"/>
    <w:rsid w:val="005D76D1"/>
    <w:rsid w:val="005E026B"/>
    <w:rsid w:val="005E226F"/>
    <w:rsid w:val="005E3207"/>
    <w:rsid w:val="005E4145"/>
    <w:rsid w:val="005E43F0"/>
    <w:rsid w:val="005E468A"/>
    <w:rsid w:val="005E6057"/>
    <w:rsid w:val="005E6FEE"/>
    <w:rsid w:val="005F2EA5"/>
    <w:rsid w:val="005F4D26"/>
    <w:rsid w:val="005F6273"/>
    <w:rsid w:val="005F7459"/>
    <w:rsid w:val="005F7873"/>
    <w:rsid w:val="005F7D95"/>
    <w:rsid w:val="00600A1E"/>
    <w:rsid w:val="006013A0"/>
    <w:rsid w:val="00602A19"/>
    <w:rsid w:val="0060457B"/>
    <w:rsid w:val="006072C1"/>
    <w:rsid w:val="0060757A"/>
    <w:rsid w:val="00607868"/>
    <w:rsid w:val="00607878"/>
    <w:rsid w:val="006103FC"/>
    <w:rsid w:val="00611CCC"/>
    <w:rsid w:val="00612622"/>
    <w:rsid w:val="00613394"/>
    <w:rsid w:val="00613B0E"/>
    <w:rsid w:val="00614272"/>
    <w:rsid w:val="0061642F"/>
    <w:rsid w:val="006207FF"/>
    <w:rsid w:val="00621A13"/>
    <w:rsid w:val="00622345"/>
    <w:rsid w:val="00622D19"/>
    <w:rsid w:val="0062485C"/>
    <w:rsid w:val="0062486D"/>
    <w:rsid w:val="00625B41"/>
    <w:rsid w:val="00627DC1"/>
    <w:rsid w:val="00631400"/>
    <w:rsid w:val="00632772"/>
    <w:rsid w:val="00632D41"/>
    <w:rsid w:val="00632F62"/>
    <w:rsid w:val="006337FE"/>
    <w:rsid w:val="00634824"/>
    <w:rsid w:val="00634EBA"/>
    <w:rsid w:val="0063521B"/>
    <w:rsid w:val="00636EBF"/>
    <w:rsid w:val="00636ED8"/>
    <w:rsid w:val="00637C9F"/>
    <w:rsid w:val="00637F5F"/>
    <w:rsid w:val="00640ABA"/>
    <w:rsid w:val="00641E0D"/>
    <w:rsid w:val="00642722"/>
    <w:rsid w:val="006428E3"/>
    <w:rsid w:val="00643632"/>
    <w:rsid w:val="00644CED"/>
    <w:rsid w:val="00644EBB"/>
    <w:rsid w:val="006451E6"/>
    <w:rsid w:val="006458B4"/>
    <w:rsid w:val="00645A92"/>
    <w:rsid w:val="00645CD1"/>
    <w:rsid w:val="0064648C"/>
    <w:rsid w:val="00646BD2"/>
    <w:rsid w:val="00646DA6"/>
    <w:rsid w:val="00647800"/>
    <w:rsid w:val="00647A5C"/>
    <w:rsid w:val="00647D2C"/>
    <w:rsid w:val="00652BEF"/>
    <w:rsid w:val="00653355"/>
    <w:rsid w:val="00653D4F"/>
    <w:rsid w:val="00654038"/>
    <w:rsid w:val="00656877"/>
    <w:rsid w:val="00656931"/>
    <w:rsid w:val="00656F25"/>
    <w:rsid w:val="006579F1"/>
    <w:rsid w:val="006614F2"/>
    <w:rsid w:val="006616B9"/>
    <w:rsid w:val="006619A8"/>
    <w:rsid w:val="00662319"/>
    <w:rsid w:val="00663AB6"/>
    <w:rsid w:val="00664116"/>
    <w:rsid w:val="00664122"/>
    <w:rsid w:val="00664756"/>
    <w:rsid w:val="00665D18"/>
    <w:rsid w:val="00666C3A"/>
    <w:rsid w:val="006706CA"/>
    <w:rsid w:val="006716D3"/>
    <w:rsid w:val="006718C3"/>
    <w:rsid w:val="00672417"/>
    <w:rsid w:val="0067273B"/>
    <w:rsid w:val="0067293A"/>
    <w:rsid w:val="00672B49"/>
    <w:rsid w:val="00674616"/>
    <w:rsid w:val="006748A5"/>
    <w:rsid w:val="00674973"/>
    <w:rsid w:val="00674E56"/>
    <w:rsid w:val="00677007"/>
    <w:rsid w:val="00677B0E"/>
    <w:rsid w:val="006829BB"/>
    <w:rsid w:val="006834BD"/>
    <w:rsid w:val="00683A9D"/>
    <w:rsid w:val="00684C37"/>
    <w:rsid w:val="006856BC"/>
    <w:rsid w:val="00686029"/>
    <w:rsid w:val="00686C30"/>
    <w:rsid w:val="00686E1B"/>
    <w:rsid w:val="00687776"/>
    <w:rsid w:val="00687901"/>
    <w:rsid w:val="006901AF"/>
    <w:rsid w:val="0069049C"/>
    <w:rsid w:val="00690D70"/>
    <w:rsid w:val="006928D8"/>
    <w:rsid w:val="0069298F"/>
    <w:rsid w:val="00692AEF"/>
    <w:rsid w:val="00695E82"/>
    <w:rsid w:val="006965A4"/>
    <w:rsid w:val="00696F2A"/>
    <w:rsid w:val="006A0173"/>
    <w:rsid w:val="006A0518"/>
    <w:rsid w:val="006A0AF6"/>
    <w:rsid w:val="006A1E11"/>
    <w:rsid w:val="006A52EB"/>
    <w:rsid w:val="006A76DD"/>
    <w:rsid w:val="006A77D6"/>
    <w:rsid w:val="006A7DE8"/>
    <w:rsid w:val="006B08CC"/>
    <w:rsid w:val="006B33EC"/>
    <w:rsid w:val="006B408A"/>
    <w:rsid w:val="006B42A4"/>
    <w:rsid w:val="006B553F"/>
    <w:rsid w:val="006B5CEE"/>
    <w:rsid w:val="006B7701"/>
    <w:rsid w:val="006B7D10"/>
    <w:rsid w:val="006C033E"/>
    <w:rsid w:val="006C03D7"/>
    <w:rsid w:val="006C071B"/>
    <w:rsid w:val="006C2E4B"/>
    <w:rsid w:val="006C5FD8"/>
    <w:rsid w:val="006C60C5"/>
    <w:rsid w:val="006C6D3C"/>
    <w:rsid w:val="006C731F"/>
    <w:rsid w:val="006C7A76"/>
    <w:rsid w:val="006C7E70"/>
    <w:rsid w:val="006D1621"/>
    <w:rsid w:val="006D3DEC"/>
    <w:rsid w:val="006D3E5F"/>
    <w:rsid w:val="006D422E"/>
    <w:rsid w:val="006D48C5"/>
    <w:rsid w:val="006D5816"/>
    <w:rsid w:val="006D71B0"/>
    <w:rsid w:val="006E1201"/>
    <w:rsid w:val="006E1B5B"/>
    <w:rsid w:val="006E243E"/>
    <w:rsid w:val="006E306A"/>
    <w:rsid w:val="006E396D"/>
    <w:rsid w:val="006E5E9D"/>
    <w:rsid w:val="006F0DD9"/>
    <w:rsid w:val="006F1A7F"/>
    <w:rsid w:val="006F2D7F"/>
    <w:rsid w:val="006F3354"/>
    <w:rsid w:val="006F3AA4"/>
    <w:rsid w:val="006F3F8F"/>
    <w:rsid w:val="006F538B"/>
    <w:rsid w:val="006F6235"/>
    <w:rsid w:val="006F6A5A"/>
    <w:rsid w:val="006F6D5B"/>
    <w:rsid w:val="006F7784"/>
    <w:rsid w:val="00700369"/>
    <w:rsid w:val="0070105B"/>
    <w:rsid w:val="007018E2"/>
    <w:rsid w:val="00701E33"/>
    <w:rsid w:val="007038CB"/>
    <w:rsid w:val="00703A93"/>
    <w:rsid w:val="00704D8E"/>
    <w:rsid w:val="007056EC"/>
    <w:rsid w:val="007057A1"/>
    <w:rsid w:val="00706411"/>
    <w:rsid w:val="00706C40"/>
    <w:rsid w:val="00707761"/>
    <w:rsid w:val="00711814"/>
    <w:rsid w:val="00711B76"/>
    <w:rsid w:val="0071363E"/>
    <w:rsid w:val="00714126"/>
    <w:rsid w:val="007151E3"/>
    <w:rsid w:val="007167DB"/>
    <w:rsid w:val="00720C93"/>
    <w:rsid w:val="00721C17"/>
    <w:rsid w:val="00721CA0"/>
    <w:rsid w:val="007221AB"/>
    <w:rsid w:val="00723545"/>
    <w:rsid w:val="00723952"/>
    <w:rsid w:val="00726332"/>
    <w:rsid w:val="00726B12"/>
    <w:rsid w:val="00726C59"/>
    <w:rsid w:val="007321CF"/>
    <w:rsid w:val="00734920"/>
    <w:rsid w:val="0073498B"/>
    <w:rsid w:val="00734B29"/>
    <w:rsid w:val="00734FFE"/>
    <w:rsid w:val="00735BF7"/>
    <w:rsid w:val="0073671F"/>
    <w:rsid w:val="00737DA7"/>
    <w:rsid w:val="00740388"/>
    <w:rsid w:val="007413B6"/>
    <w:rsid w:val="00742651"/>
    <w:rsid w:val="00745161"/>
    <w:rsid w:val="00745AC0"/>
    <w:rsid w:val="0074647C"/>
    <w:rsid w:val="00746E2F"/>
    <w:rsid w:val="007477DA"/>
    <w:rsid w:val="00751A3F"/>
    <w:rsid w:val="00753CCD"/>
    <w:rsid w:val="00755E00"/>
    <w:rsid w:val="007568F5"/>
    <w:rsid w:val="00760980"/>
    <w:rsid w:val="0076198E"/>
    <w:rsid w:val="00762908"/>
    <w:rsid w:val="0076314F"/>
    <w:rsid w:val="00763169"/>
    <w:rsid w:val="00763177"/>
    <w:rsid w:val="007632A4"/>
    <w:rsid w:val="00763D0E"/>
    <w:rsid w:val="007651C1"/>
    <w:rsid w:val="00766EF0"/>
    <w:rsid w:val="00767780"/>
    <w:rsid w:val="00767B14"/>
    <w:rsid w:val="00767D6F"/>
    <w:rsid w:val="00770192"/>
    <w:rsid w:val="00770B16"/>
    <w:rsid w:val="00770C7A"/>
    <w:rsid w:val="00771527"/>
    <w:rsid w:val="00771A74"/>
    <w:rsid w:val="0077223E"/>
    <w:rsid w:val="007741B4"/>
    <w:rsid w:val="00774E12"/>
    <w:rsid w:val="00775883"/>
    <w:rsid w:val="00776F11"/>
    <w:rsid w:val="00777603"/>
    <w:rsid w:val="00780422"/>
    <w:rsid w:val="0078070D"/>
    <w:rsid w:val="00780AE0"/>
    <w:rsid w:val="00782FEC"/>
    <w:rsid w:val="00783410"/>
    <w:rsid w:val="00783716"/>
    <w:rsid w:val="007838DB"/>
    <w:rsid w:val="00785584"/>
    <w:rsid w:val="00785E5E"/>
    <w:rsid w:val="0079298B"/>
    <w:rsid w:val="00792F2A"/>
    <w:rsid w:val="00793677"/>
    <w:rsid w:val="00794343"/>
    <w:rsid w:val="007947AF"/>
    <w:rsid w:val="007955BE"/>
    <w:rsid w:val="00797916"/>
    <w:rsid w:val="007A1585"/>
    <w:rsid w:val="007A16E6"/>
    <w:rsid w:val="007A2638"/>
    <w:rsid w:val="007A3072"/>
    <w:rsid w:val="007A46B3"/>
    <w:rsid w:val="007A5D67"/>
    <w:rsid w:val="007A7B40"/>
    <w:rsid w:val="007B058E"/>
    <w:rsid w:val="007B0705"/>
    <w:rsid w:val="007B0ECD"/>
    <w:rsid w:val="007B29D9"/>
    <w:rsid w:val="007B4179"/>
    <w:rsid w:val="007B4432"/>
    <w:rsid w:val="007C068A"/>
    <w:rsid w:val="007C0F1C"/>
    <w:rsid w:val="007C2343"/>
    <w:rsid w:val="007C58D6"/>
    <w:rsid w:val="007C6918"/>
    <w:rsid w:val="007C6BEF"/>
    <w:rsid w:val="007D1148"/>
    <w:rsid w:val="007D149D"/>
    <w:rsid w:val="007D214F"/>
    <w:rsid w:val="007D2512"/>
    <w:rsid w:val="007D274E"/>
    <w:rsid w:val="007D3B1C"/>
    <w:rsid w:val="007D52E0"/>
    <w:rsid w:val="007D5878"/>
    <w:rsid w:val="007D6734"/>
    <w:rsid w:val="007D71F3"/>
    <w:rsid w:val="007E2CE1"/>
    <w:rsid w:val="007E52CE"/>
    <w:rsid w:val="007E5466"/>
    <w:rsid w:val="007E59D8"/>
    <w:rsid w:val="007E74CB"/>
    <w:rsid w:val="007E7574"/>
    <w:rsid w:val="007E75FF"/>
    <w:rsid w:val="007E78B8"/>
    <w:rsid w:val="007F005B"/>
    <w:rsid w:val="007F024E"/>
    <w:rsid w:val="007F56FF"/>
    <w:rsid w:val="007F5F94"/>
    <w:rsid w:val="007F6054"/>
    <w:rsid w:val="007F67B2"/>
    <w:rsid w:val="007F67CA"/>
    <w:rsid w:val="007F7DF2"/>
    <w:rsid w:val="00800820"/>
    <w:rsid w:val="0080122E"/>
    <w:rsid w:val="00802406"/>
    <w:rsid w:val="008056F5"/>
    <w:rsid w:val="008064F9"/>
    <w:rsid w:val="0080772A"/>
    <w:rsid w:val="008077B4"/>
    <w:rsid w:val="00811580"/>
    <w:rsid w:val="008117FD"/>
    <w:rsid w:val="00811BE4"/>
    <w:rsid w:val="008129F5"/>
    <w:rsid w:val="00813904"/>
    <w:rsid w:val="00814628"/>
    <w:rsid w:val="00814DBC"/>
    <w:rsid w:val="00815D1A"/>
    <w:rsid w:val="00815F6F"/>
    <w:rsid w:val="00817539"/>
    <w:rsid w:val="00821906"/>
    <w:rsid w:val="00822530"/>
    <w:rsid w:val="00822D9A"/>
    <w:rsid w:val="00826E01"/>
    <w:rsid w:val="0083050F"/>
    <w:rsid w:val="008306CD"/>
    <w:rsid w:val="008310F6"/>
    <w:rsid w:val="008314E4"/>
    <w:rsid w:val="00833691"/>
    <w:rsid w:val="00833A48"/>
    <w:rsid w:val="0083447E"/>
    <w:rsid w:val="008344EB"/>
    <w:rsid w:val="00834DE1"/>
    <w:rsid w:val="008353C3"/>
    <w:rsid w:val="00836D65"/>
    <w:rsid w:val="00837F5F"/>
    <w:rsid w:val="00840E6A"/>
    <w:rsid w:val="008412C1"/>
    <w:rsid w:val="008413D7"/>
    <w:rsid w:val="0084155C"/>
    <w:rsid w:val="0084218C"/>
    <w:rsid w:val="0084255F"/>
    <w:rsid w:val="00842836"/>
    <w:rsid w:val="00842D5E"/>
    <w:rsid w:val="008430C7"/>
    <w:rsid w:val="00844BBF"/>
    <w:rsid w:val="00853067"/>
    <w:rsid w:val="008530B1"/>
    <w:rsid w:val="0085438D"/>
    <w:rsid w:val="00854499"/>
    <w:rsid w:val="00855338"/>
    <w:rsid w:val="008567F2"/>
    <w:rsid w:val="00856D8B"/>
    <w:rsid w:val="00857453"/>
    <w:rsid w:val="00861C18"/>
    <w:rsid w:val="0086200C"/>
    <w:rsid w:val="0086284E"/>
    <w:rsid w:val="008641C2"/>
    <w:rsid w:val="008648D5"/>
    <w:rsid w:val="00865CA4"/>
    <w:rsid w:val="00866E76"/>
    <w:rsid w:val="00867BC9"/>
    <w:rsid w:val="00867F79"/>
    <w:rsid w:val="008710F7"/>
    <w:rsid w:val="0087366D"/>
    <w:rsid w:val="0087466C"/>
    <w:rsid w:val="0087562D"/>
    <w:rsid w:val="008834FC"/>
    <w:rsid w:val="00883BA7"/>
    <w:rsid w:val="00886019"/>
    <w:rsid w:val="0088771B"/>
    <w:rsid w:val="0089133A"/>
    <w:rsid w:val="00893E65"/>
    <w:rsid w:val="0089527C"/>
    <w:rsid w:val="0089608A"/>
    <w:rsid w:val="008960CB"/>
    <w:rsid w:val="00896429"/>
    <w:rsid w:val="00897923"/>
    <w:rsid w:val="00897CBF"/>
    <w:rsid w:val="008A1332"/>
    <w:rsid w:val="008A3BBF"/>
    <w:rsid w:val="008A4EB2"/>
    <w:rsid w:val="008A7E4E"/>
    <w:rsid w:val="008B052E"/>
    <w:rsid w:val="008B453E"/>
    <w:rsid w:val="008B45A6"/>
    <w:rsid w:val="008B468A"/>
    <w:rsid w:val="008B50AF"/>
    <w:rsid w:val="008B6207"/>
    <w:rsid w:val="008B7F93"/>
    <w:rsid w:val="008C0AD2"/>
    <w:rsid w:val="008C4086"/>
    <w:rsid w:val="008C440A"/>
    <w:rsid w:val="008C4551"/>
    <w:rsid w:val="008C54F8"/>
    <w:rsid w:val="008C64BB"/>
    <w:rsid w:val="008C717F"/>
    <w:rsid w:val="008D0E3C"/>
    <w:rsid w:val="008D19AD"/>
    <w:rsid w:val="008D2A51"/>
    <w:rsid w:val="008D2AA8"/>
    <w:rsid w:val="008D693F"/>
    <w:rsid w:val="008D6BA3"/>
    <w:rsid w:val="008D73D1"/>
    <w:rsid w:val="008D7D90"/>
    <w:rsid w:val="008E075A"/>
    <w:rsid w:val="008E2B57"/>
    <w:rsid w:val="008E3471"/>
    <w:rsid w:val="008E40D6"/>
    <w:rsid w:val="008E7349"/>
    <w:rsid w:val="008E7D87"/>
    <w:rsid w:val="008E7DCD"/>
    <w:rsid w:val="008F0817"/>
    <w:rsid w:val="008F1131"/>
    <w:rsid w:val="008F20A6"/>
    <w:rsid w:val="008F412B"/>
    <w:rsid w:val="008F44A4"/>
    <w:rsid w:val="008F76F5"/>
    <w:rsid w:val="009004BE"/>
    <w:rsid w:val="00901262"/>
    <w:rsid w:val="00901346"/>
    <w:rsid w:val="0090185F"/>
    <w:rsid w:val="009024BB"/>
    <w:rsid w:val="00903F74"/>
    <w:rsid w:val="009042AA"/>
    <w:rsid w:val="00904801"/>
    <w:rsid w:val="00904C8C"/>
    <w:rsid w:val="0090504F"/>
    <w:rsid w:val="00905414"/>
    <w:rsid w:val="0090582C"/>
    <w:rsid w:val="009064A8"/>
    <w:rsid w:val="00906F70"/>
    <w:rsid w:val="00907359"/>
    <w:rsid w:val="009075F8"/>
    <w:rsid w:val="00911747"/>
    <w:rsid w:val="00911CEE"/>
    <w:rsid w:val="00912FD2"/>
    <w:rsid w:val="0091424C"/>
    <w:rsid w:val="0091567B"/>
    <w:rsid w:val="00915964"/>
    <w:rsid w:val="00915C24"/>
    <w:rsid w:val="009163A8"/>
    <w:rsid w:val="00916461"/>
    <w:rsid w:val="00916C53"/>
    <w:rsid w:val="00917EEF"/>
    <w:rsid w:val="00920C4D"/>
    <w:rsid w:val="00921368"/>
    <w:rsid w:val="00922837"/>
    <w:rsid w:val="009237DD"/>
    <w:rsid w:val="00923AD2"/>
    <w:rsid w:val="00924727"/>
    <w:rsid w:val="00924C8D"/>
    <w:rsid w:val="00924E10"/>
    <w:rsid w:val="0093084C"/>
    <w:rsid w:val="009320BB"/>
    <w:rsid w:val="0093446E"/>
    <w:rsid w:val="009348A4"/>
    <w:rsid w:val="00934E28"/>
    <w:rsid w:val="00935831"/>
    <w:rsid w:val="00935834"/>
    <w:rsid w:val="0093590C"/>
    <w:rsid w:val="00935E1F"/>
    <w:rsid w:val="0093673F"/>
    <w:rsid w:val="009402FA"/>
    <w:rsid w:val="00940DD3"/>
    <w:rsid w:val="00941B18"/>
    <w:rsid w:val="00942446"/>
    <w:rsid w:val="00942DB9"/>
    <w:rsid w:val="009438A7"/>
    <w:rsid w:val="00943D01"/>
    <w:rsid w:val="0094409D"/>
    <w:rsid w:val="00944F62"/>
    <w:rsid w:val="00945CA9"/>
    <w:rsid w:val="00945EF9"/>
    <w:rsid w:val="00946390"/>
    <w:rsid w:val="00946806"/>
    <w:rsid w:val="00947C9E"/>
    <w:rsid w:val="00950262"/>
    <w:rsid w:val="00952222"/>
    <w:rsid w:val="009522C6"/>
    <w:rsid w:val="00952EB5"/>
    <w:rsid w:val="00953AFA"/>
    <w:rsid w:val="0095430D"/>
    <w:rsid w:val="00955D6A"/>
    <w:rsid w:val="009573BE"/>
    <w:rsid w:val="00957F92"/>
    <w:rsid w:val="00960D7F"/>
    <w:rsid w:val="0096172D"/>
    <w:rsid w:val="00961973"/>
    <w:rsid w:val="00962236"/>
    <w:rsid w:val="00962C00"/>
    <w:rsid w:val="00963B78"/>
    <w:rsid w:val="00964178"/>
    <w:rsid w:val="0096491C"/>
    <w:rsid w:val="0096621F"/>
    <w:rsid w:val="009677DA"/>
    <w:rsid w:val="009715BF"/>
    <w:rsid w:val="00971934"/>
    <w:rsid w:val="00971F0D"/>
    <w:rsid w:val="00971F61"/>
    <w:rsid w:val="00972AFA"/>
    <w:rsid w:val="00973F3E"/>
    <w:rsid w:val="00975902"/>
    <w:rsid w:val="00976440"/>
    <w:rsid w:val="00981160"/>
    <w:rsid w:val="0098150E"/>
    <w:rsid w:val="009815C9"/>
    <w:rsid w:val="0098200B"/>
    <w:rsid w:val="0098397B"/>
    <w:rsid w:val="00984FD4"/>
    <w:rsid w:val="00987AAD"/>
    <w:rsid w:val="009903B2"/>
    <w:rsid w:val="00990EE2"/>
    <w:rsid w:val="00992B49"/>
    <w:rsid w:val="009938F4"/>
    <w:rsid w:val="009946FF"/>
    <w:rsid w:val="0099503F"/>
    <w:rsid w:val="009969AC"/>
    <w:rsid w:val="009A07A9"/>
    <w:rsid w:val="009A1A9D"/>
    <w:rsid w:val="009A21E7"/>
    <w:rsid w:val="009A30DB"/>
    <w:rsid w:val="009A3177"/>
    <w:rsid w:val="009A3F1F"/>
    <w:rsid w:val="009A457B"/>
    <w:rsid w:val="009A5620"/>
    <w:rsid w:val="009A6761"/>
    <w:rsid w:val="009B0154"/>
    <w:rsid w:val="009B0640"/>
    <w:rsid w:val="009B15EA"/>
    <w:rsid w:val="009B2ACE"/>
    <w:rsid w:val="009B2DEF"/>
    <w:rsid w:val="009B33A1"/>
    <w:rsid w:val="009B4640"/>
    <w:rsid w:val="009B4A79"/>
    <w:rsid w:val="009B4CA1"/>
    <w:rsid w:val="009B7F84"/>
    <w:rsid w:val="009C1E94"/>
    <w:rsid w:val="009C262C"/>
    <w:rsid w:val="009C2E2F"/>
    <w:rsid w:val="009C477B"/>
    <w:rsid w:val="009C5411"/>
    <w:rsid w:val="009C5D7A"/>
    <w:rsid w:val="009C5F73"/>
    <w:rsid w:val="009C628A"/>
    <w:rsid w:val="009C7371"/>
    <w:rsid w:val="009C73A6"/>
    <w:rsid w:val="009D0C0B"/>
    <w:rsid w:val="009D1AE4"/>
    <w:rsid w:val="009D260D"/>
    <w:rsid w:val="009D331E"/>
    <w:rsid w:val="009D3AB0"/>
    <w:rsid w:val="009E0AC2"/>
    <w:rsid w:val="009E0F76"/>
    <w:rsid w:val="009E1CD1"/>
    <w:rsid w:val="009E1CE7"/>
    <w:rsid w:val="009E1CF2"/>
    <w:rsid w:val="009E2073"/>
    <w:rsid w:val="009E3A01"/>
    <w:rsid w:val="009E487D"/>
    <w:rsid w:val="009F0AA6"/>
    <w:rsid w:val="009F3C30"/>
    <w:rsid w:val="009F4D33"/>
    <w:rsid w:val="009F613C"/>
    <w:rsid w:val="009F6508"/>
    <w:rsid w:val="009F7481"/>
    <w:rsid w:val="00A00172"/>
    <w:rsid w:val="00A02BF1"/>
    <w:rsid w:val="00A043A2"/>
    <w:rsid w:val="00A056C0"/>
    <w:rsid w:val="00A07A59"/>
    <w:rsid w:val="00A1050D"/>
    <w:rsid w:val="00A111FC"/>
    <w:rsid w:val="00A1129F"/>
    <w:rsid w:val="00A11B75"/>
    <w:rsid w:val="00A11EFD"/>
    <w:rsid w:val="00A12CC1"/>
    <w:rsid w:val="00A15EB9"/>
    <w:rsid w:val="00A17396"/>
    <w:rsid w:val="00A17976"/>
    <w:rsid w:val="00A2027C"/>
    <w:rsid w:val="00A21663"/>
    <w:rsid w:val="00A23192"/>
    <w:rsid w:val="00A24A07"/>
    <w:rsid w:val="00A26305"/>
    <w:rsid w:val="00A26C41"/>
    <w:rsid w:val="00A31460"/>
    <w:rsid w:val="00A33E60"/>
    <w:rsid w:val="00A357BB"/>
    <w:rsid w:val="00A35FA8"/>
    <w:rsid w:val="00A37699"/>
    <w:rsid w:val="00A4066F"/>
    <w:rsid w:val="00A41040"/>
    <w:rsid w:val="00A417BF"/>
    <w:rsid w:val="00A43E63"/>
    <w:rsid w:val="00A475B0"/>
    <w:rsid w:val="00A52663"/>
    <w:rsid w:val="00A548BC"/>
    <w:rsid w:val="00A5520F"/>
    <w:rsid w:val="00A5705F"/>
    <w:rsid w:val="00A57C53"/>
    <w:rsid w:val="00A57EDF"/>
    <w:rsid w:val="00A60163"/>
    <w:rsid w:val="00A60B6A"/>
    <w:rsid w:val="00A62498"/>
    <w:rsid w:val="00A62BAF"/>
    <w:rsid w:val="00A63B49"/>
    <w:rsid w:val="00A654CE"/>
    <w:rsid w:val="00A66066"/>
    <w:rsid w:val="00A71B21"/>
    <w:rsid w:val="00A72440"/>
    <w:rsid w:val="00A72723"/>
    <w:rsid w:val="00A72752"/>
    <w:rsid w:val="00A733FB"/>
    <w:rsid w:val="00A74D51"/>
    <w:rsid w:val="00A74F82"/>
    <w:rsid w:val="00A75020"/>
    <w:rsid w:val="00A75986"/>
    <w:rsid w:val="00A759D1"/>
    <w:rsid w:val="00A763A2"/>
    <w:rsid w:val="00A76D49"/>
    <w:rsid w:val="00A773D2"/>
    <w:rsid w:val="00A77FEB"/>
    <w:rsid w:val="00A817F5"/>
    <w:rsid w:val="00A81CAD"/>
    <w:rsid w:val="00A83FAD"/>
    <w:rsid w:val="00A848D1"/>
    <w:rsid w:val="00A8549A"/>
    <w:rsid w:val="00A854AE"/>
    <w:rsid w:val="00A8565F"/>
    <w:rsid w:val="00A86ED3"/>
    <w:rsid w:val="00A878EF"/>
    <w:rsid w:val="00A879E3"/>
    <w:rsid w:val="00A87D8C"/>
    <w:rsid w:val="00A904E2"/>
    <w:rsid w:val="00A910BD"/>
    <w:rsid w:val="00A91CDF"/>
    <w:rsid w:val="00A91DE4"/>
    <w:rsid w:val="00A9237A"/>
    <w:rsid w:val="00A94F47"/>
    <w:rsid w:val="00A95001"/>
    <w:rsid w:val="00A952FD"/>
    <w:rsid w:val="00A95B73"/>
    <w:rsid w:val="00A95CC1"/>
    <w:rsid w:val="00A96214"/>
    <w:rsid w:val="00A96A6D"/>
    <w:rsid w:val="00A96CE3"/>
    <w:rsid w:val="00A97BB7"/>
    <w:rsid w:val="00AA2870"/>
    <w:rsid w:val="00AA4D04"/>
    <w:rsid w:val="00AA608F"/>
    <w:rsid w:val="00AA652C"/>
    <w:rsid w:val="00AA6926"/>
    <w:rsid w:val="00AA791D"/>
    <w:rsid w:val="00AB1B1D"/>
    <w:rsid w:val="00AB1BCA"/>
    <w:rsid w:val="00AB3889"/>
    <w:rsid w:val="00AB393A"/>
    <w:rsid w:val="00AB570C"/>
    <w:rsid w:val="00AB749F"/>
    <w:rsid w:val="00AB7BDE"/>
    <w:rsid w:val="00AC0F2C"/>
    <w:rsid w:val="00AC2FBE"/>
    <w:rsid w:val="00AC73D1"/>
    <w:rsid w:val="00AC776F"/>
    <w:rsid w:val="00AD020B"/>
    <w:rsid w:val="00AD268E"/>
    <w:rsid w:val="00AD424E"/>
    <w:rsid w:val="00AD67DB"/>
    <w:rsid w:val="00AD7088"/>
    <w:rsid w:val="00AD7BB1"/>
    <w:rsid w:val="00AE0EE2"/>
    <w:rsid w:val="00AE16FD"/>
    <w:rsid w:val="00AE1F2C"/>
    <w:rsid w:val="00AE2789"/>
    <w:rsid w:val="00AE2DE9"/>
    <w:rsid w:val="00AE427C"/>
    <w:rsid w:val="00AE4FBF"/>
    <w:rsid w:val="00AE5278"/>
    <w:rsid w:val="00AE5AE0"/>
    <w:rsid w:val="00AE72CE"/>
    <w:rsid w:val="00AF004D"/>
    <w:rsid w:val="00AF09BB"/>
    <w:rsid w:val="00AF1608"/>
    <w:rsid w:val="00AF2610"/>
    <w:rsid w:val="00AF2EEB"/>
    <w:rsid w:val="00AF4857"/>
    <w:rsid w:val="00AF5810"/>
    <w:rsid w:val="00AF64FB"/>
    <w:rsid w:val="00AF785A"/>
    <w:rsid w:val="00AF7A7B"/>
    <w:rsid w:val="00AF7E4B"/>
    <w:rsid w:val="00B00772"/>
    <w:rsid w:val="00B012A9"/>
    <w:rsid w:val="00B0166A"/>
    <w:rsid w:val="00B01E00"/>
    <w:rsid w:val="00B037FC"/>
    <w:rsid w:val="00B04296"/>
    <w:rsid w:val="00B05804"/>
    <w:rsid w:val="00B077B5"/>
    <w:rsid w:val="00B07C44"/>
    <w:rsid w:val="00B10464"/>
    <w:rsid w:val="00B11429"/>
    <w:rsid w:val="00B11648"/>
    <w:rsid w:val="00B11951"/>
    <w:rsid w:val="00B1357F"/>
    <w:rsid w:val="00B15DCB"/>
    <w:rsid w:val="00B16826"/>
    <w:rsid w:val="00B16ACE"/>
    <w:rsid w:val="00B22226"/>
    <w:rsid w:val="00B223E3"/>
    <w:rsid w:val="00B235A2"/>
    <w:rsid w:val="00B2378A"/>
    <w:rsid w:val="00B23B87"/>
    <w:rsid w:val="00B24E0D"/>
    <w:rsid w:val="00B2507C"/>
    <w:rsid w:val="00B27A7C"/>
    <w:rsid w:val="00B36182"/>
    <w:rsid w:val="00B36BA7"/>
    <w:rsid w:val="00B36C82"/>
    <w:rsid w:val="00B370C3"/>
    <w:rsid w:val="00B37951"/>
    <w:rsid w:val="00B37FE3"/>
    <w:rsid w:val="00B40BC4"/>
    <w:rsid w:val="00B40E67"/>
    <w:rsid w:val="00B4353D"/>
    <w:rsid w:val="00B44538"/>
    <w:rsid w:val="00B44D3C"/>
    <w:rsid w:val="00B454A5"/>
    <w:rsid w:val="00B45A48"/>
    <w:rsid w:val="00B47A93"/>
    <w:rsid w:val="00B47B3A"/>
    <w:rsid w:val="00B50D87"/>
    <w:rsid w:val="00B51B18"/>
    <w:rsid w:val="00B52464"/>
    <w:rsid w:val="00B545BE"/>
    <w:rsid w:val="00B54BBB"/>
    <w:rsid w:val="00B55157"/>
    <w:rsid w:val="00B5594A"/>
    <w:rsid w:val="00B5612B"/>
    <w:rsid w:val="00B5735D"/>
    <w:rsid w:val="00B5748D"/>
    <w:rsid w:val="00B60680"/>
    <w:rsid w:val="00B62F8F"/>
    <w:rsid w:val="00B633DB"/>
    <w:rsid w:val="00B63B58"/>
    <w:rsid w:val="00B63D47"/>
    <w:rsid w:val="00B64B0F"/>
    <w:rsid w:val="00B64E6D"/>
    <w:rsid w:val="00B65F48"/>
    <w:rsid w:val="00B65FCA"/>
    <w:rsid w:val="00B66670"/>
    <w:rsid w:val="00B66F50"/>
    <w:rsid w:val="00B67202"/>
    <w:rsid w:val="00B745E9"/>
    <w:rsid w:val="00B74827"/>
    <w:rsid w:val="00B76017"/>
    <w:rsid w:val="00B761EE"/>
    <w:rsid w:val="00B76E66"/>
    <w:rsid w:val="00B81D21"/>
    <w:rsid w:val="00B838D3"/>
    <w:rsid w:val="00B84DA2"/>
    <w:rsid w:val="00B85EDB"/>
    <w:rsid w:val="00B87356"/>
    <w:rsid w:val="00B87A91"/>
    <w:rsid w:val="00B87F29"/>
    <w:rsid w:val="00B92B7A"/>
    <w:rsid w:val="00B949EE"/>
    <w:rsid w:val="00B978C2"/>
    <w:rsid w:val="00BA266E"/>
    <w:rsid w:val="00BA2B59"/>
    <w:rsid w:val="00BA3A1C"/>
    <w:rsid w:val="00BA41A8"/>
    <w:rsid w:val="00BA4802"/>
    <w:rsid w:val="00BA5229"/>
    <w:rsid w:val="00BA5C30"/>
    <w:rsid w:val="00BA6413"/>
    <w:rsid w:val="00BA65D4"/>
    <w:rsid w:val="00BB0074"/>
    <w:rsid w:val="00BB1B6D"/>
    <w:rsid w:val="00BB3EA4"/>
    <w:rsid w:val="00BB456B"/>
    <w:rsid w:val="00BB4E3A"/>
    <w:rsid w:val="00BB5630"/>
    <w:rsid w:val="00BB563B"/>
    <w:rsid w:val="00BB71F7"/>
    <w:rsid w:val="00BB725D"/>
    <w:rsid w:val="00BB79B6"/>
    <w:rsid w:val="00BC1779"/>
    <w:rsid w:val="00BC3BF7"/>
    <w:rsid w:val="00BC3D14"/>
    <w:rsid w:val="00BC420F"/>
    <w:rsid w:val="00BC4F06"/>
    <w:rsid w:val="00BC5242"/>
    <w:rsid w:val="00BC5929"/>
    <w:rsid w:val="00BC719D"/>
    <w:rsid w:val="00BD1736"/>
    <w:rsid w:val="00BD19E1"/>
    <w:rsid w:val="00BD263D"/>
    <w:rsid w:val="00BD33A4"/>
    <w:rsid w:val="00BD3459"/>
    <w:rsid w:val="00BD534D"/>
    <w:rsid w:val="00BD53D0"/>
    <w:rsid w:val="00BD58E5"/>
    <w:rsid w:val="00BD5A33"/>
    <w:rsid w:val="00BD5AD0"/>
    <w:rsid w:val="00BD6C1A"/>
    <w:rsid w:val="00BD7754"/>
    <w:rsid w:val="00BD7DC4"/>
    <w:rsid w:val="00BE001C"/>
    <w:rsid w:val="00BE008E"/>
    <w:rsid w:val="00BE21C4"/>
    <w:rsid w:val="00BE4E10"/>
    <w:rsid w:val="00BE6D26"/>
    <w:rsid w:val="00BF3702"/>
    <w:rsid w:val="00BF3B00"/>
    <w:rsid w:val="00BF4243"/>
    <w:rsid w:val="00BF4FB3"/>
    <w:rsid w:val="00BF58D2"/>
    <w:rsid w:val="00BF7CB4"/>
    <w:rsid w:val="00C003B5"/>
    <w:rsid w:val="00C00F50"/>
    <w:rsid w:val="00C0310D"/>
    <w:rsid w:val="00C037EE"/>
    <w:rsid w:val="00C053E3"/>
    <w:rsid w:val="00C0594C"/>
    <w:rsid w:val="00C06B72"/>
    <w:rsid w:val="00C06DDF"/>
    <w:rsid w:val="00C07F5B"/>
    <w:rsid w:val="00C10E3A"/>
    <w:rsid w:val="00C116CE"/>
    <w:rsid w:val="00C124F8"/>
    <w:rsid w:val="00C133D4"/>
    <w:rsid w:val="00C13F36"/>
    <w:rsid w:val="00C14C23"/>
    <w:rsid w:val="00C16126"/>
    <w:rsid w:val="00C203B2"/>
    <w:rsid w:val="00C20A91"/>
    <w:rsid w:val="00C216CD"/>
    <w:rsid w:val="00C21927"/>
    <w:rsid w:val="00C222C5"/>
    <w:rsid w:val="00C23BB8"/>
    <w:rsid w:val="00C26E0E"/>
    <w:rsid w:val="00C2776B"/>
    <w:rsid w:val="00C277ED"/>
    <w:rsid w:val="00C27F9A"/>
    <w:rsid w:val="00C3177D"/>
    <w:rsid w:val="00C31C20"/>
    <w:rsid w:val="00C33FE6"/>
    <w:rsid w:val="00C34524"/>
    <w:rsid w:val="00C35CDE"/>
    <w:rsid w:val="00C37B0F"/>
    <w:rsid w:val="00C4054A"/>
    <w:rsid w:val="00C40DEB"/>
    <w:rsid w:val="00C41439"/>
    <w:rsid w:val="00C4273D"/>
    <w:rsid w:val="00C427B4"/>
    <w:rsid w:val="00C42826"/>
    <w:rsid w:val="00C43E13"/>
    <w:rsid w:val="00C455F5"/>
    <w:rsid w:val="00C46A64"/>
    <w:rsid w:val="00C4703D"/>
    <w:rsid w:val="00C47B89"/>
    <w:rsid w:val="00C50A77"/>
    <w:rsid w:val="00C50B6F"/>
    <w:rsid w:val="00C5230C"/>
    <w:rsid w:val="00C52C63"/>
    <w:rsid w:val="00C52D5A"/>
    <w:rsid w:val="00C5375E"/>
    <w:rsid w:val="00C53ADC"/>
    <w:rsid w:val="00C55604"/>
    <w:rsid w:val="00C57212"/>
    <w:rsid w:val="00C6065A"/>
    <w:rsid w:val="00C61421"/>
    <w:rsid w:val="00C61446"/>
    <w:rsid w:val="00C615B9"/>
    <w:rsid w:val="00C624DD"/>
    <w:rsid w:val="00C62909"/>
    <w:rsid w:val="00C62DBB"/>
    <w:rsid w:val="00C63885"/>
    <w:rsid w:val="00C63EDB"/>
    <w:rsid w:val="00C640B9"/>
    <w:rsid w:val="00C647FE"/>
    <w:rsid w:val="00C66CEA"/>
    <w:rsid w:val="00C70BE4"/>
    <w:rsid w:val="00C70E74"/>
    <w:rsid w:val="00C71B42"/>
    <w:rsid w:val="00C726B8"/>
    <w:rsid w:val="00C74FF3"/>
    <w:rsid w:val="00C7592A"/>
    <w:rsid w:val="00C75B69"/>
    <w:rsid w:val="00C75F0E"/>
    <w:rsid w:val="00C7678C"/>
    <w:rsid w:val="00C768FF"/>
    <w:rsid w:val="00C81178"/>
    <w:rsid w:val="00C81C75"/>
    <w:rsid w:val="00C82F97"/>
    <w:rsid w:val="00C84BFE"/>
    <w:rsid w:val="00C86E79"/>
    <w:rsid w:val="00C877AA"/>
    <w:rsid w:val="00C87ECC"/>
    <w:rsid w:val="00C90222"/>
    <w:rsid w:val="00C90618"/>
    <w:rsid w:val="00C90D81"/>
    <w:rsid w:val="00C91D45"/>
    <w:rsid w:val="00C925DE"/>
    <w:rsid w:val="00C94410"/>
    <w:rsid w:val="00C95481"/>
    <w:rsid w:val="00C969F9"/>
    <w:rsid w:val="00CA0490"/>
    <w:rsid w:val="00CA0802"/>
    <w:rsid w:val="00CA146F"/>
    <w:rsid w:val="00CA15B0"/>
    <w:rsid w:val="00CA162B"/>
    <w:rsid w:val="00CA246F"/>
    <w:rsid w:val="00CA267B"/>
    <w:rsid w:val="00CA293D"/>
    <w:rsid w:val="00CA2D66"/>
    <w:rsid w:val="00CA3765"/>
    <w:rsid w:val="00CA387D"/>
    <w:rsid w:val="00CA511E"/>
    <w:rsid w:val="00CA5524"/>
    <w:rsid w:val="00CA5900"/>
    <w:rsid w:val="00CA6AAB"/>
    <w:rsid w:val="00CB2CD9"/>
    <w:rsid w:val="00CB47EC"/>
    <w:rsid w:val="00CB489C"/>
    <w:rsid w:val="00CB4D21"/>
    <w:rsid w:val="00CB54C1"/>
    <w:rsid w:val="00CB5585"/>
    <w:rsid w:val="00CB6781"/>
    <w:rsid w:val="00CB72B4"/>
    <w:rsid w:val="00CC0A7B"/>
    <w:rsid w:val="00CC3CFA"/>
    <w:rsid w:val="00CC40BC"/>
    <w:rsid w:val="00CC4B1D"/>
    <w:rsid w:val="00CC5846"/>
    <w:rsid w:val="00CC603A"/>
    <w:rsid w:val="00CC6ED8"/>
    <w:rsid w:val="00CD035C"/>
    <w:rsid w:val="00CD0720"/>
    <w:rsid w:val="00CD0D0B"/>
    <w:rsid w:val="00CD0FFE"/>
    <w:rsid w:val="00CD2E84"/>
    <w:rsid w:val="00CD3BF1"/>
    <w:rsid w:val="00CD43FE"/>
    <w:rsid w:val="00CD5E56"/>
    <w:rsid w:val="00CD7A4F"/>
    <w:rsid w:val="00CE0D78"/>
    <w:rsid w:val="00CE3AD2"/>
    <w:rsid w:val="00CE3C9E"/>
    <w:rsid w:val="00CE3F30"/>
    <w:rsid w:val="00CE58C7"/>
    <w:rsid w:val="00CF0448"/>
    <w:rsid w:val="00CF09E8"/>
    <w:rsid w:val="00CF0D7E"/>
    <w:rsid w:val="00CF44A1"/>
    <w:rsid w:val="00CF501F"/>
    <w:rsid w:val="00CF59BC"/>
    <w:rsid w:val="00CF647C"/>
    <w:rsid w:val="00CF7557"/>
    <w:rsid w:val="00D00A01"/>
    <w:rsid w:val="00D01C5C"/>
    <w:rsid w:val="00D02D41"/>
    <w:rsid w:val="00D02E14"/>
    <w:rsid w:val="00D02F33"/>
    <w:rsid w:val="00D03A84"/>
    <w:rsid w:val="00D04CF1"/>
    <w:rsid w:val="00D04D29"/>
    <w:rsid w:val="00D05225"/>
    <w:rsid w:val="00D058E3"/>
    <w:rsid w:val="00D05C1D"/>
    <w:rsid w:val="00D068C8"/>
    <w:rsid w:val="00D07353"/>
    <w:rsid w:val="00D1018B"/>
    <w:rsid w:val="00D1210D"/>
    <w:rsid w:val="00D1310F"/>
    <w:rsid w:val="00D13574"/>
    <w:rsid w:val="00D13F95"/>
    <w:rsid w:val="00D14CD6"/>
    <w:rsid w:val="00D14F03"/>
    <w:rsid w:val="00D1520B"/>
    <w:rsid w:val="00D154B4"/>
    <w:rsid w:val="00D172AD"/>
    <w:rsid w:val="00D203B8"/>
    <w:rsid w:val="00D20BB6"/>
    <w:rsid w:val="00D2265E"/>
    <w:rsid w:val="00D233A3"/>
    <w:rsid w:val="00D24413"/>
    <w:rsid w:val="00D25D3C"/>
    <w:rsid w:val="00D27268"/>
    <w:rsid w:val="00D27776"/>
    <w:rsid w:val="00D2793C"/>
    <w:rsid w:val="00D32173"/>
    <w:rsid w:val="00D33444"/>
    <w:rsid w:val="00D33835"/>
    <w:rsid w:val="00D33DA9"/>
    <w:rsid w:val="00D343E0"/>
    <w:rsid w:val="00D344FF"/>
    <w:rsid w:val="00D3618E"/>
    <w:rsid w:val="00D400C2"/>
    <w:rsid w:val="00D4055C"/>
    <w:rsid w:val="00D40588"/>
    <w:rsid w:val="00D405CB"/>
    <w:rsid w:val="00D41144"/>
    <w:rsid w:val="00D41C47"/>
    <w:rsid w:val="00D42E47"/>
    <w:rsid w:val="00D431B3"/>
    <w:rsid w:val="00D44236"/>
    <w:rsid w:val="00D4423D"/>
    <w:rsid w:val="00D45568"/>
    <w:rsid w:val="00D4760A"/>
    <w:rsid w:val="00D5038F"/>
    <w:rsid w:val="00D505CA"/>
    <w:rsid w:val="00D50C7F"/>
    <w:rsid w:val="00D50CE1"/>
    <w:rsid w:val="00D510E4"/>
    <w:rsid w:val="00D51A26"/>
    <w:rsid w:val="00D53692"/>
    <w:rsid w:val="00D56F17"/>
    <w:rsid w:val="00D57D19"/>
    <w:rsid w:val="00D57DA1"/>
    <w:rsid w:val="00D60FE0"/>
    <w:rsid w:val="00D614E1"/>
    <w:rsid w:val="00D65DB0"/>
    <w:rsid w:val="00D65E24"/>
    <w:rsid w:val="00D6707D"/>
    <w:rsid w:val="00D6794C"/>
    <w:rsid w:val="00D70A70"/>
    <w:rsid w:val="00D74B3C"/>
    <w:rsid w:val="00D74E4D"/>
    <w:rsid w:val="00D760C1"/>
    <w:rsid w:val="00D76E39"/>
    <w:rsid w:val="00D77652"/>
    <w:rsid w:val="00D77771"/>
    <w:rsid w:val="00D809DC"/>
    <w:rsid w:val="00D80BA1"/>
    <w:rsid w:val="00D8357F"/>
    <w:rsid w:val="00D855F8"/>
    <w:rsid w:val="00D86745"/>
    <w:rsid w:val="00D8676E"/>
    <w:rsid w:val="00D871D9"/>
    <w:rsid w:val="00D90519"/>
    <w:rsid w:val="00D91C76"/>
    <w:rsid w:val="00D95327"/>
    <w:rsid w:val="00D961B8"/>
    <w:rsid w:val="00DA0326"/>
    <w:rsid w:val="00DA065A"/>
    <w:rsid w:val="00DA10E8"/>
    <w:rsid w:val="00DA1574"/>
    <w:rsid w:val="00DA1B0F"/>
    <w:rsid w:val="00DA1E90"/>
    <w:rsid w:val="00DA2B2E"/>
    <w:rsid w:val="00DA4CDC"/>
    <w:rsid w:val="00DB3E6C"/>
    <w:rsid w:val="00DB48B4"/>
    <w:rsid w:val="00DB65BD"/>
    <w:rsid w:val="00DB69F5"/>
    <w:rsid w:val="00DB7955"/>
    <w:rsid w:val="00DC054C"/>
    <w:rsid w:val="00DC3036"/>
    <w:rsid w:val="00DD45A0"/>
    <w:rsid w:val="00DD4F1C"/>
    <w:rsid w:val="00DD5664"/>
    <w:rsid w:val="00DD6FDB"/>
    <w:rsid w:val="00DD723F"/>
    <w:rsid w:val="00DD7993"/>
    <w:rsid w:val="00DD7C5E"/>
    <w:rsid w:val="00DD7C66"/>
    <w:rsid w:val="00DE1547"/>
    <w:rsid w:val="00DE300B"/>
    <w:rsid w:val="00DE3F51"/>
    <w:rsid w:val="00DE4013"/>
    <w:rsid w:val="00DE598E"/>
    <w:rsid w:val="00DE7231"/>
    <w:rsid w:val="00DE7895"/>
    <w:rsid w:val="00DE7B85"/>
    <w:rsid w:val="00DF2329"/>
    <w:rsid w:val="00DF262C"/>
    <w:rsid w:val="00DF3C75"/>
    <w:rsid w:val="00DF65E9"/>
    <w:rsid w:val="00DF6EBE"/>
    <w:rsid w:val="00DF6FBB"/>
    <w:rsid w:val="00DF76FA"/>
    <w:rsid w:val="00DF7E94"/>
    <w:rsid w:val="00E0196E"/>
    <w:rsid w:val="00E02356"/>
    <w:rsid w:val="00E02CB1"/>
    <w:rsid w:val="00E03055"/>
    <w:rsid w:val="00E039B1"/>
    <w:rsid w:val="00E03C3E"/>
    <w:rsid w:val="00E04E39"/>
    <w:rsid w:val="00E05505"/>
    <w:rsid w:val="00E064EF"/>
    <w:rsid w:val="00E06B92"/>
    <w:rsid w:val="00E07697"/>
    <w:rsid w:val="00E10409"/>
    <w:rsid w:val="00E14AFF"/>
    <w:rsid w:val="00E17E6B"/>
    <w:rsid w:val="00E2006A"/>
    <w:rsid w:val="00E20B4D"/>
    <w:rsid w:val="00E21383"/>
    <w:rsid w:val="00E253D4"/>
    <w:rsid w:val="00E258AA"/>
    <w:rsid w:val="00E258CD"/>
    <w:rsid w:val="00E258D6"/>
    <w:rsid w:val="00E27163"/>
    <w:rsid w:val="00E27E91"/>
    <w:rsid w:val="00E300DC"/>
    <w:rsid w:val="00E3056A"/>
    <w:rsid w:val="00E30E9B"/>
    <w:rsid w:val="00E313BD"/>
    <w:rsid w:val="00E31C96"/>
    <w:rsid w:val="00E31F4F"/>
    <w:rsid w:val="00E32CA1"/>
    <w:rsid w:val="00E33111"/>
    <w:rsid w:val="00E3417C"/>
    <w:rsid w:val="00E36EB3"/>
    <w:rsid w:val="00E379B7"/>
    <w:rsid w:val="00E37FC2"/>
    <w:rsid w:val="00E40549"/>
    <w:rsid w:val="00E40AD4"/>
    <w:rsid w:val="00E40ECB"/>
    <w:rsid w:val="00E41DC2"/>
    <w:rsid w:val="00E44D22"/>
    <w:rsid w:val="00E452AF"/>
    <w:rsid w:val="00E45782"/>
    <w:rsid w:val="00E458FF"/>
    <w:rsid w:val="00E45CCD"/>
    <w:rsid w:val="00E46AEC"/>
    <w:rsid w:val="00E470FA"/>
    <w:rsid w:val="00E47C78"/>
    <w:rsid w:val="00E507A5"/>
    <w:rsid w:val="00E53118"/>
    <w:rsid w:val="00E537F5"/>
    <w:rsid w:val="00E5387A"/>
    <w:rsid w:val="00E53D84"/>
    <w:rsid w:val="00E60F49"/>
    <w:rsid w:val="00E62837"/>
    <w:rsid w:val="00E628BC"/>
    <w:rsid w:val="00E629C0"/>
    <w:rsid w:val="00E63F69"/>
    <w:rsid w:val="00E65288"/>
    <w:rsid w:val="00E65D9E"/>
    <w:rsid w:val="00E65F47"/>
    <w:rsid w:val="00E66504"/>
    <w:rsid w:val="00E70FC8"/>
    <w:rsid w:val="00E7149F"/>
    <w:rsid w:val="00E721B3"/>
    <w:rsid w:val="00E72329"/>
    <w:rsid w:val="00E72F36"/>
    <w:rsid w:val="00E75154"/>
    <w:rsid w:val="00E755E7"/>
    <w:rsid w:val="00E75E7B"/>
    <w:rsid w:val="00E76BB1"/>
    <w:rsid w:val="00E771C6"/>
    <w:rsid w:val="00E77724"/>
    <w:rsid w:val="00E80303"/>
    <w:rsid w:val="00E80632"/>
    <w:rsid w:val="00E8185E"/>
    <w:rsid w:val="00E81FF8"/>
    <w:rsid w:val="00E83353"/>
    <w:rsid w:val="00E84064"/>
    <w:rsid w:val="00E85341"/>
    <w:rsid w:val="00E86580"/>
    <w:rsid w:val="00E866DA"/>
    <w:rsid w:val="00E87BC5"/>
    <w:rsid w:val="00E92587"/>
    <w:rsid w:val="00E92C69"/>
    <w:rsid w:val="00E9330D"/>
    <w:rsid w:val="00E93691"/>
    <w:rsid w:val="00E93FF0"/>
    <w:rsid w:val="00E95301"/>
    <w:rsid w:val="00E95E00"/>
    <w:rsid w:val="00EA0FC7"/>
    <w:rsid w:val="00EA162F"/>
    <w:rsid w:val="00EA1986"/>
    <w:rsid w:val="00EA2754"/>
    <w:rsid w:val="00EA29C7"/>
    <w:rsid w:val="00EA5104"/>
    <w:rsid w:val="00EA6C30"/>
    <w:rsid w:val="00EB0461"/>
    <w:rsid w:val="00EB1482"/>
    <w:rsid w:val="00EB1D68"/>
    <w:rsid w:val="00EB2244"/>
    <w:rsid w:val="00EB2912"/>
    <w:rsid w:val="00EB2978"/>
    <w:rsid w:val="00EB3164"/>
    <w:rsid w:val="00EB7351"/>
    <w:rsid w:val="00EB7FAE"/>
    <w:rsid w:val="00EC2A74"/>
    <w:rsid w:val="00EC3252"/>
    <w:rsid w:val="00EC33F4"/>
    <w:rsid w:val="00EC5833"/>
    <w:rsid w:val="00EC5E71"/>
    <w:rsid w:val="00EC7070"/>
    <w:rsid w:val="00ED04DF"/>
    <w:rsid w:val="00ED09B0"/>
    <w:rsid w:val="00ED09BA"/>
    <w:rsid w:val="00ED0A67"/>
    <w:rsid w:val="00ED3463"/>
    <w:rsid w:val="00ED35C0"/>
    <w:rsid w:val="00ED3C72"/>
    <w:rsid w:val="00ED45C0"/>
    <w:rsid w:val="00ED4942"/>
    <w:rsid w:val="00ED4DE1"/>
    <w:rsid w:val="00ED50BB"/>
    <w:rsid w:val="00ED5258"/>
    <w:rsid w:val="00ED5618"/>
    <w:rsid w:val="00ED6F96"/>
    <w:rsid w:val="00EE0891"/>
    <w:rsid w:val="00EE1365"/>
    <w:rsid w:val="00EE1DB0"/>
    <w:rsid w:val="00EE22D4"/>
    <w:rsid w:val="00EE26B1"/>
    <w:rsid w:val="00EE4A86"/>
    <w:rsid w:val="00EE5C7B"/>
    <w:rsid w:val="00EF0157"/>
    <w:rsid w:val="00EF2ADF"/>
    <w:rsid w:val="00EF4C35"/>
    <w:rsid w:val="00EF677D"/>
    <w:rsid w:val="00F03792"/>
    <w:rsid w:val="00F04639"/>
    <w:rsid w:val="00F0619C"/>
    <w:rsid w:val="00F062C0"/>
    <w:rsid w:val="00F07B1C"/>
    <w:rsid w:val="00F1163E"/>
    <w:rsid w:val="00F1246B"/>
    <w:rsid w:val="00F13390"/>
    <w:rsid w:val="00F14252"/>
    <w:rsid w:val="00F14791"/>
    <w:rsid w:val="00F14973"/>
    <w:rsid w:val="00F166B4"/>
    <w:rsid w:val="00F20F92"/>
    <w:rsid w:val="00F23E53"/>
    <w:rsid w:val="00F257B4"/>
    <w:rsid w:val="00F25F6C"/>
    <w:rsid w:val="00F26261"/>
    <w:rsid w:val="00F265F7"/>
    <w:rsid w:val="00F272D6"/>
    <w:rsid w:val="00F2758A"/>
    <w:rsid w:val="00F27680"/>
    <w:rsid w:val="00F2782C"/>
    <w:rsid w:val="00F30F05"/>
    <w:rsid w:val="00F31525"/>
    <w:rsid w:val="00F322E6"/>
    <w:rsid w:val="00F327B9"/>
    <w:rsid w:val="00F32CA2"/>
    <w:rsid w:val="00F33802"/>
    <w:rsid w:val="00F37AD1"/>
    <w:rsid w:val="00F40E39"/>
    <w:rsid w:val="00F40FC1"/>
    <w:rsid w:val="00F41613"/>
    <w:rsid w:val="00F4205E"/>
    <w:rsid w:val="00F42146"/>
    <w:rsid w:val="00F43120"/>
    <w:rsid w:val="00F436FB"/>
    <w:rsid w:val="00F456A5"/>
    <w:rsid w:val="00F46E58"/>
    <w:rsid w:val="00F46E5F"/>
    <w:rsid w:val="00F5060F"/>
    <w:rsid w:val="00F508E8"/>
    <w:rsid w:val="00F50C34"/>
    <w:rsid w:val="00F51146"/>
    <w:rsid w:val="00F51808"/>
    <w:rsid w:val="00F53728"/>
    <w:rsid w:val="00F55273"/>
    <w:rsid w:val="00F55BFE"/>
    <w:rsid w:val="00F56246"/>
    <w:rsid w:val="00F56A6E"/>
    <w:rsid w:val="00F578D5"/>
    <w:rsid w:val="00F605EC"/>
    <w:rsid w:val="00F611FF"/>
    <w:rsid w:val="00F61824"/>
    <w:rsid w:val="00F63182"/>
    <w:rsid w:val="00F63313"/>
    <w:rsid w:val="00F65823"/>
    <w:rsid w:val="00F658BD"/>
    <w:rsid w:val="00F65A13"/>
    <w:rsid w:val="00F70AB3"/>
    <w:rsid w:val="00F70E6E"/>
    <w:rsid w:val="00F71904"/>
    <w:rsid w:val="00F72665"/>
    <w:rsid w:val="00F74A33"/>
    <w:rsid w:val="00F74E8A"/>
    <w:rsid w:val="00F754CD"/>
    <w:rsid w:val="00F764A3"/>
    <w:rsid w:val="00F768A7"/>
    <w:rsid w:val="00F77958"/>
    <w:rsid w:val="00F82DD4"/>
    <w:rsid w:val="00F83054"/>
    <w:rsid w:val="00F83731"/>
    <w:rsid w:val="00F83990"/>
    <w:rsid w:val="00F852BD"/>
    <w:rsid w:val="00F86C2A"/>
    <w:rsid w:val="00F86D6A"/>
    <w:rsid w:val="00F87A15"/>
    <w:rsid w:val="00F9209E"/>
    <w:rsid w:val="00F92318"/>
    <w:rsid w:val="00F9281A"/>
    <w:rsid w:val="00F92E57"/>
    <w:rsid w:val="00F958CD"/>
    <w:rsid w:val="00F95EB3"/>
    <w:rsid w:val="00F96F2A"/>
    <w:rsid w:val="00FA05CA"/>
    <w:rsid w:val="00FA0BBC"/>
    <w:rsid w:val="00FA0D60"/>
    <w:rsid w:val="00FA176F"/>
    <w:rsid w:val="00FA1C39"/>
    <w:rsid w:val="00FA1CE2"/>
    <w:rsid w:val="00FA3E53"/>
    <w:rsid w:val="00FA3F03"/>
    <w:rsid w:val="00FA495B"/>
    <w:rsid w:val="00FA49A3"/>
    <w:rsid w:val="00FA513C"/>
    <w:rsid w:val="00FA6707"/>
    <w:rsid w:val="00FA6915"/>
    <w:rsid w:val="00FA7FDB"/>
    <w:rsid w:val="00FB0083"/>
    <w:rsid w:val="00FB0944"/>
    <w:rsid w:val="00FB0E8D"/>
    <w:rsid w:val="00FB1EE2"/>
    <w:rsid w:val="00FB20F8"/>
    <w:rsid w:val="00FB28FF"/>
    <w:rsid w:val="00FB2C9D"/>
    <w:rsid w:val="00FB509E"/>
    <w:rsid w:val="00FB5F98"/>
    <w:rsid w:val="00FC5774"/>
    <w:rsid w:val="00FD0233"/>
    <w:rsid w:val="00FD045C"/>
    <w:rsid w:val="00FD23F3"/>
    <w:rsid w:val="00FD2EEF"/>
    <w:rsid w:val="00FD49A0"/>
    <w:rsid w:val="00FD59C9"/>
    <w:rsid w:val="00FD6BE4"/>
    <w:rsid w:val="00FD7A1D"/>
    <w:rsid w:val="00FD7BB6"/>
    <w:rsid w:val="00FE0BF0"/>
    <w:rsid w:val="00FE1068"/>
    <w:rsid w:val="00FE1605"/>
    <w:rsid w:val="00FE413E"/>
    <w:rsid w:val="00FE45A1"/>
    <w:rsid w:val="00FE49A3"/>
    <w:rsid w:val="00FE5A60"/>
    <w:rsid w:val="00FE6738"/>
    <w:rsid w:val="00FE6941"/>
    <w:rsid w:val="00FE7B9A"/>
    <w:rsid w:val="00FE7D71"/>
    <w:rsid w:val="00FF1323"/>
    <w:rsid w:val="00FF23D5"/>
    <w:rsid w:val="00FF284F"/>
    <w:rsid w:val="00FF2C54"/>
    <w:rsid w:val="00FF3E86"/>
    <w:rsid w:val="00FF416A"/>
    <w:rsid w:val="00FF4A14"/>
    <w:rsid w:val="00FF567D"/>
    <w:rsid w:val="00FF5EB1"/>
    <w:rsid w:val="00FF635A"/>
    <w:rsid w:val="00FF6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DAF30DC"/>
  <w15:docId w15:val="{DCEF963B-EC1A-4354-9A91-709EA1D8F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semiHidden/>
    <w:rsid w:val="0084255F"/>
    <w:pPr>
      <w:widowControl w:val="0"/>
      <w:ind w:firstLineChars="100" w:firstLine="205"/>
      <w:jc w:val="both"/>
    </w:pPr>
    <w:rPr>
      <w:sz w:val="20"/>
    </w:rPr>
  </w:style>
  <w:style w:type="paragraph" w:styleId="1">
    <w:name w:val="heading 1"/>
    <w:basedOn w:val="a"/>
    <w:next w:val="a"/>
    <w:uiPriority w:val="99"/>
    <w:semiHidden/>
    <w:rsid w:val="004F2353"/>
    <w:pPr>
      <w:ind w:firstLineChars="0" w:firstLine="0"/>
      <w:jc w:val="left"/>
      <w:outlineLvl w:val="0"/>
    </w:pPr>
    <w:rPr>
      <w:rFonts w:asciiTheme="majorHAnsi" w:eastAsiaTheme="majorEastAsia" w:hAnsiTheme="majorHAnsi" w:cs="Times New Roman"/>
      <w:b/>
      <w:sz w:val="21"/>
    </w:rPr>
  </w:style>
  <w:style w:type="paragraph" w:styleId="2">
    <w:name w:val="heading 2"/>
    <w:basedOn w:val="a"/>
    <w:next w:val="a"/>
    <w:uiPriority w:val="99"/>
    <w:semiHidden/>
    <w:rsid w:val="000957CE"/>
    <w:pPr>
      <w:ind w:firstLineChars="0" w:firstLine="0"/>
      <w:outlineLvl w:val="1"/>
    </w:pPr>
    <w:rPr>
      <w:rFonts w:asciiTheme="majorHAnsi" w:eastAsiaTheme="majorEastAsia" w:hAnsiTheme="majorHAnsi" w:cstheme="maj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uiPriority w:val="99"/>
    <w:semiHidden/>
    <w:rsid w:val="00854499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uiPriority w:val="99"/>
    <w:semiHidden/>
    <w:rsid w:val="00854499"/>
    <w:pPr>
      <w:tabs>
        <w:tab w:val="center" w:pos="4252"/>
        <w:tab w:val="right" w:pos="8504"/>
      </w:tabs>
      <w:snapToGrid w:val="0"/>
    </w:pPr>
  </w:style>
  <w:style w:type="table" w:styleId="a5">
    <w:name w:val="Table Grid"/>
    <w:basedOn w:val="a1"/>
    <w:uiPriority w:val="99"/>
    <w:semiHidden/>
    <w:rsid w:val="00766E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99"/>
    <w:semiHidden/>
    <w:rsid w:val="00766EF0"/>
    <w:pPr>
      <w:ind w:leftChars="400" w:left="840"/>
    </w:pPr>
  </w:style>
  <w:style w:type="paragraph" w:styleId="a7">
    <w:name w:val="Balloon Text"/>
    <w:basedOn w:val="a"/>
    <w:uiPriority w:val="99"/>
    <w:semiHidden/>
    <w:rsid w:val="00DB48B4"/>
    <w:rPr>
      <w:rFonts w:asciiTheme="majorHAnsi" w:eastAsiaTheme="majorEastAsia" w:hAnsiTheme="majorHAnsi" w:cstheme="majorBidi"/>
      <w:szCs w:val="18"/>
    </w:rPr>
  </w:style>
  <w:style w:type="paragraph" w:styleId="a8">
    <w:name w:val="footnote text"/>
    <w:basedOn w:val="a"/>
    <w:uiPriority w:val="99"/>
    <w:semiHidden/>
    <w:rsid w:val="00283D30"/>
    <w:pPr>
      <w:snapToGrid w:val="0"/>
      <w:jc w:val="left"/>
    </w:pPr>
  </w:style>
  <w:style w:type="character" w:styleId="a9">
    <w:name w:val="footnote reference"/>
    <w:basedOn w:val="a0"/>
    <w:uiPriority w:val="99"/>
    <w:semiHidden/>
    <w:rsid w:val="00283D30"/>
    <w:rPr>
      <w:vertAlign w:val="superscript"/>
    </w:rPr>
  </w:style>
  <w:style w:type="paragraph" w:styleId="aa">
    <w:name w:val="endnote text"/>
    <w:basedOn w:val="a"/>
    <w:uiPriority w:val="99"/>
    <w:semiHidden/>
    <w:rsid w:val="001D627C"/>
    <w:pPr>
      <w:snapToGrid w:val="0"/>
      <w:jc w:val="left"/>
    </w:pPr>
  </w:style>
  <w:style w:type="character" w:styleId="ab">
    <w:name w:val="endnote reference"/>
    <w:basedOn w:val="a0"/>
    <w:uiPriority w:val="99"/>
    <w:semiHidden/>
    <w:rsid w:val="001D627C"/>
    <w:rPr>
      <w:vertAlign w:val="superscript"/>
    </w:rPr>
  </w:style>
  <w:style w:type="character" w:styleId="ac">
    <w:name w:val="Hyperlink"/>
    <w:basedOn w:val="a0"/>
    <w:uiPriority w:val="99"/>
    <w:semiHidden/>
    <w:rsid w:val="007221AB"/>
    <w:rPr>
      <w:color w:val="0000FF" w:themeColor="hyperlink"/>
      <w:u w:val="single"/>
    </w:rPr>
  </w:style>
  <w:style w:type="character" w:styleId="ad">
    <w:name w:val="line number"/>
    <w:basedOn w:val="a0"/>
    <w:uiPriority w:val="99"/>
    <w:semiHidden/>
    <w:rsid w:val="00324BC0"/>
  </w:style>
  <w:style w:type="paragraph" w:styleId="ae">
    <w:name w:val="Title"/>
    <w:basedOn w:val="a"/>
    <w:next w:val="a"/>
    <w:uiPriority w:val="99"/>
    <w:semiHidden/>
    <w:rsid w:val="004F2353"/>
    <w:pPr>
      <w:jc w:val="center"/>
      <w:outlineLvl w:val="0"/>
    </w:pPr>
    <w:rPr>
      <w:rFonts w:asciiTheme="majorHAnsi" w:eastAsiaTheme="majorEastAsia" w:hAnsiTheme="majorHAnsi" w:cs="Times New Roman"/>
      <w:sz w:val="36"/>
      <w:szCs w:val="36"/>
    </w:rPr>
  </w:style>
  <w:style w:type="paragraph" w:styleId="af">
    <w:name w:val="Subtitle"/>
    <w:basedOn w:val="a"/>
    <w:next w:val="a"/>
    <w:uiPriority w:val="99"/>
    <w:semiHidden/>
    <w:rsid w:val="004F2353"/>
    <w:pPr>
      <w:jc w:val="center"/>
    </w:pPr>
    <w:rPr>
      <w:rFonts w:cs="Times New Roman"/>
      <w:sz w:val="22"/>
    </w:rPr>
  </w:style>
  <w:style w:type="character" w:styleId="af0">
    <w:name w:val="annotation reference"/>
    <w:basedOn w:val="a0"/>
    <w:uiPriority w:val="99"/>
    <w:semiHidden/>
    <w:rsid w:val="000957CE"/>
    <w:rPr>
      <w:sz w:val="18"/>
      <w:szCs w:val="18"/>
    </w:rPr>
  </w:style>
  <w:style w:type="paragraph" w:styleId="af1">
    <w:name w:val="annotation text"/>
    <w:basedOn w:val="a"/>
    <w:uiPriority w:val="99"/>
    <w:semiHidden/>
    <w:rsid w:val="000957CE"/>
    <w:pPr>
      <w:jc w:val="left"/>
    </w:pPr>
  </w:style>
  <w:style w:type="paragraph" w:styleId="af2">
    <w:name w:val="annotation subject"/>
    <w:basedOn w:val="af1"/>
    <w:next w:val="af1"/>
    <w:uiPriority w:val="99"/>
    <w:semiHidden/>
    <w:rsid w:val="000957CE"/>
    <w:rPr>
      <w:b/>
      <w:bCs/>
    </w:rPr>
  </w:style>
  <w:style w:type="character" w:styleId="af3">
    <w:name w:val="Unresolved Mention"/>
    <w:basedOn w:val="a0"/>
    <w:uiPriority w:val="99"/>
    <w:semiHidden/>
    <w:rsid w:val="001519E3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rsid w:val="006A7DE8"/>
    <w:rPr>
      <w:color w:val="800080" w:themeColor="followedHyperlink"/>
      <w:u w:val="single"/>
    </w:rPr>
  </w:style>
  <w:style w:type="paragraph" w:styleId="af5">
    <w:name w:val="Body Text"/>
    <w:basedOn w:val="a"/>
    <w:link w:val="af6"/>
    <w:uiPriority w:val="8"/>
    <w:qFormat/>
    <w:rsid w:val="001953BD"/>
    <w:pPr>
      <w:ind w:firstLine="100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7">
    <w:name w:val="題目（日）"/>
    <w:basedOn w:val="ae"/>
    <w:next w:val="af8"/>
    <w:uiPriority w:val="1"/>
    <w:qFormat/>
    <w:pPr>
      <w:widowControl/>
      <w:spacing w:after="100"/>
      <w:ind w:firstLineChars="0" w:firstLine="0"/>
      <w:outlineLvl w:val="9"/>
    </w:pPr>
    <w:rPr>
      <w:rFonts w:ascii="Arial" w:eastAsia="ＭＳ ゴシック" w:hAnsi="Arial" w:cs="Arial"/>
      <w:color w:val="000000"/>
    </w:rPr>
  </w:style>
  <w:style w:type="paragraph" w:customStyle="1" w:styleId="af8">
    <w:name w:val="副題（日）"/>
    <w:basedOn w:val="a"/>
    <w:next w:val="af5"/>
    <w:uiPriority w:val="2"/>
    <w:qFormat/>
    <w:pPr>
      <w:widowControl/>
      <w:ind w:firstLineChars="0" w:firstLine="0"/>
      <w:jc w:val="center"/>
    </w:pPr>
    <w:rPr>
      <w:rFonts w:ascii="Times New Roman" w:eastAsia="ＭＳ 明朝" w:hAnsi="Times New Roman" w:cs="Times New Roman"/>
      <w:color w:val="000000"/>
      <w:sz w:val="22"/>
      <w:szCs w:val="22"/>
    </w:rPr>
  </w:style>
  <w:style w:type="paragraph" w:customStyle="1" w:styleId="af9">
    <w:name w:val="所属（日）"/>
    <w:basedOn w:val="a"/>
    <w:uiPriority w:val="4"/>
    <w:qFormat/>
    <w:pPr>
      <w:widowControl/>
      <w:ind w:firstLineChars="0" w:firstLine="0"/>
      <w:jc w:val="right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a">
    <w:name w:val="著者名（日）"/>
    <w:basedOn w:val="a"/>
    <w:uiPriority w:val="3"/>
    <w:qFormat/>
    <w:rsid w:val="00CE58C7"/>
    <w:pPr>
      <w:widowControl/>
      <w:ind w:firstLineChars="0" w:firstLine="0"/>
    </w:pPr>
    <w:rPr>
      <w:rFonts w:ascii="Times New Roman" w:eastAsia="ＭＳ 明朝" w:hAnsi="Times New Roman" w:cs="Times New Roman"/>
      <w:color w:val="000000"/>
      <w:sz w:val="22"/>
      <w:szCs w:val="22"/>
    </w:rPr>
  </w:style>
  <w:style w:type="paragraph" w:customStyle="1" w:styleId="afb">
    <w:name w:val="題目（英）"/>
    <w:basedOn w:val="ae"/>
    <w:next w:val="afc"/>
    <w:uiPriority w:val="17"/>
    <w:qFormat/>
    <w:pPr>
      <w:widowControl/>
      <w:ind w:firstLineChars="0" w:firstLine="0"/>
      <w:outlineLvl w:val="9"/>
    </w:pPr>
    <w:rPr>
      <w:rFonts w:ascii="Arial" w:eastAsia="ＭＳ ゴシック" w:hAnsi="Arial" w:cs="Arial"/>
      <w:color w:val="000000"/>
      <w:sz w:val="24"/>
      <w:szCs w:val="24"/>
    </w:rPr>
  </w:style>
  <w:style w:type="paragraph" w:customStyle="1" w:styleId="afc">
    <w:name w:val="副題（英）"/>
    <w:basedOn w:val="a"/>
    <w:next w:val="af5"/>
    <w:uiPriority w:val="18"/>
    <w:qFormat/>
    <w:pPr>
      <w:widowControl/>
      <w:spacing w:after="150"/>
      <w:ind w:firstLineChars="0" w:firstLine="0"/>
      <w:jc w:val="center"/>
    </w:pPr>
    <w:rPr>
      <w:rFonts w:ascii="Arial" w:eastAsia="ＭＳ ゴシック" w:hAnsi="Arial" w:cs="Arial"/>
      <w:color w:val="000000"/>
      <w:sz w:val="21"/>
    </w:rPr>
  </w:style>
  <w:style w:type="paragraph" w:customStyle="1" w:styleId="afd">
    <w:name w:val="著者名（英）"/>
    <w:basedOn w:val="a"/>
    <w:uiPriority w:val="19"/>
    <w:qFormat/>
    <w:pPr>
      <w:widowControl/>
      <w:ind w:firstLineChars="0" w:firstLine="0"/>
      <w:jc w:val="center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e">
    <w:name w:val="所属（英）"/>
    <w:basedOn w:val="a"/>
    <w:uiPriority w:val="20"/>
    <w:qFormat/>
    <w:pPr>
      <w:widowControl/>
      <w:ind w:firstLineChars="0" w:firstLine="0"/>
      <w:jc w:val="center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f">
    <w:name w:val="英文要旨見出し"/>
    <w:basedOn w:val="a"/>
    <w:next w:val="aff0"/>
    <w:uiPriority w:val="21"/>
    <w:qFormat/>
    <w:pPr>
      <w:widowControl/>
      <w:spacing w:before="200"/>
      <w:ind w:firstLineChars="0" w:firstLine="0"/>
      <w:jc w:val="left"/>
    </w:pPr>
    <w:rPr>
      <w:rFonts w:ascii="Arial" w:eastAsia="ＭＳ ゴシック" w:hAnsi="Arial" w:cs="Arial"/>
      <w:color w:val="000000"/>
      <w:szCs w:val="20"/>
    </w:rPr>
  </w:style>
  <w:style w:type="paragraph" w:customStyle="1" w:styleId="aff0">
    <w:name w:val="英文要旨"/>
    <w:basedOn w:val="a"/>
    <w:uiPriority w:val="22"/>
    <w:qFormat/>
    <w:pPr>
      <w:widowControl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f1">
    <w:name w:val="章見出し"/>
    <w:basedOn w:val="a"/>
    <w:next w:val="af5"/>
    <w:uiPriority w:val="5"/>
    <w:qFormat/>
    <w:pPr>
      <w:widowControl/>
      <w:ind w:firstLineChars="0" w:firstLine="0"/>
      <w:jc w:val="left"/>
      <w:outlineLvl w:val="0"/>
    </w:pPr>
    <w:rPr>
      <w:rFonts w:ascii="Arial" w:eastAsia="ＭＳ ゴシック" w:hAnsi="Arial" w:cs="Arial"/>
      <w:color w:val="000000"/>
      <w:sz w:val="21"/>
    </w:rPr>
  </w:style>
  <w:style w:type="paragraph" w:customStyle="1" w:styleId="aff2">
    <w:name w:val="節見出し"/>
    <w:basedOn w:val="a"/>
    <w:next w:val="af5"/>
    <w:uiPriority w:val="6"/>
    <w:qFormat/>
    <w:pPr>
      <w:widowControl/>
      <w:ind w:firstLineChars="0" w:firstLine="0"/>
      <w:jc w:val="left"/>
      <w:outlineLvl w:val="1"/>
    </w:pPr>
    <w:rPr>
      <w:rFonts w:ascii="Arial" w:eastAsia="ＭＳ ゴシック" w:hAnsi="Arial" w:cs="Arial"/>
      <w:color w:val="000000"/>
      <w:sz w:val="21"/>
    </w:rPr>
  </w:style>
  <w:style w:type="paragraph" w:customStyle="1" w:styleId="aff3">
    <w:name w:val="項見出し"/>
    <w:basedOn w:val="a"/>
    <w:next w:val="af5"/>
    <w:uiPriority w:val="7"/>
    <w:qFormat/>
    <w:rsid w:val="00155D62"/>
    <w:pPr>
      <w:widowControl/>
      <w:ind w:firstLineChars="0" w:firstLine="0"/>
      <w:jc w:val="left"/>
      <w:outlineLvl w:val="2"/>
    </w:pPr>
    <w:rPr>
      <w:rFonts w:asciiTheme="majorHAnsi" w:eastAsia="ＭＳ ゴシック" w:hAnsiTheme="majorHAnsi" w:cs="ＭＳ ゴシック"/>
      <w:color w:val="000000"/>
      <w:szCs w:val="20"/>
    </w:rPr>
  </w:style>
  <w:style w:type="paragraph" w:customStyle="1" w:styleId="aff4">
    <w:name w:val="付記見出し"/>
    <w:basedOn w:val="a"/>
    <w:next w:val="af5"/>
    <w:uiPriority w:val="12"/>
    <w:qFormat/>
    <w:rsid w:val="00DE4013"/>
    <w:pPr>
      <w:widowControl/>
      <w:ind w:firstLineChars="0" w:firstLine="0"/>
      <w:jc w:val="left"/>
    </w:pPr>
    <w:rPr>
      <w:rFonts w:ascii="Arial" w:eastAsia="ＭＳ ゴシック" w:hAnsi="Arial" w:cs="Arial"/>
      <w:color w:val="000000"/>
      <w:sz w:val="21"/>
    </w:rPr>
  </w:style>
  <w:style w:type="paragraph" w:customStyle="1" w:styleId="aff5">
    <w:name w:val="謝辞見出し"/>
    <w:basedOn w:val="a"/>
    <w:next w:val="af5"/>
    <w:uiPriority w:val="13"/>
    <w:qFormat/>
    <w:rsid w:val="00DE4013"/>
    <w:pPr>
      <w:widowControl/>
      <w:ind w:firstLineChars="0" w:firstLine="0"/>
      <w:jc w:val="left"/>
    </w:pPr>
    <w:rPr>
      <w:rFonts w:ascii="Arial" w:eastAsia="ＭＳ ゴシック" w:hAnsi="Arial" w:cs="Arial"/>
      <w:color w:val="000000"/>
      <w:sz w:val="21"/>
    </w:rPr>
  </w:style>
  <w:style w:type="paragraph" w:customStyle="1" w:styleId="aff6">
    <w:name w:val="注見出し"/>
    <w:basedOn w:val="a"/>
    <w:next w:val="aff7"/>
    <w:uiPriority w:val="14"/>
    <w:qFormat/>
    <w:rsid w:val="00DE4013"/>
    <w:pPr>
      <w:widowControl/>
      <w:ind w:firstLineChars="0" w:firstLine="0"/>
      <w:jc w:val="left"/>
    </w:pPr>
    <w:rPr>
      <w:rFonts w:ascii="Arial" w:eastAsia="ＭＳ ゴシック" w:hAnsi="Arial" w:cs="Arial"/>
      <w:color w:val="000000"/>
      <w:sz w:val="21"/>
    </w:rPr>
  </w:style>
  <w:style w:type="paragraph" w:customStyle="1" w:styleId="aff8">
    <w:name w:val="参考文献見出し"/>
    <w:basedOn w:val="a"/>
    <w:next w:val="aff9"/>
    <w:uiPriority w:val="15"/>
    <w:qFormat/>
    <w:rsid w:val="00C7592A"/>
    <w:pPr>
      <w:widowControl/>
      <w:ind w:firstLineChars="0" w:firstLine="0"/>
      <w:jc w:val="left"/>
    </w:pPr>
    <w:rPr>
      <w:rFonts w:ascii="Arial" w:eastAsia="ＭＳ ゴシック" w:hAnsi="Arial" w:cs="Arial"/>
      <w:color w:val="000000"/>
      <w:sz w:val="21"/>
    </w:rPr>
  </w:style>
  <w:style w:type="paragraph" w:customStyle="1" w:styleId="aff7">
    <w:name w:val="注本文"/>
    <w:basedOn w:val="a"/>
    <w:uiPriority w:val="28"/>
    <w:rsid w:val="00DE4013"/>
    <w:pPr>
      <w:widowControl/>
      <w:ind w:left="100" w:hangingChars="100" w:hanging="100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f9">
    <w:name w:val="参考文献"/>
    <w:basedOn w:val="a"/>
    <w:uiPriority w:val="16"/>
    <w:qFormat/>
    <w:pPr>
      <w:widowControl/>
      <w:ind w:left="410" w:hangingChars="200" w:hanging="410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fa">
    <w:name w:val="図キャプション"/>
    <w:basedOn w:val="a"/>
    <w:next w:val="af5"/>
    <w:uiPriority w:val="9"/>
    <w:qFormat/>
    <w:pPr>
      <w:widowControl/>
      <w:spacing w:after="120"/>
      <w:ind w:firstLineChars="0" w:firstLine="0"/>
      <w:jc w:val="center"/>
    </w:pPr>
    <w:rPr>
      <w:rFonts w:ascii="Arial" w:eastAsia="ＭＳ ゴシック" w:hAnsi="Arial" w:cs="Arial"/>
      <w:color w:val="000000"/>
      <w:szCs w:val="20"/>
    </w:rPr>
  </w:style>
  <w:style w:type="paragraph" w:customStyle="1" w:styleId="affb">
    <w:name w:val="表キャプション"/>
    <w:basedOn w:val="a"/>
    <w:next w:val="af5"/>
    <w:uiPriority w:val="10"/>
    <w:qFormat/>
    <w:pPr>
      <w:widowControl/>
      <w:spacing w:before="100"/>
      <w:ind w:firstLineChars="0" w:firstLine="0"/>
      <w:jc w:val="center"/>
    </w:pPr>
    <w:rPr>
      <w:rFonts w:ascii="Arial" w:eastAsia="ＭＳ ゴシック" w:hAnsi="Arial" w:cs="Arial"/>
      <w:color w:val="000000"/>
      <w:szCs w:val="20"/>
    </w:rPr>
  </w:style>
  <w:style w:type="paragraph" w:customStyle="1" w:styleId="affc">
    <w:name w:val="ブロック引用"/>
    <w:basedOn w:val="a"/>
    <w:uiPriority w:val="11"/>
    <w:qFormat/>
    <w:rsid w:val="00C615B9"/>
    <w:pPr>
      <w:ind w:leftChars="100" w:left="100" w:firstLineChars="0" w:firstLine="0"/>
    </w:pPr>
    <w:rPr>
      <w:rFonts w:ascii="Times New Roman" w:eastAsia="ＭＳ 明朝" w:hAnsi="Times New Roman" w:cs="Times New Roman"/>
      <w:color w:val="000000"/>
      <w:szCs w:val="20"/>
    </w:rPr>
  </w:style>
  <w:style w:type="table" w:customStyle="1" w:styleId="affd">
    <w:name w:val="著者情報表（日）"/>
    <w:basedOn w:val="a5"/>
    <w:uiPriority w:val="60"/>
    <w:qFormat/>
    <w:tblPr>
      <w:tblBorders>
        <w:top w:val="nil"/>
        <w:left w:val="nil"/>
        <w:bottom w:val="nil"/>
        <w:right w:val="nil"/>
        <w:insideH w:val="nil"/>
        <w:insideV w:val="nil"/>
      </w:tblBorders>
      <w:tblCellMar>
        <w:left w:w="60" w:type="dxa"/>
        <w:right w:w="60" w:type="dxa"/>
      </w:tblCellMar>
    </w:tblPr>
  </w:style>
  <w:style w:type="table" w:customStyle="1" w:styleId="affe">
    <w:name w:val="著者情報表（英）"/>
    <w:basedOn w:val="a5"/>
    <w:uiPriority w:val="60"/>
    <w:qFormat/>
    <w:tblPr>
      <w:tblBorders>
        <w:top w:val="nil"/>
        <w:left w:val="nil"/>
        <w:bottom w:val="nil"/>
        <w:right w:val="nil"/>
        <w:insideH w:val="nil"/>
        <w:insideV w:val="nil"/>
      </w:tblBorders>
      <w:tblCellMar>
        <w:left w:w="60" w:type="dxa"/>
        <w:right w:w="60" w:type="dxa"/>
      </w:tblCellMar>
    </w:tblPr>
  </w:style>
  <w:style w:type="character" w:customStyle="1" w:styleId="af6">
    <w:name w:val="本文 (文字)"/>
    <w:basedOn w:val="a0"/>
    <w:link w:val="af5"/>
    <w:rsid w:val="001953BD"/>
    <w:rPr>
      <w:rFonts w:ascii="Times New Roman" w:eastAsia="ＭＳ 明朝" w:hAnsi="Times New Roman" w:cs="Times New Roman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1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901" Type="http://schemas.openxmlformats.org/officeDocument/2006/relationships/hyperlink" Target="https://example.com/a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kam\Dropbox\@&#12479;&#12473;&#12463;\JASME&#38306;&#36899;\&#12486;&#12531;&#12503;&#12524;&#12540;&#12488;&#20316;&#25104;&#38306;&#36899;\JASME_template_20261009.dotx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journal_template">
      <a:majorFont>
        <a:latin typeface="Arial"/>
        <a:ea typeface="ＭＳ ゴシック"/>
        <a:cs typeface=""/>
      </a:majorFont>
      <a:minorFont>
        <a:latin typeface="Times New Roman"/>
        <a:ea typeface="ＭＳ 明朝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504FA9E-9EFA-4D3C-8ECF-F10AFB6FBE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JASME_template_20261009.dotx</Template>
  <TotalTime>1</TotalTime>
  <Pages>4</Pages>
  <Words>411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数学教育学研究 構造スタイル付き論文テンプレート</vt:lpstr>
    </vt:vector>
  </TitlesOfParts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数学教育学研究 構造スタイル付き論文テンプレート</dc:title>
  <dc:creator/>
  <cp:lastModifiedBy/>
  <cp:revision>1</cp:revision>
  <cp:lastPrinted>2026-10-06T06:40:00Z</cp:lastPrinted>
  <dcterms:created xsi:type="dcterms:W3CDTF">2026-10-09T03:11:00Z</dcterms:created>
  <dcterms:modified xsi:type="dcterms:W3CDTF">2026-10-09T03:12:00Z</dcterms:modified>
</cp:coreProperties>
</file>